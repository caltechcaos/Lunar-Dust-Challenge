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24036F1E" w14:textId="77777777" w:rsidTr="00A43A5B">
        <w:trPr>
          <w:cantSplit/>
          <w:trHeight w:val="4488"/>
        </w:trPr>
        <w:tc>
          <w:tcPr>
            <w:tcW w:w="6285" w:type="dxa"/>
          </w:tcPr>
          <w:p w14:paraId="7BE27EDF" w14:textId="2524D2C1" w:rsidR="00F448BC" w:rsidRDefault="00E505BB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0B605FD" wp14:editId="45A88066">
                  <wp:extent cx="3853815" cy="2060575"/>
                  <wp:effectExtent l="0" t="0" r="0" b="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06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14:paraId="5C890BE4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3B2A3676" w14:textId="76A9D184" w:rsidR="00B77317" w:rsidRPr="00CD1539" w:rsidRDefault="00E505BB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finger_joint_assembly_v4.2</w:t>
                  </w:r>
                </w:p>
                <w:p w14:paraId="5D7813AC" w14:textId="77777777"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14:paraId="6297A046" w14:textId="4498918D" w:rsidR="00B77317" w:rsidRPr="00CD1539" w:rsidRDefault="00E505BB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Tuesday, May 18, 2021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</w:p>
                <w:p w14:paraId="6DEC81C2" w14:textId="67B7A925" w:rsidR="00B77317" w:rsidRPr="00CD1539" w:rsidRDefault="00E505BB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finger_joint_bend</w:t>
                  </w:r>
                </w:p>
                <w:p w14:paraId="253AD1A2" w14:textId="3B69BCDF" w:rsidR="00B77317" w:rsidRPr="006A441F" w:rsidRDefault="00E505BB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14:paraId="7D484330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109A1414" w14:textId="4F5875BC" w:rsidR="00B77317" w:rsidRDefault="00E505BB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14:paraId="10D78E37" w14:textId="607F2CBC" w:rsidR="00E505BB" w:rsidRDefault="001041F1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72227789" w:history="1">
                        <w:r w:rsidR="00E505BB" w:rsidRPr="00844C47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E505BB">
                          <w:rPr>
                            <w:noProof/>
                            <w:webHidden/>
                          </w:rPr>
                          <w:tab/>
                        </w:r>
                        <w:r w:rsidR="00E505BB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E505BB">
                          <w:rPr>
                            <w:noProof/>
                            <w:webHidden/>
                          </w:rPr>
                          <w:instrText xml:space="preserve"> PAGEREF _Toc72227789 \h </w:instrText>
                        </w:r>
                        <w:r w:rsidR="00E505BB">
                          <w:rPr>
                            <w:noProof/>
                            <w:webHidden/>
                          </w:rPr>
                        </w:r>
                        <w:r w:rsidR="00E505BB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E505BB">
                          <w:rPr>
                            <w:noProof/>
                            <w:webHidden/>
                          </w:rPr>
                          <w:t>1</w:t>
                        </w:r>
                        <w:r w:rsidR="00E505BB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8778EA6" w14:textId="2B5E4429" w:rsidR="00E505BB" w:rsidRDefault="00E505B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227790" w:history="1">
                        <w:r w:rsidRPr="00844C47">
                          <w:rPr>
                            <w:rStyle w:val="Hyperlink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_Toc72227790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DA858C2" w14:textId="2EB24F1D" w:rsidR="00E505BB" w:rsidRDefault="00E505B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227791" w:history="1">
                        <w:r w:rsidRPr="00844C47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_Toc72227791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E61FE3E" w14:textId="3C22158F" w:rsidR="00E505BB" w:rsidRDefault="00E505B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227792" w:history="1">
                        <w:r w:rsidRPr="00844C47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_Toc72227792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0635C5A" w14:textId="7B11B408" w:rsidR="00E505BB" w:rsidRDefault="00E505B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227793" w:history="1">
                        <w:r w:rsidRPr="00844C47">
                          <w:rPr>
                            <w:rStyle w:val="Hyperlink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_Toc72227793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EDABBA3" w14:textId="1FBD3032" w:rsidR="00E505BB" w:rsidRDefault="00E505B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227794" w:history="1">
                        <w:r w:rsidRPr="00844C47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_Toc72227794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85D5F57" w14:textId="12FBD826" w:rsidR="00E505BB" w:rsidRDefault="00E505B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227795" w:history="1">
                        <w:r w:rsidRPr="00844C47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_Toc72227795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11F61A7" w14:textId="4B29F6F3" w:rsidR="00E505BB" w:rsidRDefault="00E505B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227796" w:history="1">
                        <w:r w:rsidRPr="00844C47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_Toc72227796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BF1FD5C" w14:textId="15366AAC" w:rsidR="00E505BB" w:rsidRDefault="00E505B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227797" w:history="1">
                        <w:r w:rsidRPr="00844C47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_Toc72227797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10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D91AD62" w14:textId="611DDC20" w:rsidR="00E505BB" w:rsidRDefault="00E505B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227798" w:history="1">
                        <w:r w:rsidRPr="00844C47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_Toc72227798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8B53EED" w14:textId="32A64728" w:rsidR="00E505BB" w:rsidRDefault="00E505B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227799" w:history="1">
                        <w:r w:rsidRPr="00844C47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_Toc72227799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C3BD806" w14:textId="0743D014" w:rsidR="00E505BB" w:rsidRDefault="00E505B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227800" w:history="1">
                        <w:r w:rsidRPr="00844C47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_Toc72227800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EDB346C" w14:textId="39813E4F" w:rsidR="00E505BB" w:rsidRDefault="00E505B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227801" w:history="1">
                        <w:r w:rsidRPr="00844C47">
                          <w:rPr>
                            <w:rStyle w:val="Hyperlink"/>
                            <w:noProof/>
                          </w:rPr>
                          <w:t>Beams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_Toc72227801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A76EFB3" w14:textId="41081F18" w:rsidR="00E505BB" w:rsidRDefault="00E505B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227802" w:history="1">
                        <w:r w:rsidRPr="00844C47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_Toc72227802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FD65F0D" w14:textId="2A223956" w:rsidR="00E505BB" w:rsidRDefault="00E505B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227803" w:history="1">
                        <w:r w:rsidRPr="00844C47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_Toc72227803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2010C7A" w14:textId="4E0931F7"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58468259" w14:textId="77777777" w:rsidR="00F448BC" w:rsidRDefault="00F448BC" w:rsidP="00A5373F"/>
        </w:tc>
      </w:tr>
      <w:tr w:rsidR="00F448BC" w14:paraId="17CD36FA" w14:textId="77777777" w:rsidTr="00BE081A">
        <w:trPr>
          <w:cantSplit/>
          <w:trHeight w:val="3924"/>
        </w:trPr>
        <w:tc>
          <w:tcPr>
            <w:tcW w:w="6285" w:type="dxa"/>
          </w:tcPr>
          <w:p w14:paraId="32CAA31F" w14:textId="75505FC8" w:rsidR="00C27B5D" w:rsidRDefault="00E505BB" w:rsidP="00C27B5D">
            <w:pPr>
              <w:pStyle w:val="Heading1"/>
              <w:outlineLvl w:val="0"/>
            </w:pPr>
            <w:bookmarkStart w:id="0" w:name="_Toc72227789"/>
            <w:r>
              <w:t>Description</w:t>
            </w:r>
            <w:bookmarkEnd w:id="0"/>
          </w:p>
          <w:p w14:paraId="22E0B235" w14:textId="2BC69077" w:rsidR="00F448BC" w:rsidRPr="00E65D6E" w:rsidRDefault="00E505BB" w:rsidP="00FF408C">
            <w:r>
              <w:t>No Data</w:t>
            </w:r>
          </w:p>
        </w:tc>
        <w:tc>
          <w:tcPr>
            <w:tcW w:w="4713" w:type="dxa"/>
            <w:vMerge/>
          </w:tcPr>
          <w:p w14:paraId="21215BD8" w14:textId="77777777" w:rsidR="00F448BC" w:rsidRPr="00A33AA4" w:rsidRDefault="00F448BC" w:rsidP="00840CC7">
            <w:pPr>
              <w:pStyle w:val="TOC3"/>
            </w:pPr>
          </w:p>
        </w:tc>
      </w:tr>
    </w:tbl>
    <w:p w14:paraId="36C2CF91" w14:textId="77777777"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14:paraId="66957F31" w14:textId="77777777" w:rsidTr="00DD03CF">
        <w:tc>
          <w:tcPr>
            <w:tcW w:w="11016" w:type="dxa"/>
          </w:tcPr>
          <w:p w14:paraId="6AA1B0BC" w14:textId="6A074B7A" w:rsidR="00343025" w:rsidRDefault="00E505BB" w:rsidP="00343025">
            <w:pPr>
              <w:pStyle w:val="Heading1"/>
              <w:outlineLvl w:val="0"/>
            </w:pPr>
            <w:bookmarkStart w:id="1" w:name="_Toc243733140"/>
            <w:bookmarkStart w:id="2" w:name="_Toc245020107"/>
            <w:bookmarkStart w:id="3" w:name="_Toc245020139"/>
            <w:bookmarkStart w:id="4" w:name="_Toc72227790"/>
            <w:r>
              <w:lastRenderedPageBreak/>
              <w:t>Assumptions</w:t>
            </w:r>
            <w:bookmarkEnd w:id="4"/>
          </w:p>
          <w:p w14:paraId="69AB2ACA" w14:textId="042F711C" w:rsidR="00A96F2C" w:rsidRDefault="00A96F2C" w:rsidP="00A96F2C"/>
        </w:tc>
      </w:tr>
    </w:tbl>
    <w:p w14:paraId="103D65A7" w14:textId="77777777"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14:paraId="4EB63CA1" w14:textId="77777777" w:rsidTr="00ED5A01">
        <w:tc>
          <w:tcPr>
            <w:tcW w:w="11016" w:type="dxa"/>
          </w:tcPr>
          <w:p w14:paraId="1E716BE5" w14:textId="1318A347" w:rsidR="00FF408C" w:rsidRDefault="00E505BB" w:rsidP="00FF408C">
            <w:pPr>
              <w:pStyle w:val="Heading1"/>
              <w:outlineLvl w:val="0"/>
            </w:pPr>
            <w:bookmarkStart w:id="5" w:name="_Toc72227791"/>
            <w:r>
              <w:t>Model Information</w:t>
            </w:r>
            <w:bookmarkEnd w:id="5"/>
          </w:p>
          <w:p w14:paraId="0044FAD3" w14:textId="77777777"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14:paraId="75CC7B68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14:paraId="36935D5A" w14:textId="77777777" w:rsidTr="00077EA0">
                    <w:tc>
                      <w:tcPr>
                        <w:tcW w:w="8640" w:type="dxa"/>
                      </w:tcPr>
                      <w:p w14:paraId="715720D4" w14:textId="34E553E7" w:rsidR="00077EA0" w:rsidRDefault="00E505BB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5CD0A7BF" wp14:editId="5B2AED5C">
                              <wp:extent cx="5349240" cy="3505835"/>
                              <wp:effectExtent l="0" t="0" r="3810" b="0"/>
                              <wp:docPr id="4" name="Pictur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350583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4E7122FB" w14:textId="6E30042C" w:rsidR="00C16188" w:rsidRDefault="00E505BB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finger_joint_assembly_v4.2</w:t>
                  </w:r>
                </w:p>
                <w:p w14:paraId="6557D67E" w14:textId="58940FBC" w:rsidR="00C16188" w:rsidRDefault="00E505BB" w:rsidP="00C16188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14:paraId="6CE5DFAB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0A74A9A" w14:textId="1F96FE34" w:rsidR="00C16188" w:rsidRPr="0044448A" w:rsidRDefault="00E505BB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14:paraId="319AF6BC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9C28846" w14:textId="47DADEB9" w:rsidR="00C16188" w:rsidRDefault="00E505BB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6F2C7A9" w14:textId="2053DEEE" w:rsidR="00C16188" w:rsidRDefault="00E505B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AE27D40" w14:textId="1D51E62F" w:rsidR="00C16188" w:rsidRDefault="00E505B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DEBFECF" w14:textId="761089B8" w:rsidR="00C16188" w:rsidRDefault="00E505B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E505BB" w14:paraId="2B5B27FA" w14:textId="77777777" w:rsidTr="003C37D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DE234FC" w14:textId="0758D225" w:rsidR="00E505BB" w:rsidRDefault="00E505BB" w:rsidP="003C37DF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Boss-Extrude1</w:t>
                  </w:r>
                </w:p>
                <w:p w14:paraId="1A179326" w14:textId="241C0F85" w:rsidR="00E505BB" w:rsidRPr="0044448A" w:rsidRDefault="00E505BB" w:rsidP="003C37DF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638C1D8F" wp14:editId="5071639A">
                        <wp:extent cx="1562735" cy="1024255"/>
                        <wp:effectExtent l="0" t="0" r="0" b="4445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242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574C5FD" w14:textId="2CB72671" w:rsidR="00E505BB" w:rsidRPr="0044448A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F619FCF" w14:textId="77777777" w:rsidR="00E505BB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Mass:1.24335e-05 kg</w:t>
                  </w:r>
                </w:p>
                <w:p w14:paraId="078DE3DD" w14:textId="77777777" w:rsidR="00E505BB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Volume:5.67741e-09 m^3</w:t>
                  </w:r>
                </w:p>
                <w:p w14:paraId="5520A382" w14:textId="77777777" w:rsidR="00E505BB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Density:2,190 kg/m^3</w:t>
                  </w:r>
                </w:p>
                <w:p w14:paraId="516B56EE" w14:textId="77777777" w:rsidR="00E505BB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Weight:0.000121849 N</w:t>
                  </w:r>
                </w:p>
                <w:p w14:paraId="3BDC42B1" w14:textId="602DA04B" w:rsidR="00E505BB" w:rsidRPr="0044448A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921A535" w14:textId="77777777" w:rsidR="00E505BB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2020-2024\NASA_Big_Idea_Challenge\GrabCAD\Current\Mechanical\v4_Eggdee\Parts\Connectors\adhesive_strip_connector.SLDPRT</w:t>
                  </w:r>
                </w:p>
                <w:p w14:paraId="0BF75A98" w14:textId="3ACBAD7C" w:rsidR="00E505BB" w:rsidRPr="0044448A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18 10:14:32 2021</w:t>
                  </w:r>
                </w:p>
              </w:tc>
            </w:tr>
            <w:tr w:rsidR="00E505BB" w14:paraId="4269BBE6" w14:textId="77777777" w:rsidTr="003C37D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319627B" w14:textId="57E16C7B" w:rsidR="00E505BB" w:rsidRDefault="00E505BB" w:rsidP="003C37DF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Fillet5</w:t>
                  </w:r>
                </w:p>
                <w:p w14:paraId="5FE3FF85" w14:textId="4BC19087" w:rsidR="00E505BB" w:rsidRPr="0044448A" w:rsidRDefault="00E505BB" w:rsidP="003C37DF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BD27956" wp14:editId="0C7544F2">
                        <wp:extent cx="1562735" cy="1024255"/>
                        <wp:effectExtent l="0" t="0" r="0" b="4445"/>
                        <wp:docPr id="6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242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8CE6E4D" w14:textId="1E1DF55E" w:rsidR="00E505BB" w:rsidRPr="0044448A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57E05C7" w14:textId="77777777" w:rsidR="00E505BB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Mass:0.000325912 kg</w:t>
                  </w:r>
                </w:p>
                <w:p w14:paraId="55FC393B" w14:textId="77777777" w:rsidR="00E505BB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Volume:1.48818e-07 m^3</w:t>
                  </w:r>
                </w:p>
                <w:p w14:paraId="6E502F94" w14:textId="77777777" w:rsidR="00E505BB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Density:2,190 kg/m^3</w:t>
                  </w:r>
                </w:p>
                <w:p w14:paraId="0B92326B" w14:textId="77777777" w:rsidR="00E505BB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Weight:0.00319394 N</w:t>
                  </w:r>
                </w:p>
                <w:p w14:paraId="326A69C6" w14:textId="153E215A" w:rsidR="00E505BB" w:rsidRPr="0044448A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5746BA7" w14:textId="77777777" w:rsidR="00E505BB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2020-2024\NASA_Big_Idea_Challenge\GrabCAD\Current\Mechanical\v4_Eggdee\Parts\adhesive_strip_finger_joint_cap.SLDPRT</w:t>
                  </w:r>
                </w:p>
                <w:p w14:paraId="376896B0" w14:textId="0E52DE75" w:rsidR="00E505BB" w:rsidRPr="0044448A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18 10:14:32 2021</w:t>
                  </w:r>
                </w:p>
              </w:tc>
            </w:tr>
            <w:tr w:rsidR="00E505BB" w14:paraId="0D4FF32D" w14:textId="77777777" w:rsidTr="003C37D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D5A37D9" w14:textId="247794DA" w:rsidR="00E505BB" w:rsidRDefault="00E505BB" w:rsidP="003C37DF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Boss-Extrude1</w:t>
                  </w:r>
                </w:p>
                <w:p w14:paraId="391D831B" w14:textId="05ABECE3" w:rsidR="00E505BB" w:rsidRPr="0044448A" w:rsidRDefault="00E505BB" w:rsidP="003C37DF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2FAB694D" wp14:editId="685C770D">
                        <wp:extent cx="1562735" cy="1024255"/>
                        <wp:effectExtent l="0" t="0" r="0" b="4445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242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C3B85A4" w14:textId="0CF38FB4" w:rsidR="00E505BB" w:rsidRPr="0044448A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649CD36" w14:textId="77777777" w:rsidR="00E505BB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Mass:1.45635e-05 kg</w:t>
                  </w:r>
                </w:p>
                <w:p w14:paraId="64D4D7DE" w14:textId="77777777" w:rsidR="00E505BB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Volume:6.65e-09 m^3</w:t>
                  </w:r>
                </w:p>
                <w:p w14:paraId="0B099821" w14:textId="77777777" w:rsidR="00E505BB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Density:2,190 kg/m^3</w:t>
                  </w:r>
                </w:p>
                <w:p w14:paraId="352522A8" w14:textId="77777777" w:rsidR="00E505BB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Weight:0.000142722 N</w:t>
                  </w:r>
                </w:p>
                <w:p w14:paraId="5282AE75" w14:textId="0A1DD29A" w:rsidR="00E505BB" w:rsidRPr="0044448A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817016C" w14:textId="77777777" w:rsidR="00E505BB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2020-2024\NASA_Big_Idea_Challenge\GrabCAD\Current\Mechanical\v4_Eggdee\Parts\adhesive_strip_magnet_v2.SLDPRT</w:t>
                  </w:r>
                </w:p>
                <w:p w14:paraId="7A6B9C16" w14:textId="659E5A9B" w:rsidR="00E505BB" w:rsidRPr="0044448A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18 10:14:32 2021</w:t>
                  </w:r>
                </w:p>
              </w:tc>
            </w:tr>
            <w:tr w:rsidR="00E505BB" w14:paraId="05D69AC9" w14:textId="77777777" w:rsidTr="003C37D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F30D080" w14:textId="2EB7D70F" w:rsidR="00E505BB" w:rsidRDefault="00E505BB" w:rsidP="003C37DF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Split Line1</w:t>
                  </w:r>
                </w:p>
                <w:p w14:paraId="1EBB9F76" w14:textId="1F1122F3" w:rsidR="00E505BB" w:rsidRPr="0044448A" w:rsidRDefault="00E505BB" w:rsidP="003C37DF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6F7691C0" wp14:editId="25251133">
                        <wp:extent cx="1562735" cy="1024255"/>
                        <wp:effectExtent l="0" t="0" r="0" b="4445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242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EE126FE" w14:textId="7EB028CD" w:rsidR="00E505BB" w:rsidRPr="0044448A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D68EA8E" w14:textId="77777777" w:rsidR="00E505BB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Mass:0.00562533 kg</w:t>
                  </w:r>
                </w:p>
                <w:p w14:paraId="38AAA85C" w14:textId="77777777" w:rsidR="00E505BB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Volume:2.23227e-06 m^3</w:t>
                  </w:r>
                </w:p>
                <w:p w14:paraId="3858A4EA" w14:textId="77777777" w:rsidR="00E505BB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Density:2,520 kg/m^3</w:t>
                  </w:r>
                </w:p>
                <w:p w14:paraId="21CD6A37" w14:textId="77777777" w:rsidR="00E505BB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Weight:0.0551282 N</w:t>
                  </w:r>
                </w:p>
                <w:p w14:paraId="3EA1AFCC" w14:textId="3BBB76E8" w:rsidR="00E505BB" w:rsidRPr="0044448A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576FFBF" w14:textId="77777777" w:rsidR="00E505BB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2020-2024\NASA_Big_Idea_Challenge\GrabCAD\Current\Mechanical\v4_Eggdee\Parts\finger_joint_cap.SLDPRT</w:t>
                  </w:r>
                </w:p>
                <w:p w14:paraId="5BE1F090" w14:textId="313E0BD1" w:rsidR="00E505BB" w:rsidRPr="0044448A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18 10:16:09 2021</w:t>
                  </w:r>
                </w:p>
              </w:tc>
            </w:tr>
            <w:tr w:rsidR="00E505BB" w14:paraId="39E5631B" w14:textId="77777777" w:rsidTr="003C37D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4FCB5AA" w14:textId="336AC848" w:rsidR="00E505BB" w:rsidRDefault="00E505BB" w:rsidP="003C37DF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Split Line1</w:t>
                  </w:r>
                </w:p>
                <w:p w14:paraId="3DD1E76A" w14:textId="7BF67C53" w:rsidR="00E505BB" w:rsidRPr="0044448A" w:rsidRDefault="00E505BB" w:rsidP="003C37DF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3A0C723D" wp14:editId="4C9CDF2D">
                        <wp:extent cx="1562735" cy="1024255"/>
                        <wp:effectExtent l="0" t="0" r="0" b="4445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242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8A7B13D" w14:textId="607792F2" w:rsidR="00E505BB" w:rsidRPr="0044448A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92C3BAC" w14:textId="77777777" w:rsidR="00E505BB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Mass:0.0327861 kg</w:t>
                  </w:r>
                </w:p>
                <w:p w14:paraId="540B163F" w14:textId="77777777" w:rsidR="00E505BB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Volume:1.30103e-05 m^3</w:t>
                  </w:r>
                </w:p>
                <w:p w14:paraId="5829EDFD" w14:textId="77777777" w:rsidR="00E505BB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Density:2,520 kg/m^3</w:t>
                  </w:r>
                </w:p>
                <w:p w14:paraId="092238E1" w14:textId="77777777" w:rsidR="00E505BB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Weight:0.321303 N</w:t>
                  </w:r>
                </w:p>
                <w:p w14:paraId="144741F0" w14:textId="5B9BF566" w:rsidR="00E505BB" w:rsidRPr="0044448A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D198FDA" w14:textId="77777777" w:rsidR="00E505BB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2020-2024\NASA_Big_Idea_Challenge\GrabCAD\Current\Mechanical\v4_Eggdee\Parts\finger_joint_v4.2.SLDPRT</w:t>
                  </w:r>
                </w:p>
                <w:p w14:paraId="0CB94053" w14:textId="78B05A79" w:rsidR="00E505BB" w:rsidRPr="0044448A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18 10:19:06 2021</w:t>
                  </w:r>
                </w:p>
              </w:tc>
            </w:tr>
            <w:tr w:rsidR="00E505BB" w14:paraId="654051E3" w14:textId="77777777" w:rsidTr="003C37D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017CA11" w14:textId="36DADB81" w:rsidR="00E505BB" w:rsidRDefault="00E505BB" w:rsidP="003C37DF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Boss-Extrude1</w:t>
                  </w:r>
                </w:p>
                <w:p w14:paraId="1BAFBE0D" w14:textId="15B973B9" w:rsidR="00E505BB" w:rsidRPr="0044448A" w:rsidRDefault="00E505BB" w:rsidP="003C37DF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06993EED" wp14:editId="3ED11AEB">
                        <wp:extent cx="1562735" cy="1024255"/>
                        <wp:effectExtent l="0" t="0" r="0" b="4445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242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01AC453" w14:textId="47487307" w:rsidR="00E505BB" w:rsidRPr="0044448A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95C559A" w14:textId="77777777" w:rsidR="00E505BB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Mass:0.0021604 kg</w:t>
                  </w:r>
                </w:p>
                <w:p w14:paraId="0D9CD010" w14:textId="77777777" w:rsidR="00E505BB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Volume:2.88054e-07 m^3</w:t>
                  </w:r>
                </w:p>
                <w:p w14:paraId="54102102" w14:textId="77777777" w:rsidR="00E505BB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Density:7,500 kg/m^3</w:t>
                  </w:r>
                </w:p>
                <w:p w14:paraId="6DD8BDB6" w14:textId="77777777" w:rsidR="00E505BB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Weight:0.021172 N</w:t>
                  </w:r>
                </w:p>
                <w:p w14:paraId="5DEA888E" w14:textId="09CF3960" w:rsidR="00E505BB" w:rsidRPr="0044448A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5347F74" w14:textId="77777777" w:rsidR="00E505BB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2020-2024\NASA_Big_Idea_Challenge\GrabCAD\Current\Mechanical\v4_Eggdee\Parts\magnet_connector_v2.SLDPRT</w:t>
                  </w:r>
                </w:p>
                <w:p w14:paraId="098598B7" w14:textId="5A0A6C04" w:rsidR="00E505BB" w:rsidRPr="0044448A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18 10:14:32 2021</w:t>
                  </w:r>
                </w:p>
              </w:tc>
            </w:tr>
            <w:tr w:rsidR="00E505BB" w14:paraId="534AE2A9" w14:textId="77777777" w:rsidTr="003C37D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F924E26" w14:textId="7D54B1C8" w:rsidR="00E505BB" w:rsidRDefault="00E505BB" w:rsidP="003C37DF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Hole1</w:t>
                  </w:r>
                </w:p>
                <w:p w14:paraId="5ACCFC18" w14:textId="5CDEBE5A" w:rsidR="00E505BB" w:rsidRPr="0044448A" w:rsidRDefault="00E505BB" w:rsidP="003C37DF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4EFFAF7" w14:textId="55D1B12C" w:rsidR="00E505BB" w:rsidRPr="0044448A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B67C94E" w14:textId="77777777" w:rsidR="00E505BB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Mass:0.00015137 kg</w:t>
                  </w:r>
                </w:p>
                <w:p w14:paraId="626142C2" w14:textId="77777777" w:rsidR="00E505BB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Volume:1.78454e-08 m^3</w:t>
                  </w:r>
                </w:p>
                <w:p w14:paraId="00E4CFE4" w14:textId="77777777" w:rsidR="00E505BB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Density:8,482.3 kg/m^3</w:t>
                  </w:r>
                </w:p>
                <w:p w14:paraId="7E62137A" w14:textId="77777777" w:rsidR="00E505BB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Weight:0.00148343 N</w:t>
                  </w:r>
                </w:p>
                <w:p w14:paraId="057B8BD5" w14:textId="6507FC2C" w:rsidR="00E505BB" w:rsidRPr="0044448A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688DC98" w14:textId="77777777" w:rsidR="00E505BB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2020-2024\NASA_Big_Idea_Challenge\GrabCAD\Current\Mechanical\v4_Eggdee\Parts\Connectors\mill-max-824-22-005-00-001000_0933.sldprt</w:t>
                  </w:r>
                </w:p>
                <w:p w14:paraId="6FB02366" w14:textId="1B837DA0" w:rsidR="00E505BB" w:rsidRPr="0044448A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15 09:00:49 2021</w:t>
                  </w:r>
                </w:p>
              </w:tc>
            </w:tr>
            <w:tr w:rsidR="00E505BB" w14:paraId="04803C21" w14:textId="77777777" w:rsidTr="003C37D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AE648BB" w14:textId="75E72B1F" w:rsidR="00E505BB" w:rsidRDefault="00E505BB" w:rsidP="003C37DF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Hole1</w:t>
                  </w:r>
                </w:p>
                <w:p w14:paraId="6F8117E1" w14:textId="1E7724C4" w:rsidR="00E505BB" w:rsidRPr="0044448A" w:rsidRDefault="00E505BB" w:rsidP="003C37DF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67E0CF2" w14:textId="5EA4B93D" w:rsidR="00E505BB" w:rsidRPr="0044448A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E8D88C8" w14:textId="77777777" w:rsidR="00E505BB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Mass:0.00015137 kg</w:t>
                  </w:r>
                </w:p>
                <w:p w14:paraId="29C070AC" w14:textId="77777777" w:rsidR="00E505BB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Volume:1.78454e-08 m^3</w:t>
                  </w:r>
                </w:p>
                <w:p w14:paraId="1CDA86A6" w14:textId="77777777" w:rsidR="00E505BB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Density:8,482.3 kg/m^3</w:t>
                  </w:r>
                </w:p>
                <w:p w14:paraId="03C53494" w14:textId="77777777" w:rsidR="00E505BB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Weight:0.00148343 N</w:t>
                  </w:r>
                </w:p>
                <w:p w14:paraId="6CC383A4" w14:textId="066C4CA6" w:rsidR="00E505BB" w:rsidRPr="0044448A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B47777D" w14:textId="77777777" w:rsidR="00E505BB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2020-2024\NASA_Big_Idea_Challenge\GrabCAD\Current\Mechanical\v4_Eggdee\Parts\Connectors\mill-max-824-22-005-00-001000_0933.sldprt</w:t>
                  </w:r>
                </w:p>
                <w:p w14:paraId="239E21B7" w14:textId="4FBFA098" w:rsidR="00E505BB" w:rsidRPr="0044448A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15 09:00:49 2021</w:t>
                  </w:r>
                </w:p>
              </w:tc>
            </w:tr>
            <w:tr w:rsidR="00E505BB" w14:paraId="7CDE2C6C" w14:textId="77777777" w:rsidTr="003C37D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68F7EE0" w14:textId="32C70BE4" w:rsidR="00E505BB" w:rsidRDefault="00E505BB" w:rsidP="003C37DF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Hole1</w:t>
                  </w:r>
                </w:p>
                <w:p w14:paraId="0A033CC2" w14:textId="0580CB2D" w:rsidR="00E505BB" w:rsidRPr="0044448A" w:rsidRDefault="00E505BB" w:rsidP="003C37DF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93E88BD" w14:textId="7C5087C1" w:rsidR="00E505BB" w:rsidRPr="0044448A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CDAB521" w14:textId="77777777" w:rsidR="00E505BB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Mass:0.00015137 kg</w:t>
                  </w:r>
                </w:p>
                <w:p w14:paraId="2AB7A563" w14:textId="77777777" w:rsidR="00E505BB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Volume:1.78454e-08 m^3</w:t>
                  </w:r>
                </w:p>
                <w:p w14:paraId="4505CC42" w14:textId="77777777" w:rsidR="00E505BB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Density:8,482.3 kg/m^3</w:t>
                  </w:r>
                </w:p>
                <w:p w14:paraId="7D7291F1" w14:textId="77777777" w:rsidR="00E505BB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Weight:0.00148343 N</w:t>
                  </w:r>
                </w:p>
                <w:p w14:paraId="2F107F39" w14:textId="0A79CB22" w:rsidR="00E505BB" w:rsidRPr="0044448A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BF034DF" w14:textId="77777777" w:rsidR="00E505BB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2020-2024\NASA_Big_Idea_Challenge\GrabCAD\Current\Mechanical\v4_Eggdee\Parts\Connectors\mill-max-824-22-005-00-001000_0933.sldprt</w:t>
                  </w:r>
                </w:p>
                <w:p w14:paraId="26ED68E7" w14:textId="292947B9" w:rsidR="00E505BB" w:rsidRPr="0044448A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15 09:00:49 2021</w:t>
                  </w:r>
                </w:p>
              </w:tc>
            </w:tr>
            <w:tr w:rsidR="00E505BB" w14:paraId="21818A8C" w14:textId="77777777" w:rsidTr="003C37D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25B2883" w14:textId="7E646B65" w:rsidR="00E505BB" w:rsidRDefault="00E505BB" w:rsidP="003C37DF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Hole1</w:t>
                  </w:r>
                </w:p>
                <w:p w14:paraId="2E2E1E68" w14:textId="2FB14F96" w:rsidR="00E505BB" w:rsidRPr="0044448A" w:rsidRDefault="00E505BB" w:rsidP="003C37DF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A513627" w14:textId="55368C5A" w:rsidR="00E505BB" w:rsidRPr="0044448A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C43F453" w14:textId="77777777" w:rsidR="00E505BB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Mass:0.00015137 kg</w:t>
                  </w:r>
                </w:p>
                <w:p w14:paraId="4D665E85" w14:textId="77777777" w:rsidR="00E505BB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Volume:1.78454e-08 m^3</w:t>
                  </w:r>
                </w:p>
                <w:p w14:paraId="4FBEB733" w14:textId="77777777" w:rsidR="00E505BB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Density:8,482.3 kg/m^3</w:t>
                  </w:r>
                </w:p>
                <w:p w14:paraId="722739A4" w14:textId="77777777" w:rsidR="00E505BB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Weight:0.00148343 N</w:t>
                  </w:r>
                </w:p>
                <w:p w14:paraId="58973CC0" w14:textId="62870DBF" w:rsidR="00E505BB" w:rsidRPr="0044448A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4826AAE" w14:textId="77777777" w:rsidR="00E505BB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2020-2024\NASA_Big_Idea_Challenge\GrabCAD\Current\Mechanical\v4_Eggdee\Parts\Connectors\mill-max-824-22-005-00-001000_0933.sldprt</w:t>
                  </w:r>
                </w:p>
                <w:p w14:paraId="3D026FA3" w14:textId="6A435978" w:rsidR="00E505BB" w:rsidRPr="0044448A" w:rsidRDefault="00E505BB" w:rsidP="003C3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15 09:00:49 2021</w:t>
                  </w:r>
                </w:p>
              </w:tc>
            </w:tr>
            <w:tr w:rsidR="00C16188" w14:paraId="04B8BA8E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0F8523B" w14:textId="061D5476" w:rsidR="00C16188" w:rsidRDefault="00E505BB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LPattern2</w:t>
                  </w:r>
                </w:p>
                <w:p w14:paraId="7177634B" w14:textId="34CC3CA4" w:rsidR="004B3022" w:rsidRPr="0044448A" w:rsidRDefault="004B3022" w:rsidP="0044448A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C29277D" w14:textId="18220AFD" w:rsidR="00C16188" w:rsidRPr="0044448A" w:rsidRDefault="00E505B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E290DD3" w14:textId="77777777" w:rsidR="00E505BB" w:rsidRDefault="00E505B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Mass:6.35487e-05 kg</w:t>
                  </w:r>
                </w:p>
                <w:p w14:paraId="15A90C8D" w14:textId="77777777" w:rsidR="00E505BB" w:rsidRDefault="00E505B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Volume:4.53919e-08 m^3</w:t>
                  </w:r>
                </w:p>
                <w:p w14:paraId="43880645" w14:textId="77777777" w:rsidR="00E505BB" w:rsidRDefault="00E505B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Density:1,400 kg/m^3</w:t>
                  </w:r>
                </w:p>
                <w:p w14:paraId="52667FE3" w14:textId="77777777" w:rsidR="00E505BB" w:rsidRDefault="00E505B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Weight:0.000622778 N</w:t>
                  </w:r>
                </w:p>
                <w:p w14:paraId="21DCA7F9" w14:textId="54656F2A"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F9CB12C" w14:textId="77777777" w:rsidR="00E505BB" w:rsidRDefault="00E505B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2020-2024\NASA_Big_Idea_Challenge\GrabCAD\Current\Mechanical\v4_Eggdee\Parts\Connectors\mill-max-824-22-005-00-001000_P3XX-18-010-00-090000.sldprt</w:t>
                  </w:r>
                </w:p>
                <w:p w14:paraId="2924D2D3" w14:textId="3945E87C" w:rsidR="00C16188" w:rsidRPr="0044448A" w:rsidRDefault="00E505B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15 09:00:49 2021</w:t>
                  </w:r>
                </w:p>
              </w:tc>
            </w:tr>
          </w:tbl>
          <w:p w14:paraId="6D4A1937" w14:textId="358C685A" w:rsidR="00FF408C" w:rsidRDefault="00FF408C" w:rsidP="00A96F2C"/>
        </w:tc>
      </w:tr>
    </w:tbl>
    <w:p w14:paraId="4040CAD3" w14:textId="77777777"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5E294F" w14:paraId="65E52BD4" w14:textId="77777777" w:rsidTr="005E294F">
        <w:tc>
          <w:tcPr>
            <w:tcW w:w="11016" w:type="dxa"/>
          </w:tcPr>
          <w:p w14:paraId="10B1CE6E" w14:textId="2634B9B2" w:rsidR="00B35001" w:rsidRPr="00B35001" w:rsidRDefault="00E505BB" w:rsidP="00B35001">
            <w:pPr>
              <w:pStyle w:val="Heading1"/>
              <w:outlineLvl w:val="0"/>
            </w:pPr>
            <w:bookmarkStart w:id="6" w:name="_Toc72227792"/>
            <w:r>
              <w:lastRenderedPageBreak/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1433"/>
              <w:gridCol w:w="9321"/>
            </w:tblGrid>
            <w:tr w:rsidR="00B35001" w14:paraId="07347F6B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0491A45" w14:textId="482C431D" w:rsidR="00B35001" w:rsidRDefault="00E505BB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F818768" w14:textId="5487C7D4" w:rsidR="00B35001" w:rsidRDefault="00E505B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finger_joint_bend</w:t>
                  </w:r>
                </w:p>
              </w:tc>
            </w:tr>
            <w:tr w:rsidR="00E505BB" w14:paraId="55FEB1AC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8E457B4" w14:textId="26F2ECF3" w:rsidR="00E505BB" w:rsidRDefault="00E505BB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B0550EF" w14:textId="5078FB78" w:rsidR="00E505BB" w:rsidRDefault="00E505B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E505BB" w14:paraId="6316E494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4E03F9E" w14:textId="004BE19A" w:rsidR="00E505BB" w:rsidRDefault="00E505BB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9F55050" w14:textId="7A1A90A2" w:rsidR="00E505BB" w:rsidRDefault="00E505B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E505BB" w14:paraId="6434EDDF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0EC09CD" w14:textId="5D966E2F" w:rsidR="00E505BB" w:rsidRDefault="00E505BB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A40D4EA" w14:textId="6F0DE9AC" w:rsidR="00E505BB" w:rsidRDefault="00E505B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E505BB" w14:paraId="48FD4469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513E9FC" w14:textId="37363EE5" w:rsidR="00E505BB" w:rsidRDefault="00E505BB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8045352" w14:textId="3717AD5C" w:rsidR="00E505BB" w:rsidRDefault="00E505B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E505BB" w14:paraId="4429EAFF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3EE96D3" w14:textId="17290A76" w:rsidR="00E505BB" w:rsidRDefault="00E505BB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31CD526" w14:textId="1C8311D5" w:rsidR="00E505BB" w:rsidRDefault="00E505B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E505BB" w14:paraId="1BD7EF66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65175E4" w14:textId="4607CABC" w:rsidR="00E505BB" w:rsidRDefault="00E505BB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E2490E8" w14:textId="33F96E5B" w:rsidR="00E505BB" w:rsidRDefault="00E505B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E505BB" w14:paraId="4B1F3AF0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DFE9D1E" w14:textId="0824ECEC" w:rsidR="00E505BB" w:rsidRDefault="00E505BB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BDE52E6" w14:textId="0BA1C426" w:rsidR="00E505BB" w:rsidRDefault="00E505B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FFEPlus</w:t>
                  </w:r>
                </w:p>
              </w:tc>
            </w:tr>
            <w:tr w:rsidR="00E505BB" w14:paraId="6D3BD830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518851F" w14:textId="2BE189B9" w:rsidR="00E505BB" w:rsidRDefault="00E505BB" w:rsidP="005E294F">
                  <w:r>
                    <w:t xml:space="preserve">Inplane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8B7C635" w14:textId="066D416C" w:rsidR="00E505BB" w:rsidRDefault="00E505B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E505BB" w14:paraId="18CA1A1D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0F6B69A" w14:textId="1C58868E" w:rsidR="00E505BB" w:rsidRDefault="00E505BB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3C7F335" w14:textId="0B2EBC06" w:rsidR="00E505BB" w:rsidRDefault="00E505B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E505BB" w14:paraId="01A93805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CC64C36" w14:textId="53D6DBC7" w:rsidR="00E505BB" w:rsidRDefault="00E505BB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E669D31" w14:textId="74BA3177" w:rsidR="00E505BB" w:rsidRDefault="00E505B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E505BB" w14:paraId="057F4C6B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FAF921F" w14:textId="7FA34610" w:rsidR="00E505BB" w:rsidRDefault="00E505BB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D857FA8" w14:textId="35C3BF8F" w:rsidR="00E505BB" w:rsidRDefault="00E505B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E505BB" w14:paraId="6A4681FC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81ACC1B" w14:textId="2DF59849" w:rsidR="00E505BB" w:rsidRDefault="00E505BB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714F6A3" w14:textId="41DFE609" w:rsidR="00E505BB" w:rsidRDefault="00E505B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E505BB" w14:paraId="6B02E98A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48ABAC1" w14:textId="69C648D8" w:rsidR="00E505BB" w:rsidRDefault="00E505BB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92B3E53" w14:textId="76E56E17" w:rsidR="00E505BB" w:rsidRDefault="00E505B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E505BB" w14:paraId="773AD954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FE23A31" w14:textId="27B06B1F" w:rsidR="00E505BB" w:rsidRDefault="00E505BB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4DF57DF" w14:textId="360A44A0" w:rsidR="00E505BB" w:rsidRDefault="00E505B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E505BB" w14:paraId="69EB4EE2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3F8DD2A" w14:textId="033E2446" w:rsidR="00E505BB" w:rsidRDefault="00E505BB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D498E77" w14:textId="020241B0" w:rsidR="00E505BB" w:rsidRDefault="00E505B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E505BB" w14:paraId="70352F31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6E6A5B4" w14:textId="43605E57" w:rsidR="00E505BB" w:rsidRDefault="00E505BB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96FC715" w14:textId="63100D0A" w:rsidR="00E505BB" w:rsidRDefault="00E505B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(C:\Users\Natha\Desktop\Caltech 2020-2024\NASA_Big_Idea_Challenge\GrabCAD\Current\Mechanical\v4_Eggdee\Parts\5.18_Finger_Joint_Bend)</w:t>
                  </w:r>
                </w:p>
              </w:tc>
            </w:tr>
          </w:tbl>
          <w:p w14:paraId="13740B60" w14:textId="01BC6571" w:rsidR="005E294F" w:rsidRDefault="005E294F" w:rsidP="00A96F2C"/>
        </w:tc>
      </w:tr>
      <w:bookmarkEnd w:id="1"/>
      <w:bookmarkEnd w:id="2"/>
      <w:bookmarkEnd w:id="3"/>
    </w:tbl>
    <w:p w14:paraId="23CF4892" w14:textId="77777777"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F33129" w14:paraId="6C2602D7" w14:textId="77777777" w:rsidTr="00E80CD9">
        <w:tc>
          <w:tcPr>
            <w:tcW w:w="11016" w:type="dxa"/>
          </w:tcPr>
          <w:p w14:paraId="621FD9BC" w14:textId="263FB851" w:rsidR="00F33129" w:rsidRPr="00B35001" w:rsidRDefault="00E505BB" w:rsidP="000A7C6B">
            <w:pPr>
              <w:pStyle w:val="Heading1"/>
              <w:outlineLvl w:val="0"/>
            </w:pPr>
            <w:bookmarkStart w:id="7" w:name="_Toc72227793"/>
            <w:r>
              <w:lastRenderedPageBreak/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79"/>
              <w:gridCol w:w="5375"/>
            </w:tblGrid>
            <w:tr w:rsidR="00F33129" w14:paraId="23213956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AF0F32F" w14:textId="03872428" w:rsidR="00F33129" w:rsidRDefault="00E505BB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8AE55E0" w14:textId="1BD6A4B7" w:rsidR="00F33129" w:rsidRDefault="00E505B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E505BB" w14:paraId="3C889024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A716EBE" w14:textId="5E0E91D6" w:rsidR="00E505BB" w:rsidRDefault="00E505BB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CB23AD9" w14:textId="6FFDB9FF" w:rsidR="00E505BB" w:rsidRDefault="00E505BB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E505BB" w14:paraId="61E49D1C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3185905" w14:textId="1A6C13F7" w:rsidR="00E505BB" w:rsidRDefault="00E505BB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81BE9C8" w14:textId="3F46A793" w:rsidR="00E505BB" w:rsidRDefault="00E505B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E505BB" w14:paraId="24E00361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C19E3FB" w14:textId="40EE5EBB" w:rsidR="00E505BB" w:rsidRDefault="00E505BB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84BF417" w14:textId="13B4F225" w:rsidR="00E505BB" w:rsidRDefault="00E505BB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E505BB" w14:paraId="261B3BD3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F50F358" w14:textId="7DD2D01C" w:rsidR="00E505BB" w:rsidRDefault="00E505BB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F9444AB" w14:textId="1B86C6CC" w:rsidR="00E505BB" w:rsidRDefault="00E505B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14:paraId="56E00B80" w14:textId="7BED5737" w:rsidR="00F33129" w:rsidRDefault="00F33129" w:rsidP="000A7C6B"/>
        </w:tc>
      </w:tr>
    </w:tbl>
    <w:p w14:paraId="0947EE0A" w14:textId="77777777"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14:paraId="6698BF29" w14:textId="77777777" w:rsidTr="005273D5">
        <w:trPr>
          <w:trHeight w:val="4158"/>
        </w:trPr>
        <w:tc>
          <w:tcPr>
            <w:tcW w:w="11136" w:type="dxa"/>
          </w:tcPr>
          <w:p w14:paraId="2783B9E5" w14:textId="09EF821A" w:rsidR="00E80CD9" w:rsidRPr="00AC3438" w:rsidRDefault="00E505BB" w:rsidP="000A7C6B">
            <w:pPr>
              <w:pStyle w:val="Heading1"/>
              <w:outlineLvl w:val="0"/>
            </w:pPr>
            <w:bookmarkStart w:id="8" w:name="_Toc243733144"/>
            <w:bookmarkStart w:id="9" w:name="_Toc245020112"/>
            <w:bookmarkStart w:id="10" w:name="_Toc245020144"/>
            <w:bookmarkStart w:id="11" w:name="_Toc72227794"/>
            <w:r>
              <w:lastRenderedPageBreak/>
              <w:t>Material Properties</w:t>
            </w:r>
            <w:bookmarkEnd w:id="11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14:paraId="7A181536" w14:textId="77777777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37F4BE1" w14:textId="2A798D0F" w:rsidR="00E80CD9" w:rsidRPr="003E6C57" w:rsidRDefault="00E505BB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58EA75E" w14:textId="7215A921" w:rsidR="00E80CD9" w:rsidRPr="003E6C57" w:rsidRDefault="00E505BB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CB79692" w14:textId="3E63718E" w:rsidR="00E80CD9" w:rsidRPr="003E6C57" w:rsidRDefault="00E505BB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14:paraId="3EE7AF2B" w14:textId="77777777" w:rsidTr="00E505B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08F29EF9" w14:textId="4DDDC07E" w:rsidR="00E80CD9" w:rsidRPr="00577134" w:rsidRDefault="00E505BB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4F2E8D4C" wp14:editId="0F69EFF6">
                        <wp:extent cx="1904365" cy="1247775"/>
                        <wp:effectExtent l="0" t="0" r="635" b="9525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477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14:paraId="3B19A587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EC96EBA" w14:textId="7781AEE6" w:rsidR="00E80CD9" w:rsidRPr="00BE6656" w:rsidRDefault="00E505BB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0A9BF37" w14:textId="681DE278" w:rsidR="00E80CD9" w:rsidRPr="00BE6656" w:rsidRDefault="00E505B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STYCAST 2850FT/Catalyst 23LV</w:t>
                        </w:r>
                      </w:p>
                    </w:tc>
                  </w:tr>
                  <w:tr w:rsidR="00E505BB" w:rsidRPr="00577134" w14:paraId="57F0B69D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5B43E04" w14:textId="489A829F" w:rsidR="00E505BB" w:rsidRDefault="00E505BB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EBBDBEC" w14:textId="6A91E294" w:rsidR="00E505BB" w:rsidRDefault="00E505B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E505BB" w:rsidRPr="00577134" w14:paraId="1AF9C7A1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6EC142D" w14:textId="7B6C1C57" w:rsidR="00E505BB" w:rsidRDefault="00E505BB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9CEBB71" w14:textId="7D881FED" w:rsidR="00E505BB" w:rsidRDefault="00E505B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E505BB" w:rsidRPr="00577134" w14:paraId="32F4A09C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CBACF32" w14:textId="6DC24681" w:rsidR="00E505BB" w:rsidRDefault="00E505BB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5AB980A" w14:textId="5117A7CA" w:rsidR="00E505BB" w:rsidRDefault="00E505B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1.0549e+08 N/m^2</w:t>
                        </w:r>
                      </w:p>
                    </w:tc>
                  </w:tr>
                  <w:tr w:rsidR="00E505BB" w:rsidRPr="00577134" w14:paraId="5F63BD2A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CD0B304" w14:textId="105CEFAB" w:rsidR="00E505BB" w:rsidRDefault="00E505BB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D707C76" w14:textId="58632CD1" w:rsidR="00E505BB" w:rsidRDefault="00E505B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1.19969e+08 N/m^2</w:t>
                        </w:r>
                      </w:p>
                    </w:tc>
                  </w:tr>
                  <w:tr w:rsidR="00E505BB" w:rsidRPr="00577134" w14:paraId="0FA79DC2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41D856C" w14:textId="2C5BD3E6" w:rsidR="00E505BB" w:rsidRDefault="00E505BB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B94344F" w14:textId="59DCEFC7" w:rsidR="00E505BB" w:rsidRDefault="00E505B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6.413e+09 N/m^2</w:t>
                        </w:r>
                      </w:p>
                    </w:tc>
                  </w:tr>
                  <w:tr w:rsidR="00E505BB" w:rsidRPr="00577134" w14:paraId="490E0845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583F641" w14:textId="3A600859" w:rsidR="00E505BB" w:rsidRDefault="00E505BB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28AFCB9" w14:textId="112D0A8A" w:rsidR="00E505BB" w:rsidRDefault="00E505B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2,190 kg/m^3</w:t>
                        </w:r>
                      </w:p>
                    </w:tc>
                  </w:tr>
                </w:tbl>
                <w:p w14:paraId="61F01251" w14:textId="77777777"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0AF40F8F" w14:textId="77777777" w:rsidR="00E505BB" w:rsidRDefault="00E505B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1(Boss-Extrude1)(adhesive_strip_connector-1),</w:t>
                  </w:r>
                </w:p>
                <w:p w14:paraId="031014C5" w14:textId="77777777" w:rsidR="00E505BB" w:rsidRDefault="00E505B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1(Fillet5)(adhesive_strip_finger_joint_cap-1),</w:t>
                  </w:r>
                </w:p>
                <w:p w14:paraId="51FBAB4E" w14:textId="1AF9886F" w:rsidR="00E80CD9" w:rsidRPr="00577134" w:rsidRDefault="00E505B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1(Boss-Extrude1)(adhesive_strip_magnet_v2-2)</w:t>
                  </w:r>
                </w:p>
              </w:tc>
            </w:tr>
            <w:tr w:rsidR="00E505BB" w:rsidRPr="000841BF" w14:paraId="3F25968A" w14:textId="77777777" w:rsidTr="003C37DF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041BF228" w14:textId="53905BEE" w:rsidR="00E505BB" w:rsidRPr="000841BF" w:rsidRDefault="00E505BB" w:rsidP="003C37DF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  <w:tr w:rsidR="00E505BB" w:rsidRPr="000841BF" w14:paraId="40C36255" w14:textId="77777777" w:rsidTr="00E505B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7EEFE0BA" w14:textId="45B48C14" w:rsidR="00E505BB" w:rsidRPr="00577134" w:rsidRDefault="00E505BB" w:rsidP="003C37DF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3A6EBCE6" wp14:editId="49CB851E">
                        <wp:extent cx="1904365" cy="1247775"/>
                        <wp:effectExtent l="0" t="0" r="635" b="9525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477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505BB" w:rsidRPr="00577134" w14:paraId="73F95B1C" w14:textId="77777777" w:rsidTr="003C37D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38D29D1" w14:textId="6F3DB7F1" w:rsidR="00E505BB" w:rsidRPr="00BE6656" w:rsidRDefault="00E505BB" w:rsidP="003C37DF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98A26A4" w14:textId="3799CD61" w:rsidR="00E505BB" w:rsidRPr="00BE6656" w:rsidRDefault="00E505BB" w:rsidP="003C37D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Macor</w:t>
                        </w:r>
                      </w:p>
                    </w:tc>
                  </w:tr>
                  <w:tr w:rsidR="00E505BB" w:rsidRPr="00577134" w14:paraId="68DE8D21" w14:textId="77777777" w:rsidTr="003C37D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6635A40" w14:textId="3CD92C3D" w:rsidR="00E505BB" w:rsidRDefault="00E505BB" w:rsidP="003C37D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C8A1899" w14:textId="728306A9" w:rsidR="00E505BB" w:rsidRDefault="00E505BB" w:rsidP="003C37D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E505BB" w:rsidRPr="00577134" w14:paraId="4B03E265" w14:textId="77777777" w:rsidTr="003C37D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16FEFBE" w14:textId="6F1123B7" w:rsidR="00E505BB" w:rsidRDefault="00E505BB" w:rsidP="003C37D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E4CFFF2" w14:textId="7F941A50" w:rsidR="00E505BB" w:rsidRDefault="00E505BB" w:rsidP="003C37D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E505BB" w:rsidRPr="00577134" w14:paraId="188D3FB2" w14:textId="77777777" w:rsidTr="003C37D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D7C3066" w14:textId="7DD14E27" w:rsidR="00E505BB" w:rsidRDefault="00E505BB" w:rsidP="003C37D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0599A9C" w14:textId="61B01ABD" w:rsidR="00E505BB" w:rsidRDefault="00E505BB" w:rsidP="003C37D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3.3e+07 N/m^2</w:t>
                        </w:r>
                      </w:p>
                    </w:tc>
                  </w:tr>
                  <w:tr w:rsidR="00E505BB" w:rsidRPr="00577134" w14:paraId="410F04D6" w14:textId="77777777" w:rsidTr="003C37D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D51B039" w14:textId="783959F5" w:rsidR="00E505BB" w:rsidRDefault="00E505BB" w:rsidP="003C37D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1E248C8" w14:textId="4B3D1280" w:rsidR="00E505BB" w:rsidRDefault="00E505BB" w:rsidP="003C37D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3.3e+07 N/m^2</w:t>
                        </w:r>
                      </w:p>
                    </w:tc>
                  </w:tr>
                  <w:tr w:rsidR="00E505BB" w:rsidRPr="00577134" w14:paraId="64C3C5CB" w14:textId="77777777" w:rsidTr="003C37D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EE79B90" w14:textId="4587E293" w:rsidR="00E505BB" w:rsidRDefault="00E505BB" w:rsidP="003C37D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6479FA1" w14:textId="090BF57A" w:rsidR="00E505BB" w:rsidRDefault="00E505BB" w:rsidP="003C37D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3.45e+08 N/m^2</w:t>
                        </w:r>
                      </w:p>
                    </w:tc>
                  </w:tr>
                  <w:tr w:rsidR="00E505BB" w:rsidRPr="00577134" w14:paraId="4556F59B" w14:textId="77777777" w:rsidTr="003C37D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DD77432" w14:textId="34192568" w:rsidR="00E505BB" w:rsidRDefault="00E505BB" w:rsidP="003C37D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D9196E7" w14:textId="43BCE86A" w:rsidR="00E505BB" w:rsidRDefault="00E505BB" w:rsidP="003C37D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6.69e+10 N/m^2</w:t>
                        </w:r>
                      </w:p>
                    </w:tc>
                  </w:tr>
                  <w:tr w:rsidR="00E505BB" w:rsidRPr="00577134" w14:paraId="3CC9DA79" w14:textId="77777777" w:rsidTr="003C37D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6676BCC" w14:textId="26CF37D7" w:rsidR="00E505BB" w:rsidRDefault="00E505BB" w:rsidP="003C37D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89F27E1" w14:textId="769DEB73" w:rsidR="00E505BB" w:rsidRDefault="00E505BB" w:rsidP="003C37D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0.29  </w:t>
                        </w:r>
                      </w:p>
                    </w:tc>
                  </w:tr>
                  <w:tr w:rsidR="00E505BB" w:rsidRPr="00577134" w14:paraId="166EE5D0" w14:textId="77777777" w:rsidTr="003C37D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299618F" w14:textId="377311FD" w:rsidR="00E505BB" w:rsidRDefault="00E505BB" w:rsidP="003C37D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1409A5E" w14:textId="5485DDF1" w:rsidR="00E505BB" w:rsidRDefault="00E505BB" w:rsidP="003C37D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2,520 kg/m^3</w:t>
                        </w:r>
                      </w:p>
                    </w:tc>
                  </w:tr>
                  <w:tr w:rsidR="00E505BB" w:rsidRPr="00577134" w14:paraId="60653D3D" w14:textId="77777777" w:rsidTr="003C37D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34E4C74" w14:textId="26EB244E" w:rsidR="00E505BB" w:rsidRDefault="00E505BB" w:rsidP="003C37D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DD7F1D4" w14:textId="25DC8154" w:rsidR="00E505BB" w:rsidRDefault="00E505BB" w:rsidP="003C37D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2.55e+10 N/m^2</w:t>
                        </w:r>
                      </w:p>
                    </w:tc>
                  </w:tr>
                  <w:tr w:rsidR="00E505BB" w:rsidRPr="00577134" w14:paraId="7C91B1A1" w14:textId="77777777" w:rsidTr="003C37D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461DC69" w14:textId="7C5858EF" w:rsidR="00E505BB" w:rsidRDefault="00E505BB" w:rsidP="003C37D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951A772" w14:textId="6458B4F2" w:rsidR="00E505BB" w:rsidRDefault="00E505BB" w:rsidP="003C37D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8e-06 /Kelvin</w:t>
                        </w:r>
                      </w:p>
                    </w:tc>
                  </w:tr>
                </w:tbl>
                <w:p w14:paraId="402932D7" w14:textId="77777777" w:rsidR="00E505BB" w:rsidRPr="00577134" w:rsidRDefault="00E505BB" w:rsidP="003C37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281E144A" w14:textId="77777777" w:rsidR="00E505BB" w:rsidRDefault="00E505BB" w:rsidP="003C37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1(Split Line1)(finger_joint_cap-1),</w:t>
                  </w:r>
                </w:p>
                <w:p w14:paraId="07902AB7" w14:textId="24FD17BA" w:rsidR="00E505BB" w:rsidRPr="00577134" w:rsidRDefault="00E505BB" w:rsidP="003C37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1(Split Line1)(finger_joint_v4.2-1)</w:t>
                  </w:r>
                </w:p>
              </w:tc>
            </w:tr>
            <w:tr w:rsidR="00E505BB" w:rsidRPr="000841BF" w14:paraId="172D1B69" w14:textId="77777777" w:rsidTr="003C37DF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3D0F834E" w14:textId="046D8CBF" w:rsidR="00E505BB" w:rsidRPr="000841BF" w:rsidRDefault="00E505BB" w:rsidP="003C37DF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  <w:tr w:rsidR="00E505BB" w:rsidRPr="000841BF" w14:paraId="1EBB4166" w14:textId="77777777" w:rsidTr="00E505B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09195AE4" w14:textId="4322029D" w:rsidR="00E505BB" w:rsidRPr="00577134" w:rsidRDefault="00E505BB" w:rsidP="003C37DF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0ACB0E37" wp14:editId="13C73237">
                        <wp:extent cx="1904365" cy="1247775"/>
                        <wp:effectExtent l="0" t="0" r="635" b="9525"/>
                        <wp:docPr id="13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477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505BB" w:rsidRPr="00577134" w14:paraId="055EA489" w14:textId="77777777" w:rsidTr="003C37D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CC080F2" w14:textId="752BCE04" w:rsidR="00E505BB" w:rsidRPr="00BE6656" w:rsidRDefault="00E505BB" w:rsidP="003C37DF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01F8C84" w14:textId="78FFF78A" w:rsidR="00E505BB" w:rsidRPr="00BE6656" w:rsidRDefault="00E505BB" w:rsidP="003C37D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N38SH Neodymium Magnet</w:t>
                        </w:r>
                      </w:p>
                    </w:tc>
                  </w:tr>
                  <w:tr w:rsidR="00E505BB" w:rsidRPr="00577134" w14:paraId="1DC525DD" w14:textId="77777777" w:rsidTr="003C37D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4F3770E" w14:textId="2F4A5F89" w:rsidR="00E505BB" w:rsidRDefault="00E505BB" w:rsidP="003C37D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B2B0E01" w14:textId="533FD2DA" w:rsidR="00E505BB" w:rsidRDefault="00E505BB" w:rsidP="003C37D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E505BB" w:rsidRPr="00577134" w14:paraId="52C13899" w14:textId="77777777" w:rsidTr="003C37D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FF45298" w14:textId="59A536DF" w:rsidR="00E505BB" w:rsidRDefault="00E505BB" w:rsidP="003C37D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B11539B" w14:textId="3236FB6E" w:rsidR="00E505BB" w:rsidRDefault="00E505BB" w:rsidP="003C37D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E505BB" w:rsidRPr="00577134" w14:paraId="7968426E" w14:textId="77777777" w:rsidTr="003C37D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DEEBC5F" w14:textId="2FC97EA2" w:rsidR="00E505BB" w:rsidRDefault="00E505BB" w:rsidP="003C37D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ABD40B5" w14:textId="600BCC50" w:rsidR="00E505BB" w:rsidRDefault="00E505BB" w:rsidP="003C37D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2.85e+08 N/m^2</w:t>
                        </w:r>
                      </w:p>
                    </w:tc>
                  </w:tr>
                  <w:tr w:rsidR="00E505BB" w:rsidRPr="00577134" w14:paraId="367C83CD" w14:textId="77777777" w:rsidTr="003C37D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997BDAE" w14:textId="61D9294F" w:rsidR="00E505BB" w:rsidRDefault="00E505BB" w:rsidP="003C37D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D54BA50" w14:textId="6312B3BC" w:rsidR="00E505BB" w:rsidRDefault="00E505BB" w:rsidP="003C37D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4.14e+10 N/m^2</w:t>
                        </w:r>
                      </w:p>
                    </w:tc>
                  </w:tr>
                  <w:tr w:rsidR="00E505BB" w:rsidRPr="00577134" w14:paraId="6229110E" w14:textId="77777777" w:rsidTr="003C37D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43E3903" w14:textId="5C8040F8" w:rsidR="00E505BB" w:rsidRDefault="00E505BB" w:rsidP="003C37D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21DF411" w14:textId="3F493FBD" w:rsidR="00E505BB" w:rsidRDefault="00E505BB" w:rsidP="003C37D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7,500 kg/m^3</w:t>
                        </w:r>
                      </w:p>
                    </w:tc>
                  </w:tr>
                </w:tbl>
                <w:p w14:paraId="1ADAC38F" w14:textId="77777777" w:rsidR="00E505BB" w:rsidRPr="00577134" w:rsidRDefault="00E505BB" w:rsidP="003C37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558D09BB" w14:textId="586C2CA6" w:rsidR="00E505BB" w:rsidRPr="00577134" w:rsidRDefault="00E505BB" w:rsidP="003C37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1(Boss-Extrude1)(magnet_connector_v2-1)</w:t>
                  </w:r>
                </w:p>
              </w:tc>
            </w:tr>
            <w:tr w:rsidR="00E505BB" w:rsidRPr="000841BF" w14:paraId="5B964A8C" w14:textId="77777777" w:rsidTr="003C37DF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5039FC71" w14:textId="356D2466" w:rsidR="00E505BB" w:rsidRPr="000841BF" w:rsidRDefault="00E505BB" w:rsidP="003C37DF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  <w:tr w:rsidR="00E505BB" w:rsidRPr="000841BF" w14:paraId="222DDE99" w14:textId="77777777" w:rsidTr="00E505B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25B71D2F" w14:textId="0F9B23F7" w:rsidR="00E505BB" w:rsidRPr="00577134" w:rsidRDefault="00E505BB" w:rsidP="003C37DF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4DBF6DE8" wp14:editId="60B01FAB">
                        <wp:extent cx="1904365" cy="1247775"/>
                        <wp:effectExtent l="0" t="0" r="635" b="9525"/>
                        <wp:docPr id="14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477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505BB" w:rsidRPr="00577134" w14:paraId="26C06D4D" w14:textId="77777777" w:rsidTr="003C37D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CE75170" w14:textId="44468D42" w:rsidR="00E505BB" w:rsidRPr="00BE6656" w:rsidRDefault="00E505BB" w:rsidP="003C37DF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12C2CD3" w14:textId="36C1042F" w:rsidR="00E505BB" w:rsidRPr="00BE6656" w:rsidRDefault="00E505BB" w:rsidP="003C37D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Brass Alloy 385</w:t>
                        </w:r>
                      </w:p>
                    </w:tc>
                  </w:tr>
                  <w:tr w:rsidR="00E505BB" w:rsidRPr="00577134" w14:paraId="3687EFB8" w14:textId="77777777" w:rsidTr="003C37D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53012F2" w14:textId="180428D5" w:rsidR="00E505BB" w:rsidRDefault="00E505BB" w:rsidP="003C37D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053B65D" w14:textId="729F35B0" w:rsidR="00E505BB" w:rsidRDefault="00E505BB" w:rsidP="003C37D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E505BB" w:rsidRPr="00577134" w14:paraId="5E2D8139" w14:textId="77777777" w:rsidTr="003C37D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12B1E07" w14:textId="12C36238" w:rsidR="00E505BB" w:rsidRDefault="00E505BB" w:rsidP="003C37D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E2BB78E" w14:textId="6C9BB125" w:rsidR="00E505BB" w:rsidRDefault="00E505BB" w:rsidP="003C37D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E505BB" w:rsidRPr="00577134" w14:paraId="6685C276" w14:textId="77777777" w:rsidTr="003C37D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28DD2BF" w14:textId="34821BE2" w:rsidR="00E505BB" w:rsidRDefault="00E505BB" w:rsidP="003C37D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5DAD0B6" w14:textId="7E747FF8" w:rsidR="00E505BB" w:rsidRDefault="00E505BB" w:rsidP="003C37D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2.39689e+08 N/m^2</w:t>
                        </w:r>
                      </w:p>
                    </w:tc>
                  </w:tr>
                  <w:tr w:rsidR="00E505BB" w:rsidRPr="00577134" w14:paraId="2149E006" w14:textId="77777777" w:rsidTr="003C37D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9CCE352" w14:textId="2A240EC9" w:rsidR="00E505BB" w:rsidRDefault="00E505BB" w:rsidP="003C37D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4399D07" w14:textId="44580F3C" w:rsidR="00E505BB" w:rsidRDefault="00E505BB" w:rsidP="003C37D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4.78413e+08 N/m^2</w:t>
                        </w:r>
                      </w:p>
                    </w:tc>
                  </w:tr>
                  <w:tr w:rsidR="00E505BB" w:rsidRPr="00577134" w14:paraId="2F0BD15C" w14:textId="77777777" w:rsidTr="003C37D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752F6EA" w14:textId="736B7AC1" w:rsidR="00E505BB" w:rsidRDefault="00E505BB" w:rsidP="003C37D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4D734A7" w14:textId="7D513120" w:rsidR="00E505BB" w:rsidRDefault="00E505BB" w:rsidP="003C37D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1e+11 N/m^2</w:t>
                        </w:r>
                      </w:p>
                    </w:tc>
                  </w:tr>
                  <w:tr w:rsidR="00E505BB" w:rsidRPr="00577134" w14:paraId="3B0909C6" w14:textId="77777777" w:rsidTr="003C37D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407E142" w14:textId="64C8C107" w:rsidR="00E505BB" w:rsidRDefault="00E505BB" w:rsidP="003C37D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D596F21" w14:textId="04A20A0E" w:rsidR="00E505BB" w:rsidRDefault="00E505BB" w:rsidP="003C37D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0.33  </w:t>
                        </w:r>
                      </w:p>
                    </w:tc>
                  </w:tr>
                  <w:tr w:rsidR="00E505BB" w:rsidRPr="00577134" w14:paraId="7BFE5167" w14:textId="77777777" w:rsidTr="003C37D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749BE90" w14:textId="6685CA8F" w:rsidR="00E505BB" w:rsidRDefault="00E505BB" w:rsidP="003C37D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3205F8C" w14:textId="35B8D0C0" w:rsidR="00E505BB" w:rsidRDefault="00E505BB" w:rsidP="003C37D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8,482.3 kg/m^3</w:t>
                        </w:r>
                      </w:p>
                    </w:tc>
                  </w:tr>
                  <w:tr w:rsidR="00E505BB" w:rsidRPr="00577134" w14:paraId="7705645C" w14:textId="77777777" w:rsidTr="003C37D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3EF45FC" w14:textId="24E80D4B" w:rsidR="00E505BB" w:rsidRDefault="00E505BB" w:rsidP="003C37D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D5CAA7D" w14:textId="7552B110" w:rsidR="00E505BB" w:rsidRDefault="00E505BB" w:rsidP="003C37D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3.7e+10 N/m^2</w:t>
                        </w:r>
                      </w:p>
                    </w:tc>
                  </w:tr>
                  <w:tr w:rsidR="00E505BB" w:rsidRPr="00577134" w14:paraId="3D927546" w14:textId="77777777" w:rsidTr="003C37D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814C817" w14:textId="36A9E575" w:rsidR="00E505BB" w:rsidRDefault="00E505BB" w:rsidP="003C37D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 xml:space="preserve">Thermal expansion </w:t>
                        </w: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lastRenderedPageBreak/>
                          <w:t>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04CCE48" w14:textId="2ED489FA" w:rsidR="00E505BB" w:rsidRDefault="00E505BB" w:rsidP="003C37D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lastRenderedPageBreak/>
                          <w:t>1.8e-05 /Kelvin</w:t>
                        </w:r>
                      </w:p>
                    </w:tc>
                  </w:tr>
                </w:tbl>
                <w:p w14:paraId="3F2DE3DC" w14:textId="77777777" w:rsidR="00E505BB" w:rsidRPr="00577134" w:rsidRDefault="00E505BB" w:rsidP="003C37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48B5B2F9" w14:textId="77777777" w:rsidR="00E505BB" w:rsidRDefault="00E505BB" w:rsidP="003C37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lastRenderedPageBreak/>
                    <w:t>SolidBody 1(Hole1)(mill-max-824-22-005-00-001000_MALE-1/mill-max-824-22-005-00-001000_0933-1),</w:t>
                  </w:r>
                </w:p>
                <w:p w14:paraId="783E522A" w14:textId="77777777" w:rsidR="00E505BB" w:rsidRDefault="00E505BB" w:rsidP="003C37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1(Hole1)(mill-max-824-22-005-00-001000_MALE-1/mill-max-824-22-005-00-001000_0933-2),</w:t>
                  </w:r>
                </w:p>
                <w:p w14:paraId="2892C3CD" w14:textId="77777777" w:rsidR="00E505BB" w:rsidRDefault="00E505BB" w:rsidP="003C37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1(Hole1)(mill-max-824-22-005-00-001000_MALE-1/mill-max-824-22-005-00-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lastRenderedPageBreak/>
                    <w:t>001000_0933-3),</w:t>
                  </w:r>
                </w:p>
                <w:p w14:paraId="5E8B544C" w14:textId="216E6950" w:rsidR="00E505BB" w:rsidRPr="00577134" w:rsidRDefault="00E505BB" w:rsidP="003C37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1(Hole1)(mill-max-824-22-005-00-001000_MALE-1/mill-max-824-22-005-00-001000_0933-4)</w:t>
                  </w:r>
                </w:p>
              </w:tc>
            </w:tr>
            <w:tr w:rsidR="00E505BB" w:rsidRPr="000841BF" w14:paraId="114710B5" w14:textId="77777777" w:rsidTr="003C37DF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1A78399E" w14:textId="4C8BCA2A" w:rsidR="00E505BB" w:rsidRPr="000841BF" w:rsidRDefault="00E505BB" w:rsidP="003C37DF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lastRenderedPageBreak/>
                    <w:t>Curve Data:N/A</w:t>
                  </w:r>
                </w:p>
              </w:tc>
            </w:tr>
            <w:tr w:rsidR="00E505BB" w:rsidRPr="000841BF" w14:paraId="782A0DE9" w14:textId="77777777" w:rsidTr="00E505B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0780C6C4" w14:textId="1BBC5110" w:rsidR="00E505BB" w:rsidRPr="00577134" w:rsidRDefault="00E505BB" w:rsidP="003C37DF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227E80F8" wp14:editId="394BFBEA">
                        <wp:extent cx="1904365" cy="1247775"/>
                        <wp:effectExtent l="0" t="0" r="635" b="9525"/>
                        <wp:docPr id="15" name="Picture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477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505BB" w:rsidRPr="00577134" w14:paraId="1B02B1EF" w14:textId="77777777" w:rsidTr="003C37D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2560B64" w14:textId="70FAFA81" w:rsidR="00E505BB" w:rsidRPr="00BE6656" w:rsidRDefault="00E505BB" w:rsidP="003C37DF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9FFF263" w14:textId="44E1ED64" w:rsidR="00E505BB" w:rsidRPr="00BE6656" w:rsidRDefault="00E505BB" w:rsidP="003C37D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Nylon 46</w:t>
                        </w:r>
                      </w:p>
                    </w:tc>
                  </w:tr>
                  <w:tr w:rsidR="00E505BB" w:rsidRPr="00577134" w14:paraId="40354041" w14:textId="77777777" w:rsidTr="003C37D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4A41CBA" w14:textId="55EEE4A3" w:rsidR="00E505BB" w:rsidRDefault="00E505BB" w:rsidP="003C37D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6EEBF7E" w14:textId="48C6380D" w:rsidR="00E505BB" w:rsidRDefault="00E505BB" w:rsidP="003C37D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E505BB" w:rsidRPr="00577134" w14:paraId="1CBC6DE9" w14:textId="77777777" w:rsidTr="003C37D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815F157" w14:textId="03D14835" w:rsidR="00E505BB" w:rsidRDefault="00E505BB" w:rsidP="003C37D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CD89AED" w14:textId="0ECBD473" w:rsidR="00E505BB" w:rsidRDefault="00E505BB" w:rsidP="003C37D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E505BB" w:rsidRPr="00577134" w14:paraId="7DA0BD7C" w14:textId="77777777" w:rsidTr="003C37D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DEF9824" w14:textId="1A92466B" w:rsidR="00E505BB" w:rsidRDefault="00E505BB" w:rsidP="003C37D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BAC575F" w14:textId="78A440D2" w:rsidR="00E505BB" w:rsidRDefault="00E505BB" w:rsidP="003C37D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1.39043e+08 N/m^2</w:t>
                        </w:r>
                      </w:p>
                    </w:tc>
                  </w:tr>
                  <w:tr w:rsidR="00E505BB" w:rsidRPr="00577134" w14:paraId="5C5D8DBC" w14:textId="77777777" w:rsidTr="003C37D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34653E8" w14:textId="0C135804" w:rsidR="00E505BB" w:rsidRDefault="00E505BB" w:rsidP="003C37D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C0DE6D7" w14:textId="5D244873" w:rsidR="00E505BB" w:rsidRDefault="00E505BB" w:rsidP="003C37D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1.42559e+08 N/m^2</w:t>
                        </w:r>
                      </w:p>
                    </w:tc>
                  </w:tr>
                  <w:tr w:rsidR="00E505BB" w:rsidRPr="00577134" w14:paraId="4D18D5F1" w14:textId="77777777" w:rsidTr="003C37D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0E93DC8" w14:textId="4CD46ABF" w:rsidR="00E505BB" w:rsidRDefault="00E505BB" w:rsidP="003C37D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EF3E158" w14:textId="0C100652" w:rsidR="00E505BB" w:rsidRDefault="00E505BB" w:rsidP="003C37D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8.3e+09 N/m^2</w:t>
                        </w:r>
                      </w:p>
                    </w:tc>
                  </w:tr>
                  <w:tr w:rsidR="00E505BB" w:rsidRPr="00577134" w14:paraId="1B30CFDB" w14:textId="77777777" w:rsidTr="003C37D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FAED1BE" w14:textId="3AA2C7C5" w:rsidR="00E505BB" w:rsidRDefault="00E505BB" w:rsidP="003C37D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0B141A9" w14:textId="11D6A7C9" w:rsidR="00E505BB" w:rsidRDefault="00E505BB" w:rsidP="003C37D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0.28  </w:t>
                        </w:r>
                      </w:p>
                    </w:tc>
                  </w:tr>
                  <w:tr w:rsidR="00E505BB" w:rsidRPr="00577134" w14:paraId="3780A537" w14:textId="77777777" w:rsidTr="003C37D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4C8D8AF" w14:textId="5D4EF14A" w:rsidR="00E505BB" w:rsidRDefault="00E505BB" w:rsidP="003C37D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82D9381" w14:textId="388B9A92" w:rsidR="00E505BB" w:rsidRDefault="00E505BB" w:rsidP="003C37D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1,400 kg/m^3</w:t>
                        </w:r>
                      </w:p>
                    </w:tc>
                  </w:tr>
                  <w:tr w:rsidR="00E505BB" w:rsidRPr="00577134" w14:paraId="755EB41F" w14:textId="77777777" w:rsidTr="003C37D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C5ED648" w14:textId="4D3104AB" w:rsidR="00E505BB" w:rsidRDefault="00E505BB" w:rsidP="003C37D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D4F46DF" w14:textId="6C8CF440" w:rsidR="00E505BB" w:rsidRDefault="00E505BB" w:rsidP="003C37D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3.2e+09 N/m^2</w:t>
                        </w:r>
                      </w:p>
                    </w:tc>
                  </w:tr>
                  <w:tr w:rsidR="00E505BB" w:rsidRPr="00577134" w14:paraId="4435E82F" w14:textId="77777777" w:rsidTr="003C37D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DA82241" w14:textId="6319312F" w:rsidR="00E505BB" w:rsidRDefault="00E505BB" w:rsidP="003C37D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636ED2E" w14:textId="5880B74F" w:rsidR="00E505BB" w:rsidRDefault="00E505BB" w:rsidP="003C37D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3e-05 /Kelvin</w:t>
                        </w:r>
                      </w:p>
                    </w:tc>
                  </w:tr>
                </w:tbl>
                <w:p w14:paraId="5170DBDD" w14:textId="77777777" w:rsidR="00E505BB" w:rsidRPr="00577134" w:rsidRDefault="00E505BB" w:rsidP="003C37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71AF9668" w14:textId="299DC7BB" w:rsidR="00E505BB" w:rsidRPr="00577134" w:rsidRDefault="00E505BB" w:rsidP="003C37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1(LPattern2)(mill-max-824-22-005-00-001000_MALE-1/mill-max-824-22-005-00-001000_P3XX-18-010-00-090000-1)</w:t>
                  </w:r>
                </w:p>
              </w:tc>
            </w:tr>
            <w:tr w:rsidR="00E505BB" w:rsidRPr="000841BF" w14:paraId="3C19DFE6" w14:textId="77777777" w:rsidTr="003C37DF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6B5BCED0" w14:textId="02F753E8" w:rsidR="00E505BB" w:rsidRPr="000841BF" w:rsidRDefault="00E505BB" w:rsidP="003C37DF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</w:tbl>
          <w:p w14:paraId="62BF792E" w14:textId="3792D109" w:rsidR="00E80CD9" w:rsidRDefault="00E80CD9" w:rsidP="000A7C6B"/>
        </w:tc>
      </w:tr>
      <w:bookmarkEnd w:id="8"/>
      <w:bookmarkEnd w:id="9"/>
      <w:bookmarkEnd w:id="10"/>
    </w:tbl>
    <w:p w14:paraId="0CEA85DA" w14:textId="77777777"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14:paraId="23375051" w14:textId="77777777" w:rsidTr="00452CBC">
        <w:tc>
          <w:tcPr>
            <w:tcW w:w="11016" w:type="dxa"/>
          </w:tcPr>
          <w:p w14:paraId="1C1DBCA3" w14:textId="001F66B1" w:rsidR="005273D5" w:rsidRPr="00AF1A58" w:rsidRDefault="00E505BB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12" w:name="_Toc72227795"/>
            <w:r>
              <w:rPr>
                <w:rStyle w:val="Strong"/>
              </w:rPr>
              <w:lastRenderedPageBreak/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E505BB" w14:paraId="31DD1E0E" w14:textId="77777777" w:rsidTr="009535D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3BDA74C9" w14:textId="6AD33682" w:rsidR="00E505BB" w:rsidRPr="004E282D" w:rsidRDefault="00E505BB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46BF0601" w14:textId="5E0B034C" w:rsidR="00E505BB" w:rsidRPr="004E282D" w:rsidRDefault="00E505BB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6C7078F4" w14:textId="4238218B" w:rsidR="00E505BB" w:rsidRPr="004E282D" w:rsidRDefault="00E505BB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E505BB" w14:paraId="0892CFAF" w14:textId="77777777" w:rsidTr="006A49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14:paraId="0AD6CAD8" w14:textId="024E42CA" w:rsidR="00E505BB" w:rsidRPr="00AD5FBA" w:rsidRDefault="00E505BB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14:paraId="6D306615" w14:textId="41F08B5E" w:rsidR="00E505BB" w:rsidRPr="006208CB" w:rsidRDefault="00E505BB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441F75E2" wp14:editId="5B931C32">
                        <wp:extent cx="1772285" cy="1161415"/>
                        <wp:effectExtent l="0" t="0" r="0" b="635"/>
                        <wp:docPr id="16" name="Picture 1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"/>
                                <pic:cNvPicPr/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1614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E505BB" w14:paraId="6295D83D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0B713FB1" w14:textId="5DF87D29" w:rsidR="00E505BB" w:rsidRPr="00BE6656" w:rsidRDefault="00E505BB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12A517FC" w14:textId="20E68016" w:rsidR="00E505BB" w:rsidRPr="00154A1A" w:rsidRDefault="00E505BB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E505BB" w14:paraId="2E72FEA5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B8DF42B" w14:textId="0C9FDBCF" w:rsidR="00E505BB" w:rsidRDefault="00E505BB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FDD0E1C" w14:textId="6BC03BD5" w:rsidR="00E505BB" w:rsidRDefault="00E505BB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14:paraId="72D24AF7" w14:textId="77777777" w:rsidR="00E505BB" w:rsidRPr="004C6DEB" w:rsidRDefault="00E505BB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14:paraId="644C401C" w14:textId="77777777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14:paraId="03361A0F" w14:textId="305531FB" w:rsidR="003F154A" w:rsidRPr="003F154A" w:rsidRDefault="00E505BB" w:rsidP="003F154A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14:paraId="76EFDB68" w14:textId="77777777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4D926EBD" w14:textId="620081A2" w:rsidR="003F154A" w:rsidRDefault="00E505BB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05AF38D6" w14:textId="0DE8FFBD" w:rsidR="003F154A" w:rsidRDefault="00E505BB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2E240AA3" w14:textId="4340FC2B" w:rsidR="003F154A" w:rsidRDefault="00E505BB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37B8DF17" w14:textId="1A90F8D3" w:rsidR="003F154A" w:rsidRDefault="00E505BB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4A5340F5" w14:textId="7D783529" w:rsidR="003F154A" w:rsidRDefault="00E505BB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F154A" w14:paraId="14349A7D" w14:textId="77777777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6AC10DE7" w14:textId="14539249" w:rsidR="003F154A" w:rsidRDefault="00E505BB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B3F5121" w14:textId="02D8AF65" w:rsidR="003F154A" w:rsidRPr="00EF37BF" w:rsidRDefault="00E505BB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-2.6226e-06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7181C48" w14:textId="04875C13" w:rsidR="003F154A" w:rsidRPr="00EF37BF" w:rsidRDefault="00E505BB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243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301BFF7" w14:textId="43C5946A" w:rsidR="003F154A" w:rsidRDefault="00E505BB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2.38419e-06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452E16FC" w14:textId="7BE52292" w:rsidR="003F154A" w:rsidRPr="00EF37BF" w:rsidRDefault="00E505BB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243</w:t>
                        </w:r>
                      </w:p>
                    </w:tc>
                  </w:tr>
                  <w:tr w:rsidR="00935682" w14:paraId="3CACA310" w14:textId="77777777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41177830" w14:textId="651FB603" w:rsidR="00935682" w:rsidRDefault="00E505BB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Moment(N.m)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C6AADEB" w14:textId="4DCD5F47" w:rsidR="00935682" w:rsidRDefault="00E505BB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39EDA19" w14:textId="57E3FEF8" w:rsidR="00935682" w:rsidRDefault="00E505BB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021E718" w14:textId="0DDB6F57" w:rsidR="00935682" w:rsidRDefault="00E505BB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0FAB60C8" w14:textId="206C2750" w:rsidR="00935682" w:rsidRDefault="00E505BB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45F85E73" w14:textId="77777777" w:rsidR="003F154A" w:rsidRDefault="003F154A" w:rsidP="003F154A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14:paraId="5C44664F" w14:textId="77777777"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E505BB" w14:paraId="21A843F2" w14:textId="77777777" w:rsidTr="00722B9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4715D35E" w14:textId="772F4315" w:rsidR="00E505BB" w:rsidRPr="004E282D" w:rsidRDefault="00E505BB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2B5AA1DB" w14:textId="49601D0B" w:rsidR="00E505BB" w:rsidRPr="004E282D" w:rsidRDefault="00E505BB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4F12DCAA" w14:textId="49871E4C" w:rsidR="00E505BB" w:rsidRPr="004E282D" w:rsidRDefault="00E505BB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E505BB" w14:paraId="66FB2B66" w14:textId="77777777" w:rsidTr="00474C9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4F435AC1" w14:textId="6853DA2C" w:rsidR="00E505BB" w:rsidRPr="00F42DD1" w:rsidRDefault="00E505BB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65FD6EA9" w14:textId="06492E99" w:rsidR="00E505BB" w:rsidRPr="006208CB" w:rsidRDefault="00E505BB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408D5230" wp14:editId="5448BBF5">
                        <wp:extent cx="1907540" cy="1250315"/>
                        <wp:effectExtent l="0" t="0" r="0" b="6985"/>
                        <wp:docPr id="17" name="Picture 1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"/>
                                <pic:cNvPicPr/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2503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E505BB" w14:paraId="5F55E785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5E744BB4" w14:textId="3EE2EEAC" w:rsidR="00E505BB" w:rsidRPr="00BE6656" w:rsidRDefault="00E505BB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2E892B7B" w14:textId="22EB0AA3" w:rsidR="00E505BB" w:rsidRPr="00B77EA3" w:rsidRDefault="00E505BB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E505BB" w14:paraId="767DCE83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61DA396" w14:textId="53686E20" w:rsidR="00E505BB" w:rsidRDefault="00E505BB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A19AFE5" w14:textId="6855A940" w:rsidR="00E505BB" w:rsidRDefault="00E505BB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normal force</w:t>
                        </w:r>
                      </w:p>
                    </w:tc>
                  </w:tr>
                  <w:tr w:rsidR="00E505BB" w14:paraId="3E2A5CF5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73CE23B" w14:textId="7A3D0349" w:rsidR="00E505BB" w:rsidRDefault="00E505BB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5BFE7BF" w14:textId="11B3F106" w:rsidR="00E505BB" w:rsidRDefault="00E505BB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243 N</w:t>
                        </w:r>
                      </w:p>
                    </w:tc>
                  </w:tr>
                </w:tbl>
                <w:p w14:paraId="4C90B84C" w14:textId="77777777" w:rsidR="00E505BB" w:rsidRDefault="00E505BB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14:paraId="6A38E1B2" w14:textId="76E1FCC6" w:rsidR="005273D5" w:rsidRDefault="005273D5" w:rsidP="000A7C6B">
            <w:pPr>
              <w:rPr>
                <w:rStyle w:val="Strong"/>
              </w:rPr>
            </w:pPr>
          </w:p>
        </w:tc>
      </w:tr>
    </w:tbl>
    <w:p w14:paraId="1C11076C" w14:textId="77777777"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14:paraId="77190647" w14:textId="77777777" w:rsidTr="005B3D16">
        <w:tc>
          <w:tcPr>
            <w:tcW w:w="11016" w:type="dxa"/>
          </w:tcPr>
          <w:p w14:paraId="54568576" w14:textId="5864EE0B" w:rsidR="00132707" w:rsidRDefault="00132707" w:rsidP="000A7C6B">
            <w:pPr>
              <w:pStyle w:val="Heading1"/>
              <w:outlineLvl w:val="0"/>
            </w:pPr>
            <w:r>
              <w:br w:type="page"/>
            </w:r>
            <w:bookmarkStart w:id="13" w:name="_Toc72227796"/>
            <w:r w:rsidR="00E505BB">
              <w:t>Connector Definitions</w:t>
            </w:r>
            <w:bookmarkEnd w:id="13"/>
          </w:p>
          <w:p w14:paraId="4E142470" w14:textId="330CFA55" w:rsidR="00132707" w:rsidRDefault="00E505BB" w:rsidP="000A7C6B">
            <w:r>
              <w:t>No Data</w:t>
            </w:r>
          </w:p>
          <w:p w14:paraId="75C6CD3A" w14:textId="56AB22ED" w:rsidR="00EF37BF" w:rsidRPr="009C0A33" w:rsidRDefault="00EF37BF" w:rsidP="000A7C6B"/>
          <w:p w14:paraId="5F52D350" w14:textId="77777777" w:rsidR="000F2729" w:rsidRDefault="000F2729" w:rsidP="000A7C6B"/>
          <w:p w14:paraId="07818E3D" w14:textId="7E67D228" w:rsidR="00E12C21" w:rsidRDefault="00E12C21" w:rsidP="000A7C6B"/>
          <w:p w14:paraId="54D47F00" w14:textId="62C204F2" w:rsidR="00132707" w:rsidRDefault="00132707" w:rsidP="000A7C6B"/>
        </w:tc>
      </w:tr>
    </w:tbl>
    <w:p w14:paraId="1612C57C" w14:textId="77777777"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14:paraId="71E3530F" w14:textId="77777777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47F69D59" w14:textId="7373A3A4" w:rsidR="00104BD8" w:rsidRDefault="00E505BB" w:rsidP="00E505BB">
            <w:pPr>
              <w:pStyle w:val="Heading1"/>
            </w:pPr>
            <w:bookmarkStart w:id="14" w:name="_Toc72227797"/>
            <w:r>
              <w:lastRenderedPageBreak/>
              <w:t>Contact Information</w:t>
            </w:r>
            <w:bookmarkEnd w:id="14"/>
          </w:p>
          <w:p w14:paraId="5AFF3BB8" w14:textId="77777777" w:rsidR="00104BD8" w:rsidRPr="000B04D4" w:rsidRDefault="00104BD8" w:rsidP="000A7C6B"/>
          <w:tbl>
            <w:tblPr>
              <w:tblStyle w:val="LightGrid-Accent11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20"/>
              <w:gridCol w:w="4067"/>
              <w:gridCol w:w="4067"/>
            </w:tblGrid>
            <w:tr w:rsidR="002B4DE8" w14:paraId="578F4A2A" w14:textId="77777777" w:rsidTr="00213D4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CA2DA43" w14:textId="5289E959" w:rsidR="002B4DE8" w:rsidRDefault="00E505BB" w:rsidP="00C16188">
                  <w:pPr>
                    <w:jc w:val="center"/>
                  </w:pPr>
                  <w:r>
                    <w:t>Contact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E9BFCB4" w14:textId="4B9F5AB1" w:rsidR="002B4DE8" w:rsidRDefault="00E505BB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Image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13A605B" w14:textId="7DF5EC50" w:rsidR="002B4DE8" w:rsidRDefault="00E505BB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Properties</w:t>
                  </w:r>
                </w:p>
              </w:tc>
            </w:tr>
            <w:tr w:rsidR="002B4DE8" w14:paraId="420EE77F" w14:textId="77777777" w:rsidTr="00E505B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F1D158F" w14:textId="2E04A23E" w:rsidR="002B4DE8" w:rsidRPr="00211C62" w:rsidRDefault="00E505BB" w:rsidP="00C16188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Contact Set-1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09D0E2CC" w14:textId="1C02751F" w:rsidR="002B4DE8" w:rsidRPr="000B04D4" w:rsidRDefault="00E505BB" w:rsidP="00C1618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2553E2F5" wp14:editId="7B5DAD3B">
                        <wp:extent cx="2445385" cy="1602740"/>
                        <wp:effectExtent l="0" t="0" r="0" b="0"/>
                        <wp:docPr id="18" name="Picture 1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"/>
                                <pic:cNvPicPr/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6027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17091B" w14:paraId="0BC48754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2D996967" w14:textId="447B7A9F" w:rsidR="0017091B" w:rsidRPr="00BE6656" w:rsidRDefault="00E505BB" w:rsidP="004F6DE4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716D5E38" w14:textId="501BEE71" w:rsidR="0017091B" w:rsidRPr="00BE6656" w:rsidRDefault="00E505BB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 xml:space="preserve">Bonded contact pair </w:t>
                        </w:r>
                      </w:p>
                    </w:tc>
                  </w:tr>
                  <w:tr w:rsidR="00E505BB" w14:paraId="2831B4DF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713CB2D" w14:textId="15F4A4CF" w:rsidR="00E505BB" w:rsidRDefault="00E505BB" w:rsidP="004F6DE4">
                        <w:pPr>
                          <w:jc w:val="right"/>
                        </w:pPr>
                        <w: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D664A01" w14:textId="65634BD9" w:rsidR="00E505BB" w:rsidRDefault="00E505BB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2 face(s)</w:t>
                        </w:r>
                      </w:p>
                    </w:tc>
                  </w:tr>
                </w:tbl>
                <w:p w14:paraId="0D885418" w14:textId="77777777" w:rsidR="00213D4E" w:rsidRPr="00211C62" w:rsidRDefault="00213D4E" w:rsidP="0017091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E505BB" w14:paraId="556F1878" w14:textId="77777777" w:rsidTr="003C37DF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3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4F81BD" w:themeColor="accent1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4BD7732" w14:textId="1973ECE9" w:rsidR="00E505BB" w:rsidRDefault="00E505BB" w:rsidP="003C37DF">
                  <w:pPr>
                    <w:rPr>
                      <w:rStyle w:val="Strong"/>
                    </w:rPr>
                  </w:pPr>
                  <w:r>
                    <w:rPr>
                      <w:rStyle w:val="Strong"/>
                      <w:b/>
                    </w:rPr>
                    <w:t>Contact/Friction force</w:t>
                  </w:r>
                </w:p>
                <w:tbl>
                  <w:tblPr>
                    <w:tblStyle w:val="TableGrid"/>
                    <w:tblW w:w="10597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547"/>
                    <w:gridCol w:w="1967"/>
                    <w:gridCol w:w="1967"/>
                    <w:gridCol w:w="1967"/>
                    <w:gridCol w:w="2149"/>
                  </w:tblGrid>
                  <w:tr w:rsidR="00E505BB" w14:paraId="7A7CB247" w14:textId="77777777" w:rsidTr="003C37DF">
                    <w:trPr>
                      <w:trHeight w:val="273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139270EA" w14:textId="357641E1" w:rsidR="00E505BB" w:rsidRDefault="00E505BB" w:rsidP="003C37DF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740279E0" w14:textId="28CED371" w:rsidR="00E505BB" w:rsidRDefault="00E505BB" w:rsidP="003C37DF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1E0A8169" w14:textId="09571574" w:rsidR="00E505BB" w:rsidRDefault="00E505BB" w:rsidP="003C37DF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14135684" w14:textId="36A921BA" w:rsidR="00E505BB" w:rsidRDefault="00E505BB" w:rsidP="003C37DF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44EAB05D" w14:textId="6AB6B520" w:rsidR="00E505BB" w:rsidRDefault="00E505BB" w:rsidP="003C37DF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E505BB" w14:paraId="278E6D84" w14:textId="77777777" w:rsidTr="003C37DF">
                    <w:trPr>
                      <w:trHeight w:val="287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1CD04D79" w14:textId="4B42450D" w:rsidR="00E505BB" w:rsidRDefault="00E505BB" w:rsidP="003C37DF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Contact Force(N)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7E38E236" w14:textId="22281EF3" w:rsidR="00E505BB" w:rsidRDefault="00E505BB" w:rsidP="003C37DF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-0.052507 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674B27DA" w14:textId="1BCBE88F" w:rsidR="00E505BB" w:rsidRDefault="00E505BB" w:rsidP="003C37DF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0.89239   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4944C850" w14:textId="7E3A3BB6" w:rsidR="00E505BB" w:rsidRDefault="00E505BB" w:rsidP="003C37DF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-0.00071939 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6EC5710A" w14:textId="12CA4C81" w:rsidR="00E505BB" w:rsidRDefault="00E505BB" w:rsidP="003C37DF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0.89393     </w:t>
                        </w:r>
                      </w:p>
                    </w:tc>
                  </w:tr>
                </w:tbl>
                <w:p w14:paraId="1E0C358D" w14:textId="77777777" w:rsidR="00E505BB" w:rsidRPr="00213D4E" w:rsidRDefault="00E505BB" w:rsidP="003C37DF">
                  <w:r>
                    <w:t xml:space="preserve">              </w:t>
                  </w:r>
                </w:p>
              </w:tc>
            </w:tr>
            <w:tr w:rsidR="00E505BB" w14:paraId="7520B7F2" w14:textId="77777777" w:rsidTr="00E505B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B68E97A" w14:textId="0501193D" w:rsidR="00E505BB" w:rsidRPr="00211C62" w:rsidRDefault="00E505BB" w:rsidP="003C37DF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Contact Set-2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42D1C25D" w14:textId="14341D35" w:rsidR="00E505BB" w:rsidRPr="000B04D4" w:rsidRDefault="00E505BB" w:rsidP="003C3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2E512DF5" wp14:editId="288328DD">
                        <wp:extent cx="2445385" cy="1602740"/>
                        <wp:effectExtent l="0" t="0" r="0" b="0"/>
                        <wp:docPr id="19" name="Picture 1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"/>
                                <pic:cNvPicPr/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6027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E505BB" w14:paraId="47951A6C" w14:textId="77777777" w:rsidTr="003C37DF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041A49D9" w14:textId="456567D8" w:rsidR="00E505BB" w:rsidRPr="00BE6656" w:rsidRDefault="00E505BB" w:rsidP="003C37DF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7F8FB80F" w14:textId="5E4DAFF8" w:rsidR="00E505BB" w:rsidRPr="00BE6656" w:rsidRDefault="00E505BB" w:rsidP="003C37D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 xml:space="preserve">Bonded contact pair </w:t>
                        </w:r>
                      </w:p>
                    </w:tc>
                  </w:tr>
                  <w:tr w:rsidR="00E505BB" w14:paraId="095E5455" w14:textId="77777777" w:rsidTr="003C37DF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0C51669" w14:textId="02D60511" w:rsidR="00E505BB" w:rsidRDefault="00E505BB" w:rsidP="003C37DF">
                        <w:pPr>
                          <w:jc w:val="right"/>
                        </w:pPr>
                        <w: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3F9988E" w14:textId="678D1BE4" w:rsidR="00E505BB" w:rsidRDefault="00E505BB" w:rsidP="003C37D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3 face(s)</w:t>
                        </w:r>
                      </w:p>
                    </w:tc>
                  </w:tr>
                </w:tbl>
                <w:p w14:paraId="3E238E8E" w14:textId="77777777" w:rsidR="00E505BB" w:rsidRPr="00211C62" w:rsidRDefault="00E505BB" w:rsidP="003C3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E505BB" w14:paraId="0B65F9E2" w14:textId="77777777" w:rsidTr="003C37DF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3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4F81BD" w:themeColor="accent1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94C5C70" w14:textId="15BD0D9A" w:rsidR="00E505BB" w:rsidRDefault="00E505BB" w:rsidP="003C37DF">
                  <w:pPr>
                    <w:rPr>
                      <w:rStyle w:val="Strong"/>
                    </w:rPr>
                  </w:pPr>
                  <w:r>
                    <w:rPr>
                      <w:rStyle w:val="Strong"/>
                      <w:b/>
                    </w:rPr>
                    <w:t>Contact/Friction force</w:t>
                  </w:r>
                </w:p>
                <w:tbl>
                  <w:tblPr>
                    <w:tblStyle w:val="TableGrid"/>
                    <w:tblW w:w="10597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547"/>
                    <w:gridCol w:w="1967"/>
                    <w:gridCol w:w="1967"/>
                    <w:gridCol w:w="1967"/>
                    <w:gridCol w:w="2149"/>
                  </w:tblGrid>
                  <w:tr w:rsidR="00E505BB" w14:paraId="12B87D6F" w14:textId="77777777" w:rsidTr="003C37DF">
                    <w:trPr>
                      <w:trHeight w:val="273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01833040" w14:textId="1D4145D3" w:rsidR="00E505BB" w:rsidRDefault="00E505BB" w:rsidP="003C37DF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20DEA898" w14:textId="31EF3601" w:rsidR="00E505BB" w:rsidRDefault="00E505BB" w:rsidP="003C37DF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18F6A28B" w14:textId="7734FA48" w:rsidR="00E505BB" w:rsidRDefault="00E505BB" w:rsidP="003C37DF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48C66CE0" w14:textId="368BFFAB" w:rsidR="00E505BB" w:rsidRDefault="00E505BB" w:rsidP="003C37DF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7F4B9C4F" w14:textId="1DF6BF0D" w:rsidR="00E505BB" w:rsidRDefault="00E505BB" w:rsidP="003C37DF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E505BB" w14:paraId="6661851A" w14:textId="77777777" w:rsidTr="003C37DF">
                    <w:trPr>
                      <w:trHeight w:val="287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4AB0D32E" w14:textId="509E461E" w:rsidR="00E505BB" w:rsidRDefault="00E505BB" w:rsidP="003C37DF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Contact Force(N)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7CA26CF7" w14:textId="663952A5" w:rsidR="00E505BB" w:rsidRDefault="00E505BB" w:rsidP="003C37DF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-0.11702  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7E3B3716" w14:textId="520886F8" w:rsidR="00E505BB" w:rsidRDefault="00E505BB" w:rsidP="003C37DF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3.1636    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40BD54D5" w14:textId="173EC60F" w:rsidR="00E505BB" w:rsidRDefault="00E505BB" w:rsidP="003C37DF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-0.0015648  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3A6C4360" w14:textId="7AD94C11" w:rsidR="00E505BB" w:rsidRDefault="00E505BB" w:rsidP="003C37DF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3.1657      </w:t>
                        </w:r>
                      </w:p>
                    </w:tc>
                  </w:tr>
                </w:tbl>
                <w:p w14:paraId="463C1E5F" w14:textId="77777777" w:rsidR="00E505BB" w:rsidRPr="00213D4E" w:rsidRDefault="00E505BB" w:rsidP="003C37DF">
                  <w:r>
                    <w:t xml:space="preserve">              </w:t>
                  </w:r>
                </w:p>
              </w:tc>
            </w:tr>
            <w:tr w:rsidR="00E505BB" w14:paraId="0C3A3151" w14:textId="77777777" w:rsidTr="00E505B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58A6055" w14:textId="53DD4770" w:rsidR="00E505BB" w:rsidRPr="00211C62" w:rsidRDefault="00E505BB" w:rsidP="003C37DF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Contact Set-3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089E81F6" w14:textId="4B654504" w:rsidR="00E505BB" w:rsidRPr="000B04D4" w:rsidRDefault="00E505BB" w:rsidP="003C3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07157D07" wp14:editId="16DA0566">
                        <wp:extent cx="2445385" cy="1602740"/>
                        <wp:effectExtent l="0" t="0" r="0" b="0"/>
                        <wp:docPr id="20" name="Picture 2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"/>
                                <pic:cNvPicPr/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6027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E505BB" w14:paraId="36644B9C" w14:textId="77777777" w:rsidTr="003C37DF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43EC6F1E" w14:textId="40A92884" w:rsidR="00E505BB" w:rsidRPr="00BE6656" w:rsidRDefault="00E505BB" w:rsidP="003C37DF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606FA6F1" w14:textId="34841497" w:rsidR="00E505BB" w:rsidRPr="00BE6656" w:rsidRDefault="00E505BB" w:rsidP="003C37D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 xml:space="preserve">Bonded contact pair </w:t>
                        </w:r>
                      </w:p>
                    </w:tc>
                  </w:tr>
                  <w:tr w:rsidR="00E505BB" w14:paraId="7455C36A" w14:textId="77777777" w:rsidTr="003C37DF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E5CFB2E" w14:textId="1936A15D" w:rsidR="00E505BB" w:rsidRDefault="00E505BB" w:rsidP="003C37DF">
                        <w:pPr>
                          <w:jc w:val="right"/>
                        </w:pPr>
                        <w: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01D0502" w14:textId="5FD92534" w:rsidR="00E505BB" w:rsidRDefault="00E505BB" w:rsidP="003C37D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2 face(s)</w:t>
                        </w:r>
                      </w:p>
                    </w:tc>
                  </w:tr>
                </w:tbl>
                <w:p w14:paraId="40B57444" w14:textId="77777777" w:rsidR="00E505BB" w:rsidRPr="00211C62" w:rsidRDefault="00E505BB" w:rsidP="003C3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E505BB" w14:paraId="10FD0EBD" w14:textId="77777777" w:rsidTr="003C37DF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3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4F81BD" w:themeColor="accent1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AE707F1" w14:textId="3344A544" w:rsidR="00E505BB" w:rsidRDefault="00E505BB" w:rsidP="003C37DF">
                  <w:pPr>
                    <w:rPr>
                      <w:rStyle w:val="Strong"/>
                    </w:rPr>
                  </w:pPr>
                  <w:r>
                    <w:rPr>
                      <w:rStyle w:val="Strong"/>
                      <w:b/>
                    </w:rPr>
                    <w:t>Contact/Friction force</w:t>
                  </w:r>
                </w:p>
                <w:tbl>
                  <w:tblPr>
                    <w:tblStyle w:val="TableGrid"/>
                    <w:tblW w:w="10597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547"/>
                    <w:gridCol w:w="1967"/>
                    <w:gridCol w:w="1967"/>
                    <w:gridCol w:w="1967"/>
                    <w:gridCol w:w="2149"/>
                  </w:tblGrid>
                  <w:tr w:rsidR="00E505BB" w14:paraId="57A9572F" w14:textId="77777777" w:rsidTr="003C37DF">
                    <w:trPr>
                      <w:trHeight w:val="273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2C285C54" w14:textId="63EA20C0" w:rsidR="00E505BB" w:rsidRDefault="00E505BB" w:rsidP="003C37DF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236AC9B3" w14:textId="546908DA" w:rsidR="00E505BB" w:rsidRDefault="00E505BB" w:rsidP="003C37DF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52C8A0EF" w14:textId="085B256D" w:rsidR="00E505BB" w:rsidRDefault="00E505BB" w:rsidP="003C37DF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75D2C08C" w14:textId="36BC54A1" w:rsidR="00E505BB" w:rsidRDefault="00E505BB" w:rsidP="003C37DF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31319EE4" w14:textId="24583042" w:rsidR="00E505BB" w:rsidRDefault="00E505BB" w:rsidP="003C37DF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E505BB" w14:paraId="0FD01AA9" w14:textId="77777777" w:rsidTr="003C37DF">
                    <w:trPr>
                      <w:trHeight w:val="287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1682956C" w14:textId="45810FBD" w:rsidR="00E505BB" w:rsidRDefault="00E505BB" w:rsidP="003C37DF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Contact Force(N)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2AAB0091" w14:textId="205E0AAD" w:rsidR="00E505BB" w:rsidRDefault="00E505BB" w:rsidP="003C37DF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0.0001076 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7D417438" w14:textId="025B4459" w:rsidR="00E505BB" w:rsidRDefault="00E505BB" w:rsidP="003C37DF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0.030752  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5314755D" w14:textId="4638725E" w:rsidR="00E505BB" w:rsidRDefault="00E505BB" w:rsidP="003C37DF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0.00019563  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52E755B6" w14:textId="4FA625F0" w:rsidR="00E505BB" w:rsidRDefault="00E505BB" w:rsidP="003C37DF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0.030753    </w:t>
                        </w:r>
                      </w:p>
                    </w:tc>
                  </w:tr>
                </w:tbl>
                <w:p w14:paraId="3D9B7C51" w14:textId="77777777" w:rsidR="00E505BB" w:rsidRPr="00213D4E" w:rsidRDefault="00E505BB" w:rsidP="003C37DF">
                  <w:r>
                    <w:t xml:space="preserve">              </w:t>
                  </w:r>
                </w:p>
              </w:tc>
            </w:tr>
            <w:tr w:rsidR="00E505BB" w14:paraId="2181C512" w14:textId="77777777" w:rsidTr="00E505B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C272423" w14:textId="0A0F4726" w:rsidR="00E505BB" w:rsidRPr="00211C62" w:rsidRDefault="00E505BB" w:rsidP="003C37DF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lastRenderedPageBreak/>
                    <w:t>Contact Set-4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44A23013" w14:textId="14941420" w:rsidR="00E505BB" w:rsidRPr="000B04D4" w:rsidRDefault="00E505BB" w:rsidP="003C3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0FD4B923" wp14:editId="2D89B024">
                        <wp:extent cx="2445385" cy="1602740"/>
                        <wp:effectExtent l="0" t="0" r="0" b="0"/>
                        <wp:docPr id="21" name="Picture 2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"/>
                                <pic:cNvPicPr/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6027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E505BB" w14:paraId="5C33C3E7" w14:textId="77777777" w:rsidTr="003C37DF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1D1B2F2F" w14:textId="5D26E984" w:rsidR="00E505BB" w:rsidRPr="00BE6656" w:rsidRDefault="00E505BB" w:rsidP="003C37DF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36EDCF3A" w14:textId="38D9613E" w:rsidR="00E505BB" w:rsidRPr="00BE6656" w:rsidRDefault="00E505BB" w:rsidP="003C37D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 xml:space="preserve">Bonded contact pair </w:t>
                        </w:r>
                      </w:p>
                    </w:tc>
                  </w:tr>
                  <w:tr w:rsidR="00E505BB" w14:paraId="0C7BD4EA" w14:textId="77777777" w:rsidTr="003C37DF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B45CD25" w14:textId="05A3D899" w:rsidR="00E505BB" w:rsidRDefault="00E505BB" w:rsidP="003C37DF">
                        <w:pPr>
                          <w:jc w:val="right"/>
                        </w:pPr>
                        <w: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FDBC0AF" w14:textId="79B912E9" w:rsidR="00E505BB" w:rsidRDefault="00E505BB" w:rsidP="003C37D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3 face(s)</w:t>
                        </w:r>
                      </w:p>
                    </w:tc>
                  </w:tr>
                </w:tbl>
                <w:p w14:paraId="48EF5AF8" w14:textId="77777777" w:rsidR="00E505BB" w:rsidRPr="00211C62" w:rsidRDefault="00E505BB" w:rsidP="003C3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E505BB" w14:paraId="79AFC9EB" w14:textId="77777777" w:rsidTr="003C37DF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3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4F81BD" w:themeColor="accent1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54EFB2A" w14:textId="3A4C619E" w:rsidR="00E505BB" w:rsidRDefault="00E505BB" w:rsidP="003C37DF">
                  <w:pPr>
                    <w:rPr>
                      <w:rStyle w:val="Strong"/>
                    </w:rPr>
                  </w:pPr>
                  <w:r>
                    <w:rPr>
                      <w:rStyle w:val="Strong"/>
                      <w:b/>
                    </w:rPr>
                    <w:t>Contact/Friction force</w:t>
                  </w:r>
                </w:p>
                <w:tbl>
                  <w:tblPr>
                    <w:tblStyle w:val="TableGrid"/>
                    <w:tblW w:w="10597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547"/>
                    <w:gridCol w:w="1967"/>
                    <w:gridCol w:w="1967"/>
                    <w:gridCol w:w="1967"/>
                    <w:gridCol w:w="2149"/>
                  </w:tblGrid>
                  <w:tr w:rsidR="00E505BB" w14:paraId="512BACC4" w14:textId="77777777" w:rsidTr="003C37DF">
                    <w:trPr>
                      <w:trHeight w:val="273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42063B5F" w14:textId="6B61D0AF" w:rsidR="00E505BB" w:rsidRDefault="00E505BB" w:rsidP="003C37DF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04207F6F" w14:textId="7F681E0B" w:rsidR="00E505BB" w:rsidRDefault="00E505BB" w:rsidP="003C37DF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6DC58995" w14:textId="620D9396" w:rsidR="00E505BB" w:rsidRDefault="00E505BB" w:rsidP="003C37DF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4E3C052D" w14:textId="645A2044" w:rsidR="00E505BB" w:rsidRDefault="00E505BB" w:rsidP="003C37DF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6F9F667D" w14:textId="13C6B801" w:rsidR="00E505BB" w:rsidRDefault="00E505BB" w:rsidP="003C37DF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E505BB" w14:paraId="7E11D2EC" w14:textId="77777777" w:rsidTr="003C37DF">
                    <w:trPr>
                      <w:trHeight w:val="287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138FAFA6" w14:textId="5F283188" w:rsidR="00E505BB" w:rsidRDefault="00E505BB" w:rsidP="003C37DF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Contact Force(N)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0A5241FC" w14:textId="56F0E732" w:rsidR="00E505BB" w:rsidRDefault="00E505BB" w:rsidP="003C37DF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0.034545  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10BA0963" w14:textId="6E50C21A" w:rsidR="00E505BB" w:rsidRDefault="00E505BB" w:rsidP="003C37DF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-0.09099  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4C06CE37" w14:textId="689966B6" w:rsidR="00E505BB" w:rsidRDefault="00E505BB" w:rsidP="003C37DF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0.00060994  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3C21F71C" w14:textId="6A87E5DE" w:rsidR="00E505BB" w:rsidRDefault="00E505BB" w:rsidP="003C37DF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0.097328    </w:t>
                        </w:r>
                      </w:p>
                    </w:tc>
                  </w:tr>
                </w:tbl>
                <w:p w14:paraId="0CD59B34" w14:textId="77777777" w:rsidR="00E505BB" w:rsidRPr="00213D4E" w:rsidRDefault="00E505BB" w:rsidP="003C37DF">
                  <w:r>
                    <w:t xml:space="preserve">              </w:t>
                  </w:r>
                </w:p>
              </w:tc>
            </w:tr>
            <w:tr w:rsidR="00E505BB" w14:paraId="03A34279" w14:textId="77777777" w:rsidTr="00E505B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5742A26" w14:textId="2C39E4FB" w:rsidR="00E505BB" w:rsidRPr="00211C62" w:rsidRDefault="00E505BB" w:rsidP="003C37DF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Contact Set-5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6481D5E2" w14:textId="7AC16044" w:rsidR="00E505BB" w:rsidRPr="000B04D4" w:rsidRDefault="00E505BB" w:rsidP="003C3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6797182C" wp14:editId="707833CC">
                        <wp:extent cx="2445385" cy="1602740"/>
                        <wp:effectExtent l="0" t="0" r="0" b="0"/>
                        <wp:docPr id="22" name="Picture 2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" name=""/>
                                <pic:cNvPicPr/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6027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E505BB" w14:paraId="5B289E20" w14:textId="77777777" w:rsidTr="003C37DF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63F73663" w14:textId="091055B7" w:rsidR="00E505BB" w:rsidRPr="00BE6656" w:rsidRDefault="00E505BB" w:rsidP="003C37DF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1DEE5466" w14:textId="52B4FDE2" w:rsidR="00E505BB" w:rsidRPr="00BE6656" w:rsidRDefault="00E505BB" w:rsidP="003C37D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 xml:space="preserve">Bonded contact pair </w:t>
                        </w:r>
                      </w:p>
                    </w:tc>
                  </w:tr>
                  <w:tr w:rsidR="00E505BB" w14:paraId="1EC70CA9" w14:textId="77777777" w:rsidTr="003C37DF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B2BD013" w14:textId="553D69EA" w:rsidR="00E505BB" w:rsidRDefault="00E505BB" w:rsidP="003C37DF">
                        <w:pPr>
                          <w:jc w:val="right"/>
                        </w:pPr>
                        <w: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ADA2B96" w14:textId="30150A87" w:rsidR="00E505BB" w:rsidRDefault="00E505BB" w:rsidP="003C37D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2 face(s)</w:t>
                        </w:r>
                      </w:p>
                    </w:tc>
                  </w:tr>
                </w:tbl>
                <w:p w14:paraId="40471FFF" w14:textId="77777777" w:rsidR="00E505BB" w:rsidRPr="00211C62" w:rsidRDefault="00E505BB" w:rsidP="003C3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E505BB" w14:paraId="6AE375D4" w14:textId="77777777" w:rsidTr="003C37DF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3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4F81BD" w:themeColor="accent1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0F5EF52" w14:textId="1D70D505" w:rsidR="00E505BB" w:rsidRDefault="00E505BB" w:rsidP="003C37DF">
                  <w:pPr>
                    <w:rPr>
                      <w:rStyle w:val="Strong"/>
                    </w:rPr>
                  </w:pPr>
                  <w:r>
                    <w:rPr>
                      <w:rStyle w:val="Strong"/>
                      <w:b/>
                    </w:rPr>
                    <w:t>Contact/Friction force</w:t>
                  </w:r>
                </w:p>
                <w:tbl>
                  <w:tblPr>
                    <w:tblStyle w:val="TableGrid"/>
                    <w:tblW w:w="10597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547"/>
                    <w:gridCol w:w="1967"/>
                    <w:gridCol w:w="1967"/>
                    <w:gridCol w:w="1967"/>
                    <w:gridCol w:w="2149"/>
                  </w:tblGrid>
                  <w:tr w:rsidR="00E505BB" w14:paraId="4A3D1E45" w14:textId="77777777" w:rsidTr="003C37DF">
                    <w:trPr>
                      <w:trHeight w:val="273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55EAF5A7" w14:textId="43EAD2A9" w:rsidR="00E505BB" w:rsidRDefault="00E505BB" w:rsidP="003C37DF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31DEF1D8" w14:textId="7FBD9978" w:rsidR="00E505BB" w:rsidRDefault="00E505BB" w:rsidP="003C37DF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50F0ADB4" w14:textId="78561853" w:rsidR="00E505BB" w:rsidRDefault="00E505BB" w:rsidP="003C37DF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3C44C21C" w14:textId="2A32804C" w:rsidR="00E505BB" w:rsidRDefault="00E505BB" w:rsidP="003C37DF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34D77F58" w14:textId="736BF59D" w:rsidR="00E505BB" w:rsidRDefault="00E505BB" w:rsidP="003C37DF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E505BB" w14:paraId="1605FA80" w14:textId="77777777" w:rsidTr="003C37DF">
                    <w:trPr>
                      <w:trHeight w:val="287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25BF2BF6" w14:textId="015725EE" w:rsidR="00E505BB" w:rsidRDefault="00E505BB" w:rsidP="003C37DF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Contact Force(N)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32064F9D" w14:textId="27538A1D" w:rsidR="00E505BB" w:rsidRDefault="00E505BB" w:rsidP="003C37DF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-5.2521E-05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37290C4F" w14:textId="7F24C0CB" w:rsidR="00E505BB" w:rsidRDefault="00E505BB" w:rsidP="003C37DF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0.52404   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3CC9F71C" w14:textId="1F54938B" w:rsidR="00E505BB" w:rsidRDefault="00E505BB" w:rsidP="003C37DF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-0.004034   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2B19C0CB" w14:textId="2B1B8CCE" w:rsidR="00E505BB" w:rsidRDefault="00E505BB" w:rsidP="003C37DF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0.52405     </w:t>
                        </w:r>
                      </w:p>
                    </w:tc>
                  </w:tr>
                </w:tbl>
                <w:p w14:paraId="7E67B04D" w14:textId="77777777" w:rsidR="00E505BB" w:rsidRPr="00213D4E" w:rsidRDefault="00E505BB" w:rsidP="003C37DF">
                  <w:r>
                    <w:t xml:space="preserve">              </w:t>
                  </w:r>
                </w:p>
              </w:tc>
            </w:tr>
            <w:tr w:rsidR="00E505BB" w14:paraId="0B165255" w14:textId="77777777" w:rsidTr="00E505B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E463753" w14:textId="1A586265" w:rsidR="00E505BB" w:rsidRPr="00211C62" w:rsidRDefault="00E505BB" w:rsidP="003C37DF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Contact Set-6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66C5697B" w14:textId="5C65224E" w:rsidR="00E505BB" w:rsidRPr="000B04D4" w:rsidRDefault="00E505BB" w:rsidP="003C3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2EE1E813" wp14:editId="13712307">
                        <wp:extent cx="2445385" cy="1602740"/>
                        <wp:effectExtent l="0" t="0" r="0" b="0"/>
                        <wp:docPr id="23" name="Picture 2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" name=""/>
                                <pic:cNvPicPr/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6027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E505BB" w14:paraId="5E016B17" w14:textId="77777777" w:rsidTr="003C37DF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3E6C771D" w14:textId="6068D5CC" w:rsidR="00E505BB" w:rsidRPr="00BE6656" w:rsidRDefault="00E505BB" w:rsidP="003C37DF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62226ECC" w14:textId="30DEE8D3" w:rsidR="00E505BB" w:rsidRPr="00BE6656" w:rsidRDefault="00E505BB" w:rsidP="003C37D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 xml:space="preserve">Bonded contact pair </w:t>
                        </w:r>
                      </w:p>
                    </w:tc>
                  </w:tr>
                  <w:tr w:rsidR="00E505BB" w14:paraId="5D2BC90E" w14:textId="77777777" w:rsidTr="003C37DF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5D29FD9" w14:textId="73CD05A2" w:rsidR="00E505BB" w:rsidRDefault="00E505BB" w:rsidP="003C37DF">
                        <w:pPr>
                          <w:jc w:val="right"/>
                        </w:pPr>
                        <w: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C4B3B39" w14:textId="1B5E191B" w:rsidR="00E505BB" w:rsidRDefault="00E505BB" w:rsidP="003C37D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2 face(s)</w:t>
                        </w:r>
                      </w:p>
                    </w:tc>
                  </w:tr>
                </w:tbl>
                <w:p w14:paraId="7776292B" w14:textId="77777777" w:rsidR="00E505BB" w:rsidRPr="00211C62" w:rsidRDefault="00E505BB" w:rsidP="003C3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E505BB" w14:paraId="33CDE0EF" w14:textId="77777777" w:rsidTr="003C37DF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3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4F81BD" w:themeColor="accent1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103181C" w14:textId="0AC67036" w:rsidR="00E505BB" w:rsidRDefault="00E505BB" w:rsidP="003C37DF">
                  <w:pPr>
                    <w:rPr>
                      <w:rStyle w:val="Strong"/>
                    </w:rPr>
                  </w:pPr>
                  <w:r>
                    <w:rPr>
                      <w:rStyle w:val="Strong"/>
                      <w:b/>
                    </w:rPr>
                    <w:t>Contact/Friction force</w:t>
                  </w:r>
                </w:p>
                <w:tbl>
                  <w:tblPr>
                    <w:tblStyle w:val="TableGrid"/>
                    <w:tblW w:w="10597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547"/>
                    <w:gridCol w:w="1967"/>
                    <w:gridCol w:w="1967"/>
                    <w:gridCol w:w="1967"/>
                    <w:gridCol w:w="2149"/>
                  </w:tblGrid>
                  <w:tr w:rsidR="00E505BB" w14:paraId="5FC7E678" w14:textId="77777777" w:rsidTr="003C37DF">
                    <w:trPr>
                      <w:trHeight w:val="273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5EC0AB6F" w14:textId="0CABAB80" w:rsidR="00E505BB" w:rsidRDefault="00E505BB" w:rsidP="003C37DF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207DA32F" w14:textId="7663466C" w:rsidR="00E505BB" w:rsidRDefault="00E505BB" w:rsidP="003C37DF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0EE9FE18" w14:textId="3E1E93CD" w:rsidR="00E505BB" w:rsidRDefault="00E505BB" w:rsidP="003C37DF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41C5A527" w14:textId="791E0CD7" w:rsidR="00E505BB" w:rsidRDefault="00E505BB" w:rsidP="003C37DF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565D991E" w14:textId="6C240E33" w:rsidR="00E505BB" w:rsidRDefault="00E505BB" w:rsidP="003C37DF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E505BB" w14:paraId="62204A7B" w14:textId="77777777" w:rsidTr="003C37DF">
                    <w:trPr>
                      <w:trHeight w:val="287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12E169E1" w14:textId="79329A6F" w:rsidR="00E505BB" w:rsidRDefault="00E505BB" w:rsidP="003C37DF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Contact Force(N)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6CA79FDF" w14:textId="46916307" w:rsidR="00E505BB" w:rsidRDefault="00E505BB" w:rsidP="003C37DF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75AD249F" w14:textId="19B7F3B8" w:rsidR="00E505BB" w:rsidRDefault="00E505BB" w:rsidP="003C37DF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-0.18865  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0E62D649" w14:textId="3EF93FB6" w:rsidR="00E505BB" w:rsidRDefault="00E505BB" w:rsidP="003C37DF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0.0051333   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00C35F01" w14:textId="657FCC8F" w:rsidR="00E505BB" w:rsidRDefault="00E505BB" w:rsidP="003C37DF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0.18872     </w:t>
                        </w:r>
                      </w:p>
                    </w:tc>
                  </w:tr>
                </w:tbl>
                <w:p w14:paraId="0BD63578" w14:textId="77777777" w:rsidR="00E505BB" w:rsidRPr="00213D4E" w:rsidRDefault="00E505BB" w:rsidP="003C37DF">
                  <w:r>
                    <w:t xml:space="preserve">              </w:t>
                  </w:r>
                </w:p>
              </w:tc>
            </w:tr>
            <w:tr w:rsidR="00E505BB" w14:paraId="764524D4" w14:textId="77777777" w:rsidTr="00E505B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6E77B49" w14:textId="4FAE24EE" w:rsidR="00E505BB" w:rsidRPr="00211C62" w:rsidRDefault="00E505BB" w:rsidP="003C37DF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lastRenderedPageBreak/>
                    <w:t>Component Contact-1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09717A56" w14:textId="155E93F5" w:rsidR="00E505BB" w:rsidRPr="000B04D4" w:rsidRDefault="00E505BB" w:rsidP="003C3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685ECB42" wp14:editId="4E526A2C">
                        <wp:extent cx="2445385" cy="1602740"/>
                        <wp:effectExtent l="0" t="0" r="0" b="0"/>
                        <wp:docPr id="24" name="Picture 2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" name=""/>
                                <pic:cNvPicPr/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6027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E505BB" w14:paraId="2DE88D09" w14:textId="77777777" w:rsidTr="003C37DF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616EEE69" w14:textId="426C86A4" w:rsidR="00E505BB" w:rsidRPr="00BE6656" w:rsidRDefault="00E505BB" w:rsidP="003C37DF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77BD22AF" w14:textId="58762070" w:rsidR="00E505BB" w:rsidRPr="00BE6656" w:rsidRDefault="00E505BB" w:rsidP="003C37D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No penetration   (Surface to surface)</w:t>
                        </w:r>
                      </w:p>
                    </w:tc>
                  </w:tr>
                  <w:tr w:rsidR="00E505BB" w14:paraId="3F536DCC" w14:textId="77777777" w:rsidTr="003C37DF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0115A46" w14:textId="7EA7F00A" w:rsidR="00E505BB" w:rsidRDefault="00E505BB" w:rsidP="003C37DF">
                        <w:pPr>
                          <w:jc w:val="right"/>
                        </w:pPr>
                        <w:r>
                          <w:t>Components: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4C11BC7" w14:textId="0BB0B409" w:rsidR="00E505BB" w:rsidRDefault="00E505BB" w:rsidP="003C37D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11 component(s)</w:t>
                        </w:r>
                      </w:p>
                    </w:tc>
                  </w:tr>
                </w:tbl>
                <w:p w14:paraId="4D7756AE" w14:textId="77777777" w:rsidR="00E505BB" w:rsidRPr="00211C62" w:rsidRDefault="00E505BB" w:rsidP="003C3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14:paraId="5ED700C4" w14:textId="6456C997" w:rsidR="00104BD8" w:rsidRDefault="00104BD8" w:rsidP="000A7C6B">
            <w:pPr>
              <w:rPr>
                <w:rStyle w:val="A3"/>
              </w:rPr>
            </w:pPr>
          </w:p>
          <w:p w14:paraId="794547E0" w14:textId="77777777" w:rsidR="00104BD8" w:rsidRDefault="00104BD8" w:rsidP="000A7C6B"/>
        </w:tc>
      </w:tr>
    </w:tbl>
    <w:p w14:paraId="38F65BDD" w14:textId="77777777"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14:paraId="12E76904" w14:textId="77777777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5E2EF909" w14:textId="0DEEB2FC" w:rsidR="00A61A59" w:rsidRDefault="00E505BB" w:rsidP="000A7C6B">
            <w:pPr>
              <w:pStyle w:val="Heading1"/>
              <w:outlineLvl w:val="0"/>
            </w:pPr>
            <w:bookmarkStart w:id="15" w:name="_Toc72227798"/>
            <w:r>
              <w:lastRenderedPageBreak/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14:paraId="5DFE791B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B14C09C" w14:textId="72427074" w:rsidR="00A9531D" w:rsidRDefault="00E505BB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62E018D" w14:textId="46B837B0" w:rsidR="00A9531D" w:rsidRDefault="00E505B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E505BB" w14:paraId="70E53899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A6A612E" w14:textId="24B92FD5" w:rsidR="00E505BB" w:rsidRDefault="00E505BB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E1EDBDB" w14:textId="6F6CC7BB" w:rsidR="00E505BB" w:rsidRDefault="00E505B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Standard mesh</w:t>
                  </w:r>
                </w:p>
              </w:tc>
            </w:tr>
            <w:tr w:rsidR="00E505BB" w14:paraId="70B061D6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CD207D4" w14:textId="39A63279" w:rsidR="00E505BB" w:rsidRDefault="00E505BB" w:rsidP="00C16188">
                  <w:r>
                    <w:t xml:space="preserve">Automatic Transition: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0831B04" w14:textId="37EB1CCE" w:rsidR="00E505BB" w:rsidRDefault="00E505B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E505BB" w14:paraId="5E886617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EAAC041" w14:textId="31C166A2" w:rsidR="00E505BB" w:rsidRDefault="00E505BB" w:rsidP="00C16188">
                  <w:r>
                    <w:t xml:space="preserve">Include Mesh Auto Loops: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79E49F8" w14:textId="638B2C5E" w:rsidR="00E505BB" w:rsidRDefault="00E505B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E505BB" w14:paraId="00F8E48E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604B6EB" w14:textId="6764C325" w:rsidR="00E505BB" w:rsidRDefault="00E505BB" w:rsidP="00C16188">
                  <w:r>
                    <w:t>Jacobian points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DEA4F81" w14:textId="1F9F5F0D" w:rsidR="00E505BB" w:rsidRDefault="00E505B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 Points</w:t>
                  </w:r>
                </w:p>
              </w:tc>
            </w:tr>
            <w:tr w:rsidR="00E505BB" w14:paraId="04787F95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D20505C" w14:textId="1DC31986" w:rsidR="00E505BB" w:rsidRDefault="00E505BB" w:rsidP="00C16188">
                  <w:r>
                    <w:t>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BB7C7CA" w14:textId="60B6EB77" w:rsidR="00E505BB" w:rsidRDefault="00E505B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0.508 cm</w:t>
                  </w:r>
                </w:p>
              </w:tc>
            </w:tr>
            <w:tr w:rsidR="00E505BB" w14:paraId="2E8BFE2B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46EA41C" w14:textId="4BA27EA7" w:rsidR="00E505BB" w:rsidRDefault="00E505BB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39AA3D6" w14:textId="33E1AE00" w:rsidR="00E505BB" w:rsidRDefault="00E505B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0.0254 cm</w:t>
                  </w:r>
                </w:p>
              </w:tc>
            </w:tr>
            <w:tr w:rsidR="00E505BB" w14:paraId="001F36E6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2A0607E" w14:textId="4889C2E3" w:rsidR="00E505BB" w:rsidRDefault="00E505BB" w:rsidP="00C16188">
                  <w:r>
                    <w:t>Mesh Quality Plot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DA28D9B" w14:textId="6806542F" w:rsidR="00E505BB" w:rsidRDefault="00E505B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  <w:tr w:rsidR="00E505BB" w14:paraId="11C50415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2FE14FB" w14:textId="4E3A574B" w:rsidR="00E505BB" w:rsidRDefault="00E505BB" w:rsidP="00C16188">
                  <w:r>
                    <w:t>Remesh failed parts with incompatible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877AA17" w14:textId="2F33C4E5" w:rsidR="00E505BB" w:rsidRDefault="00E505B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</w:tbl>
          <w:p w14:paraId="0678D675" w14:textId="77777777" w:rsidR="00690657" w:rsidRDefault="00690657" w:rsidP="00690657"/>
          <w:p w14:paraId="64C7EB38" w14:textId="383F4F7E" w:rsidR="00A9531D" w:rsidRPr="00690657" w:rsidRDefault="00E505BB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14:paraId="4D887D8F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4979D55" w14:textId="7B5970B3" w:rsidR="007107BE" w:rsidRDefault="00E505BB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77BA57D" w14:textId="53A2B65A" w:rsidR="007107BE" w:rsidRDefault="00E505B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6972</w:t>
                  </w:r>
                </w:p>
              </w:tc>
            </w:tr>
            <w:tr w:rsidR="00E505BB" w14:paraId="7A7317A6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9CD6F1C" w14:textId="2C5F3C8F" w:rsidR="00E505BB" w:rsidRDefault="00E505BB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92C7AE3" w14:textId="5CA2FA29" w:rsidR="00E505BB" w:rsidRDefault="00E505B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3406</w:t>
                  </w:r>
                </w:p>
              </w:tc>
            </w:tr>
            <w:tr w:rsidR="00E505BB" w14:paraId="55D2A70D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C5D4946" w14:textId="0D5F7218" w:rsidR="00E505BB" w:rsidRDefault="00E505BB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1D0E449" w14:textId="21A8CA6D" w:rsidR="00E505BB" w:rsidRDefault="00E505B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95.155</w:t>
                  </w:r>
                </w:p>
              </w:tc>
            </w:tr>
            <w:tr w:rsidR="00E505BB" w14:paraId="502FEA08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A827153" w14:textId="59321CD5" w:rsidR="00E505BB" w:rsidRDefault="00E505BB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9425127" w14:textId="7288EEBE" w:rsidR="00E505BB" w:rsidRDefault="00E505B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59.4</w:t>
                  </w:r>
                </w:p>
              </w:tc>
            </w:tr>
            <w:tr w:rsidR="00E505BB" w14:paraId="51761623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3A23AE0" w14:textId="3A3C28FD" w:rsidR="00E505BB" w:rsidRDefault="00E505BB" w:rsidP="00C16188">
                  <w:r>
                    <w:t>%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1B96C21" w14:textId="30FD3772" w:rsidR="00E505BB" w:rsidRDefault="00E505B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7.6</w:t>
                  </w:r>
                </w:p>
              </w:tc>
            </w:tr>
            <w:tr w:rsidR="00E505BB" w14:paraId="304815E4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FC4CF8D" w14:textId="587CA48B" w:rsidR="00E505BB" w:rsidRDefault="00E505BB" w:rsidP="00C16188">
                  <w:r>
                    <w:t>% of distorted elements(Jacobian)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C5B2931" w14:textId="40C144BC" w:rsidR="00E505BB" w:rsidRDefault="00E505B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E505BB" w14:paraId="3639E3A1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432BDC5" w14:textId="65DE6796" w:rsidR="00E505BB" w:rsidRDefault="00E505BB" w:rsidP="00C16188">
                  <w:r>
                    <w:t xml:space="preserve">Time to complete mesh(hh;mm;ss):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9A6FCB8" w14:textId="2038C601" w:rsidR="00E505BB" w:rsidRDefault="00E505B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00:00:03</w:t>
                  </w:r>
                </w:p>
              </w:tc>
            </w:tr>
            <w:tr w:rsidR="00E505BB" w14:paraId="2ABAC55F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15A424F" w14:textId="5A32954B" w:rsidR="00E505BB" w:rsidRDefault="00E505BB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EAE95EF" w14:textId="61963888" w:rsidR="00E505BB" w:rsidRDefault="00E505B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THICCO</w:t>
                  </w:r>
                </w:p>
              </w:tc>
            </w:tr>
            <w:tr w:rsidR="00D803B1" w14:paraId="72FB39CE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14:paraId="0845A5ED" w14:textId="73F80719" w:rsidR="00D803B1" w:rsidRDefault="00E505BB" w:rsidP="00D803B1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0D352F3E" wp14:editId="66860426">
                        <wp:extent cx="6711315" cy="3587750"/>
                        <wp:effectExtent l="0" t="0" r="0" b="0"/>
                        <wp:docPr id="26" name="Picture 2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" name=""/>
                                <pic:cNvPicPr/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5877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2AE58355" w14:textId="77777777" w:rsidR="00690657" w:rsidRDefault="00690657" w:rsidP="00690657"/>
          <w:p w14:paraId="41EC1225" w14:textId="30C6BC81" w:rsidR="002F5299" w:rsidRDefault="00E505BB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Control Information:</w:t>
            </w:r>
          </w:p>
          <w:tbl>
            <w:tblPr>
              <w:tblStyle w:val="LightList-Accent3"/>
              <w:tblW w:w="0" w:type="auto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2947"/>
              <w:gridCol w:w="3870"/>
              <w:gridCol w:w="3937"/>
            </w:tblGrid>
            <w:tr w:rsidR="00A14EA8" w14:paraId="44551220" w14:textId="77777777" w:rsidTr="00FA533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47" w:type="dxa"/>
                  <w:tcBorders>
                    <w:top w:val="single" w:sz="18" w:space="0" w:color="4D7830"/>
                    <w:left w:val="single" w:sz="18" w:space="0" w:color="76923C" w:themeColor="accent3" w:themeShade="BF"/>
                    <w:bottom w:val="single" w:sz="8" w:space="0" w:color="000000" w:themeColor="text1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  <w:hideMark/>
                </w:tcPr>
                <w:p w14:paraId="1880ED1C" w14:textId="020DFEE0" w:rsidR="00A14EA8" w:rsidRDefault="00E505BB" w:rsidP="00A14EA8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color w:val="auto"/>
                    </w:rPr>
                    <w:t>Mesh Control Name</w:t>
                  </w:r>
                </w:p>
              </w:tc>
              <w:tc>
                <w:tcPr>
                  <w:tcW w:w="3870" w:type="dxa"/>
                  <w:tcBorders>
                    <w:top w:val="single" w:sz="18" w:space="0" w:color="4D7830"/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  <w:hideMark/>
                </w:tcPr>
                <w:p w14:paraId="25151295" w14:textId="4EFDC331" w:rsidR="00A14EA8" w:rsidRDefault="00E505BB" w:rsidP="00A14EA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color w:val="auto"/>
                    </w:rPr>
                    <w:t>Mesh Control Image</w:t>
                  </w:r>
                </w:p>
              </w:tc>
              <w:tc>
                <w:tcPr>
                  <w:tcW w:w="3937" w:type="dxa"/>
                  <w:tcBorders>
                    <w:top w:val="single" w:sz="18" w:space="0" w:color="4D7830"/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  <w:hideMark/>
                </w:tcPr>
                <w:p w14:paraId="34769594" w14:textId="4F6BA56B" w:rsidR="00A14EA8" w:rsidRDefault="00E505BB" w:rsidP="00A14EA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color w:val="auto"/>
                    </w:rPr>
                    <w:t>Mesh Control Details</w:t>
                  </w:r>
                </w:p>
              </w:tc>
            </w:tr>
            <w:tr w:rsidR="00A14EA8" w14:paraId="6695B230" w14:textId="77777777" w:rsidTr="00FA533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4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  <w:bottom w:val="single" w:sz="8" w:space="0" w:color="000000" w:themeColor="text1"/>
                    <w:right w:val="single" w:sz="8" w:space="0" w:color="000000" w:themeColor="text1"/>
                  </w:tcBorders>
                  <w:vAlign w:val="center"/>
                  <w:hideMark/>
                </w:tcPr>
                <w:p w14:paraId="0EA53AC8" w14:textId="2CFDC500" w:rsidR="00A14EA8" w:rsidRDefault="00E505BB" w:rsidP="00A14EA8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Control-1</w:t>
                  </w:r>
                </w:p>
              </w:tc>
              <w:tc>
                <w:tcPr>
                  <w:tcW w:w="3870" w:type="dxa"/>
                  <w:tcBorders>
                    <w:top w:val="single" w:sz="18" w:space="0" w:color="76923C" w:themeColor="accent3" w:themeShade="BF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vAlign w:val="center"/>
                  <w:hideMark/>
                </w:tcPr>
                <w:p w14:paraId="73CCC65F" w14:textId="7C18D25A" w:rsidR="00A14EA8" w:rsidRDefault="00E505BB" w:rsidP="00A14EA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5F4AB177" wp14:editId="7DC2EF23">
                        <wp:extent cx="2311400" cy="1514475"/>
                        <wp:effectExtent l="0" t="0" r="0" b="9525"/>
                        <wp:docPr id="25" name="Picture 2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" name=""/>
                                <pic:cNvPicPr/>
                              </pic:nvPicPr>
                              <pic:blipFill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11400" cy="15144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937" w:type="dxa"/>
                  <w:tcBorders>
                    <w:top w:val="single" w:sz="18" w:space="0" w:color="76923C" w:themeColor="accent3" w:themeShade="BF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hideMark/>
                </w:tcPr>
                <w:tbl>
                  <w:tblPr>
                    <w:tblStyle w:val="MediumGrid1-Accent6"/>
                    <w:tblW w:w="3756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1764"/>
                    <w:gridCol w:w="1992"/>
                  </w:tblGrid>
                  <w:tr w:rsidR="00FA5333" w14:paraId="4687F892" w14:textId="77777777" w:rsidTr="00485382">
                    <w:trPr>
                      <w:trHeight w:val="104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64" w:type="dxa"/>
                        <w:shd w:val="clear" w:color="auto" w:fill="auto"/>
                        <w:hideMark/>
                      </w:tcPr>
                      <w:p w14:paraId="11E321CD" w14:textId="2070EB84" w:rsidR="00FA5333" w:rsidRPr="00BE6656" w:rsidRDefault="00E505BB" w:rsidP="00485382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1992" w:type="dxa"/>
                        <w:shd w:val="clear" w:color="auto" w:fill="auto"/>
                        <w:hideMark/>
                      </w:tcPr>
                      <w:p w14:paraId="51946F8B" w14:textId="2707E84B" w:rsidR="00FA5333" w:rsidRDefault="00E505BB" w:rsidP="0048538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3 Solid Body (s)</w:t>
                        </w:r>
                      </w:p>
                    </w:tc>
                  </w:tr>
                  <w:tr w:rsidR="00E505BB" w14:paraId="57412250" w14:textId="77777777" w:rsidTr="00485382">
                    <w:trPr>
                      <w:trHeight w:val="104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64" w:type="dxa"/>
                        <w:shd w:val="clear" w:color="auto" w:fill="auto"/>
                      </w:tcPr>
                      <w:p w14:paraId="4ECA6569" w14:textId="78CE39F7" w:rsidR="00E505BB" w:rsidRDefault="00E505BB" w:rsidP="00485382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Units:</w:t>
                        </w:r>
                      </w:p>
                    </w:tc>
                    <w:tc>
                      <w:tcPr>
                        <w:tcW w:w="1992" w:type="dxa"/>
                        <w:shd w:val="clear" w:color="auto" w:fill="auto"/>
                      </w:tcPr>
                      <w:p w14:paraId="45A14782" w14:textId="1A92AFF2" w:rsidR="00E505BB" w:rsidRDefault="00E505BB" w:rsidP="0048538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in</w:t>
                        </w:r>
                      </w:p>
                    </w:tc>
                  </w:tr>
                  <w:tr w:rsidR="00E505BB" w14:paraId="2F2708CF" w14:textId="77777777" w:rsidTr="00485382">
                    <w:trPr>
                      <w:trHeight w:val="104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64" w:type="dxa"/>
                        <w:shd w:val="clear" w:color="auto" w:fill="auto"/>
                      </w:tcPr>
                      <w:p w14:paraId="7F0361D3" w14:textId="0789C1B9" w:rsidR="00E505BB" w:rsidRDefault="00E505BB" w:rsidP="00485382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Size:</w:t>
                        </w:r>
                      </w:p>
                    </w:tc>
                    <w:tc>
                      <w:tcPr>
                        <w:tcW w:w="1992" w:type="dxa"/>
                        <w:shd w:val="clear" w:color="auto" w:fill="auto"/>
                      </w:tcPr>
                      <w:p w14:paraId="3FCCCED1" w14:textId="4AD9857D" w:rsidR="00E505BB" w:rsidRDefault="00E505BB" w:rsidP="0048538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0.15</w:t>
                        </w:r>
                      </w:p>
                    </w:tc>
                  </w:tr>
                  <w:tr w:rsidR="00E505BB" w14:paraId="17704D42" w14:textId="77777777" w:rsidTr="00485382">
                    <w:trPr>
                      <w:trHeight w:val="104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64" w:type="dxa"/>
                        <w:shd w:val="clear" w:color="auto" w:fill="auto"/>
                      </w:tcPr>
                      <w:p w14:paraId="368918AA" w14:textId="4A50A1AF" w:rsidR="00E505BB" w:rsidRDefault="00E505BB" w:rsidP="00485382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Ratio:</w:t>
                        </w:r>
                      </w:p>
                    </w:tc>
                    <w:tc>
                      <w:tcPr>
                        <w:tcW w:w="1992" w:type="dxa"/>
                        <w:shd w:val="clear" w:color="auto" w:fill="auto"/>
                      </w:tcPr>
                      <w:p w14:paraId="448402E8" w14:textId="1257A612" w:rsidR="00E505BB" w:rsidRDefault="00E505BB" w:rsidP="0048538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0.15</w:t>
                        </w:r>
                      </w:p>
                    </w:tc>
                  </w:tr>
                </w:tbl>
                <w:p w14:paraId="6957C10B" w14:textId="77777777" w:rsidR="00FA5333" w:rsidRDefault="00FA5333" w:rsidP="00A14EA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10226773" w14:textId="729822B9" w:rsidR="00A61A59" w:rsidRPr="00F077CB" w:rsidRDefault="00A61A59" w:rsidP="000A7C6B"/>
        </w:tc>
      </w:tr>
    </w:tbl>
    <w:p w14:paraId="52B487CF" w14:textId="77777777"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14:paraId="472B0942" w14:textId="77777777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72CAE35E" w14:textId="2CF31494" w:rsidR="002C53F9" w:rsidRDefault="00E505BB" w:rsidP="000A7C6B">
            <w:pPr>
              <w:pStyle w:val="Heading1"/>
              <w:outlineLvl w:val="0"/>
            </w:pPr>
            <w:bookmarkStart w:id="16" w:name="_Toc72227799"/>
            <w:r>
              <w:t>Sensor Details</w:t>
            </w:r>
            <w:bookmarkEnd w:id="16"/>
          </w:p>
          <w:p w14:paraId="53F70942" w14:textId="114FB772" w:rsidR="002C53F9" w:rsidRPr="00F077CB" w:rsidRDefault="00E505BB" w:rsidP="000A7C6B">
            <w:r>
              <w:t>No Data</w:t>
            </w:r>
          </w:p>
        </w:tc>
      </w:tr>
    </w:tbl>
    <w:p w14:paraId="590F1279" w14:textId="77777777"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14:paraId="4B58BB96" w14:textId="77777777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3244A292" w14:textId="5F1CA890" w:rsidR="005F5B79" w:rsidRDefault="00E505BB" w:rsidP="000A7C6B">
            <w:pPr>
              <w:pStyle w:val="Heading1"/>
              <w:outlineLvl w:val="0"/>
            </w:pPr>
            <w:bookmarkStart w:id="17" w:name="_Toc72227800"/>
            <w:r>
              <w:lastRenderedPageBreak/>
              <w:t>Resultant Forces</w:t>
            </w:r>
            <w:bookmarkEnd w:id="17"/>
          </w:p>
          <w:p w14:paraId="0E1D8320" w14:textId="424DB25F" w:rsidR="005F5B79" w:rsidRPr="000B04D4" w:rsidRDefault="00E505BB" w:rsidP="000A7C6B">
            <w:pPr>
              <w:pStyle w:val="Heading2"/>
              <w:outlineLvl w:val="1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14:paraId="7BD89004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D3C0C10" w14:textId="33860406" w:rsidR="005F5B79" w:rsidRDefault="00E505BB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3A78673" w14:textId="0E98DBB3" w:rsidR="005F5B79" w:rsidRDefault="00E505B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CDDABF0" w14:textId="1E01C4A4" w:rsidR="005F5B79" w:rsidRDefault="00E505B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0F19FEF1" w14:textId="4EC36E3E" w:rsidR="005F5B79" w:rsidRDefault="00E505B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35614A0" w14:textId="33936EB9" w:rsidR="005F5B79" w:rsidRDefault="00E505B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8623D5A" w14:textId="1ECD5729" w:rsidR="005F5B79" w:rsidRDefault="00E505B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5846E7D8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E19DFFD" w14:textId="37551CCB" w:rsidR="005F5B79" w:rsidRPr="004D2956" w:rsidRDefault="00E505BB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1B2D48A" w14:textId="193108D8" w:rsidR="005F5B79" w:rsidRPr="004D2956" w:rsidRDefault="00E505B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4906DA0" w14:textId="44E17CDA" w:rsidR="005F5B79" w:rsidRPr="004D2956" w:rsidRDefault="00E505B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-2.6226e-06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3CA7581" w14:textId="3A6917BE" w:rsidR="005F5B79" w:rsidRPr="004D2956" w:rsidRDefault="00E505B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243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90AD9AA" w14:textId="3A0B7078" w:rsidR="005F5B79" w:rsidRPr="004D2956" w:rsidRDefault="00E505B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2.38419e-06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04D15B6" w14:textId="46958654" w:rsidR="005F5B79" w:rsidRPr="004D2956" w:rsidRDefault="00E505B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243</w:t>
                  </w:r>
                </w:p>
              </w:tc>
            </w:tr>
          </w:tbl>
          <w:p w14:paraId="333925B5" w14:textId="01D0EBCE" w:rsidR="005F5B79" w:rsidRPr="000B04D4" w:rsidRDefault="00E505BB" w:rsidP="000A7C6B">
            <w:pPr>
              <w:pStyle w:val="Heading2"/>
              <w:outlineLvl w:val="1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14:paraId="5FFB116D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2685B3C" w14:textId="721D505A" w:rsidR="005F5B79" w:rsidRDefault="00E505BB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880D566" w14:textId="237D85EB" w:rsidR="005F5B79" w:rsidRDefault="00E505B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187AAA2" w14:textId="3C5B567B" w:rsidR="005F5B79" w:rsidRDefault="00E505B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CA9D701" w14:textId="39E56120" w:rsidR="005F5B79" w:rsidRDefault="00E505B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5AAA0625" w14:textId="48FA0D7C" w:rsidR="005F5B79" w:rsidRDefault="00E505B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7BAAFE7" w14:textId="6D0DDEFE" w:rsidR="005F5B79" w:rsidRDefault="00E505B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3D4D0B7A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DD85AA4" w14:textId="69A09211" w:rsidR="005F5B79" w:rsidRPr="004D2956" w:rsidRDefault="00E505BB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01A0977" w14:textId="21874A16" w:rsidR="005F5B79" w:rsidRPr="004D2956" w:rsidRDefault="00E505B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1E9E36F" w14:textId="1711755E" w:rsidR="005F5B79" w:rsidRPr="004D2956" w:rsidRDefault="00E505B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4C704EC" w14:textId="2FCBCDC9" w:rsidR="005F5B79" w:rsidRPr="004D2956" w:rsidRDefault="00E505B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214A547" w14:textId="3BE427F6" w:rsidR="005F5B79" w:rsidRPr="004D2956" w:rsidRDefault="00E505B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D1582EF" w14:textId="4830AB3D" w:rsidR="005F5B79" w:rsidRPr="004D2956" w:rsidRDefault="00E505B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4FBE1C83" w14:textId="77777777" w:rsidR="005F5B79" w:rsidRDefault="005F5B79" w:rsidP="000A7C6B"/>
        </w:tc>
      </w:tr>
      <w:tr w:rsidR="005F5B79" w14:paraId="0878AB8A" w14:textId="77777777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079C0BAD" w14:textId="6BCD8775" w:rsidR="005F5B79" w:rsidRDefault="005F5B79" w:rsidP="000A7C6B">
            <w:bookmarkStart w:id="18" w:name="_Toc243733151"/>
            <w:bookmarkStart w:id="19" w:name="_Toc245020119"/>
            <w:bookmarkStart w:id="20" w:name="_Toc245020151"/>
          </w:p>
        </w:tc>
      </w:tr>
      <w:bookmarkEnd w:id="18"/>
      <w:bookmarkEnd w:id="19"/>
      <w:bookmarkEnd w:id="20"/>
    </w:tbl>
    <w:p w14:paraId="18598FBF" w14:textId="77777777"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14:paraId="0ABE4106" w14:textId="77777777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2731E79C" w14:textId="6F1F6600" w:rsidR="0050542D" w:rsidRPr="00E505BB" w:rsidRDefault="00E505BB" w:rsidP="00E505BB">
            <w:pPr>
              <w:pStyle w:val="Heading1"/>
            </w:pPr>
            <w:bookmarkStart w:id="21" w:name="_Toc72227801"/>
            <w:r>
              <w:t>Beams</w:t>
            </w:r>
            <w:bookmarkEnd w:id="21"/>
          </w:p>
          <w:p w14:paraId="092926B2" w14:textId="5A5FEF8A" w:rsidR="00EC2432" w:rsidRDefault="00E505BB" w:rsidP="000A7C6B">
            <w:r>
              <w:rPr>
                <w:sz w:val="24"/>
                <w:szCs w:val="24"/>
              </w:rPr>
              <w:t>No Data</w:t>
            </w:r>
          </w:p>
        </w:tc>
      </w:tr>
    </w:tbl>
    <w:p w14:paraId="3FD14C29" w14:textId="77777777"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14:paraId="1FBC38AC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5B639796" w14:textId="0C9CB833" w:rsidR="00EC2432" w:rsidRDefault="00E505BB" w:rsidP="000A7C6B">
            <w:pPr>
              <w:pStyle w:val="Heading1"/>
              <w:outlineLvl w:val="0"/>
            </w:pPr>
            <w:bookmarkStart w:id="22" w:name="_Toc243733152"/>
            <w:bookmarkStart w:id="23" w:name="_Toc245020120"/>
            <w:bookmarkStart w:id="24" w:name="_Toc245020152"/>
            <w:bookmarkStart w:id="25" w:name="_Toc72227802"/>
            <w:r>
              <w:lastRenderedPageBreak/>
              <w:t>Study Results</w:t>
            </w:r>
            <w:bookmarkEnd w:id="25"/>
          </w:p>
          <w:p w14:paraId="658DF337" w14:textId="49985558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27"/>
              <w:gridCol w:w="3130"/>
              <w:gridCol w:w="2560"/>
              <w:gridCol w:w="2537"/>
            </w:tblGrid>
            <w:tr w:rsidR="00E505BB" w14:paraId="108289BF" w14:textId="77777777" w:rsidTr="003C37D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2703FCC" w14:textId="6D1215C2" w:rsidR="00E505BB" w:rsidRDefault="00E505BB" w:rsidP="00E505BB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74C753C" w14:textId="605BC58B" w:rsidR="00E505BB" w:rsidRDefault="00E505BB" w:rsidP="00E505B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B3A7004" w14:textId="5DD307EF" w:rsidR="00E505BB" w:rsidRDefault="00E505BB" w:rsidP="00E505B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7BE80E89" w14:textId="65B1E381" w:rsidR="00E505BB" w:rsidRDefault="00E505BB" w:rsidP="00E505B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E505BB" w14:paraId="554F5727" w14:textId="77777777" w:rsidTr="003C37D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AEB0E1E" w14:textId="4A3EB5E9" w:rsidR="00E505BB" w:rsidRPr="004D2956" w:rsidRDefault="00E505BB" w:rsidP="00E505B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6899BC5" w14:textId="362963CE" w:rsidR="00E505BB" w:rsidRPr="004D2956" w:rsidRDefault="00E505BB" w:rsidP="00E505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39CBBE8" w14:textId="77777777" w:rsidR="00E505BB" w:rsidRDefault="00E505BB" w:rsidP="00E505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8.044e+00 N/m^2</w:t>
                  </w:r>
                </w:p>
                <w:p w14:paraId="0829AC9C" w14:textId="6EE19822" w:rsidR="00E505BB" w:rsidRPr="004D2956" w:rsidRDefault="00E505BB" w:rsidP="00E505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5092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03722E2" w14:textId="77777777" w:rsidR="00E505BB" w:rsidRDefault="00E505BB" w:rsidP="00E505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6.915e+06 N/m^2</w:t>
                  </w:r>
                </w:p>
                <w:p w14:paraId="41CFA08F" w14:textId="3E421324" w:rsidR="00E505BB" w:rsidRPr="004D2956" w:rsidRDefault="00E505BB" w:rsidP="00E505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2237</w:t>
                  </w:r>
                </w:p>
              </w:tc>
            </w:tr>
            <w:tr w:rsidR="00E505BB" w14:paraId="31208588" w14:textId="77777777" w:rsidTr="003C37DF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FCF5EC3" w14:textId="75E3E08C" w:rsidR="00E505BB" w:rsidRDefault="00E505BB" w:rsidP="00E505BB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422A615B" wp14:editId="09A63DFD">
                        <wp:extent cx="6858000" cy="3666490"/>
                        <wp:effectExtent l="0" t="0" r="0" b="0"/>
                        <wp:docPr id="27" name="Picture 2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7" name=""/>
                                <pic:cNvPicPr/>
                              </pic:nvPicPr>
                              <pic:blipFill>
                                <a:blip r:embed="rId3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664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17358C0" w14:textId="531081FA" w:rsidR="00E505BB" w:rsidRPr="004D2956" w:rsidRDefault="00E505BB" w:rsidP="00E505BB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finger_joint_assembly_v4.2-finger_joint_bend-Stress-Stress1</w:t>
                  </w:r>
                </w:p>
              </w:tc>
            </w:tr>
          </w:tbl>
          <w:p w14:paraId="740EFEE3" w14:textId="47AF8CB2" w:rsidR="00E505BB" w:rsidRDefault="00E505BB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813"/>
              <w:gridCol w:w="3372"/>
              <w:gridCol w:w="2378"/>
              <w:gridCol w:w="2191"/>
            </w:tblGrid>
            <w:tr w:rsidR="00E505BB" w14:paraId="4392E928" w14:textId="77777777" w:rsidTr="003C37D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F383358" w14:textId="1E4B125B" w:rsidR="00E505BB" w:rsidRDefault="00E505BB" w:rsidP="00E505BB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A16A0C6" w14:textId="039A0C71" w:rsidR="00E505BB" w:rsidRDefault="00E505BB" w:rsidP="00E505B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1228267" w14:textId="5B7BACD6" w:rsidR="00E505BB" w:rsidRDefault="00E505BB" w:rsidP="00E505B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63F18547" w14:textId="1F606348" w:rsidR="00E505BB" w:rsidRDefault="00E505BB" w:rsidP="00E505B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E505BB" w14:paraId="5BCF27C0" w14:textId="77777777" w:rsidTr="003C37D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60780BD" w14:textId="1902F0E3" w:rsidR="00E505BB" w:rsidRPr="004D2956" w:rsidRDefault="00E505BB" w:rsidP="00E505B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8E2D15E" w14:textId="4AA94503" w:rsidR="00E505BB" w:rsidRPr="004D2956" w:rsidRDefault="00E505BB" w:rsidP="00E505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B1C99F7" w14:textId="77777777" w:rsidR="00E505BB" w:rsidRDefault="00E505BB" w:rsidP="00E505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 mm</w:t>
                  </w:r>
                </w:p>
                <w:p w14:paraId="5086BC9E" w14:textId="734B87D9" w:rsidR="00E505BB" w:rsidRPr="004D2956" w:rsidRDefault="00E505BB" w:rsidP="00E505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1027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72D41C7" w14:textId="77777777" w:rsidR="00E505BB" w:rsidRDefault="00E505BB" w:rsidP="00E505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3.601e-03 mm</w:t>
                  </w:r>
                </w:p>
                <w:p w14:paraId="5BFEDF73" w14:textId="1E415679" w:rsidR="00E505BB" w:rsidRPr="004D2956" w:rsidRDefault="00E505BB" w:rsidP="00E505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6117</w:t>
                  </w:r>
                </w:p>
              </w:tc>
            </w:tr>
            <w:tr w:rsidR="00E505BB" w14:paraId="38E56FA5" w14:textId="77777777" w:rsidTr="003C37DF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534DCF3" w14:textId="06F26740" w:rsidR="00E505BB" w:rsidRDefault="00E505BB" w:rsidP="00E505BB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1C6FC158" wp14:editId="29D7A7AA">
                        <wp:extent cx="6858000" cy="3666490"/>
                        <wp:effectExtent l="0" t="0" r="0" b="0"/>
                        <wp:docPr id="28" name="Picture 2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" name=""/>
                                <pic:cNvPicPr/>
                              </pic:nvPicPr>
                              <pic:blipFill>
                                <a:blip r:embed="rId3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664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80D14D8" w14:textId="4E924CB3" w:rsidR="00E505BB" w:rsidRPr="004D2956" w:rsidRDefault="00E505BB" w:rsidP="00E505BB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finger_joint_assembly_v4.2-finger_joint_bend-Displacement-Displacement1</w:t>
                  </w:r>
                </w:p>
              </w:tc>
            </w:tr>
          </w:tbl>
          <w:p w14:paraId="34B55DC9" w14:textId="54F8EA3A" w:rsidR="00E505BB" w:rsidRDefault="00E505BB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92"/>
              <w:gridCol w:w="3389"/>
              <w:gridCol w:w="2448"/>
              <w:gridCol w:w="2425"/>
            </w:tblGrid>
            <w:tr w:rsidR="00E505BB" w14:paraId="7DEC35CF" w14:textId="77777777" w:rsidTr="003C37D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24CC2D3" w14:textId="41AC2EBF" w:rsidR="00E505BB" w:rsidRDefault="00E505BB" w:rsidP="00E505BB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5DAEBBF" w14:textId="1F234E30" w:rsidR="00E505BB" w:rsidRDefault="00E505BB" w:rsidP="00E505B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A92E916" w14:textId="1C3C416A" w:rsidR="00E505BB" w:rsidRDefault="00E505BB" w:rsidP="00E505B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1104BDA6" w14:textId="58E4E062" w:rsidR="00E505BB" w:rsidRDefault="00E505BB" w:rsidP="00E505B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E505BB" w14:paraId="3BC91C11" w14:textId="77777777" w:rsidTr="003C37D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9D9425A" w14:textId="6F4648B2" w:rsidR="00E505BB" w:rsidRPr="004D2956" w:rsidRDefault="00E505BB" w:rsidP="00E505B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ED37626" w14:textId="5259DE4B" w:rsidR="00E505BB" w:rsidRPr="004D2956" w:rsidRDefault="00E505BB" w:rsidP="00E505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6CC6B05" w14:textId="77777777" w:rsidR="00E505BB" w:rsidRDefault="00E505BB" w:rsidP="00E505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6.688e-11 </w:t>
                  </w:r>
                </w:p>
                <w:p w14:paraId="21686886" w14:textId="1B32A863" w:rsidR="00E505BB" w:rsidRPr="004D2956" w:rsidRDefault="00E505BB" w:rsidP="00E505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2299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3C8680B" w14:textId="77777777" w:rsidR="00E505BB" w:rsidRDefault="00E505BB" w:rsidP="00E505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2.547e-04 </w:t>
                  </w:r>
                </w:p>
                <w:p w14:paraId="3D7E928E" w14:textId="4A4C5968" w:rsidR="00E505BB" w:rsidRPr="004D2956" w:rsidRDefault="00E505BB" w:rsidP="00E505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60</w:t>
                  </w:r>
                </w:p>
              </w:tc>
            </w:tr>
            <w:tr w:rsidR="00E505BB" w14:paraId="6DC30329" w14:textId="77777777" w:rsidTr="003C37DF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D4680C8" w14:textId="2D701576" w:rsidR="00E505BB" w:rsidRDefault="00E505BB" w:rsidP="00E505BB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3FF40E35" wp14:editId="784F79B8">
                        <wp:extent cx="6858000" cy="3666490"/>
                        <wp:effectExtent l="0" t="0" r="0" b="0"/>
                        <wp:docPr id="29" name="Picture 2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9" name=""/>
                                <pic:cNvPicPr/>
                              </pic:nvPicPr>
                              <pic:blipFill>
                                <a:blip r:embed="rId3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664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4C752E0" w14:textId="647392E8" w:rsidR="00E505BB" w:rsidRPr="004D2956" w:rsidRDefault="00E505BB" w:rsidP="00E505BB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finger_joint_assembly_v4.2-finger_joint_bend-Strain-Strain1</w:t>
                  </w:r>
                </w:p>
              </w:tc>
            </w:tr>
          </w:tbl>
          <w:p w14:paraId="6C3E9260" w14:textId="6D5D270A" w:rsidR="00E505BB" w:rsidRDefault="00E505BB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05"/>
              <w:gridCol w:w="3252"/>
              <w:gridCol w:w="2510"/>
              <w:gridCol w:w="2487"/>
            </w:tblGrid>
            <w:tr w:rsidR="00E505BB" w14:paraId="22C1FD42" w14:textId="77777777" w:rsidTr="003C37D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29311B8" w14:textId="2DDD8D7A" w:rsidR="00E505BB" w:rsidRDefault="00E505BB" w:rsidP="00E505BB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F1B8261" w14:textId="58870794" w:rsidR="00E505BB" w:rsidRDefault="00E505BB" w:rsidP="00E505B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D65A878" w14:textId="1678A614" w:rsidR="00E505BB" w:rsidRDefault="00E505BB" w:rsidP="00E505B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7FFCDD48" w14:textId="5446B991" w:rsidR="00E505BB" w:rsidRDefault="00E505BB" w:rsidP="00E505B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E505BB" w14:paraId="27F057C7" w14:textId="77777777" w:rsidTr="003C37D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71D8840" w14:textId="03BBA7FF" w:rsidR="00E505BB" w:rsidRPr="004D2956" w:rsidRDefault="00E505BB" w:rsidP="00E505B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Factor of Safety1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300A65E" w14:textId="1E041EAA" w:rsidR="00E505BB" w:rsidRPr="004D2956" w:rsidRDefault="00E505BB" w:rsidP="00E505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Mohr-Coulomb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386512B" w14:textId="77777777" w:rsidR="00E505BB" w:rsidRDefault="00E505BB" w:rsidP="00E505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3.000e+00 </w:t>
                  </w:r>
                </w:p>
                <w:p w14:paraId="1AFB1095" w14:textId="72E4A6C6" w:rsidR="00E505BB" w:rsidRPr="004D2956" w:rsidRDefault="00E505BB" w:rsidP="00E505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BAED5CB" w14:textId="77777777" w:rsidR="00E505BB" w:rsidRDefault="00E505BB" w:rsidP="00E505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3.000e+00 </w:t>
                  </w:r>
                </w:p>
                <w:p w14:paraId="2CB7F2F4" w14:textId="0D4CA9BC" w:rsidR="00E505BB" w:rsidRPr="004D2956" w:rsidRDefault="00E505BB" w:rsidP="00E505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</w:t>
                  </w:r>
                </w:p>
              </w:tc>
            </w:tr>
            <w:tr w:rsidR="00E505BB" w14:paraId="565DC2EC" w14:textId="77777777" w:rsidTr="003C37DF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A643EAA" w14:textId="5AF8D50B" w:rsidR="00E505BB" w:rsidRDefault="00E505BB" w:rsidP="00E505BB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1711FEA9" wp14:editId="3A34807B">
                        <wp:extent cx="6858000" cy="3666490"/>
                        <wp:effectExtent l="0" t="0" r="0" b="0"/>
                        <wp:docPr id="30" name="Picture 3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0" name=""/>
                                <pic:cNvPicPr/>
                              </pic:nvPicPr>
                              <pic:blipFill>
                                <a:blip r:embed="rId3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664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2C4E3A4" w14:textId="107647E3" w:rsidR="00E505BB" w:rsidRPr="004D2956" w:rsidRDefault="00E505BB" w:rsidP="00E505BB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finger_joint_assembly_v4.2-finger_joint_bend-Factor of Safety-Factor of Safety1</w:t>
                  </w:r>
                </w:p>
              </w:tc>
            </w:tr>
          </w:tbl>
          <w:p w14:paraId="29AFA13F" w14:textId="77777777" w:rsidR="00E505BB" w:rsidRPr="000B04D4" w:rsidRDefault="00E505BB" w:rsidP="000A7C6B"/>
          <w:bookmarkEnd w:id="22"/>
          <w:bookmarkEnd w:id="23"/>
          <w:bookmarkEnd w:id="24"/>
          <w:p w14:paraId="0731E21D" w14:textId="3EC21262" w:rsidR="00EC2432" w:rsidRDefault="00EC2432" w:rsidP="000A7C6B"/>
        </w:tc>
      </w:tr>
    </w:tbl>
    <w:p w14:paraId="12D6D290" w14:textId="77777777"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B1701" w14:paraId="02D96AA9" w14:textId="77777777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7ED314FF" w14:textId="5ECDA0A0" w:rsidR="000B1701" w:rsidRDefault="00E505BB" w:rsidP="00E505BB">
            <w:pPr>
              <w:pStyle w:val="Heading1"/>
            </w:pPr>
            <w:bookmarkStart w:id="26" w:name="_Toc72227803"/>
            <w:r>
              <w:t>Conclusion</w:t>
            </w:r>
            <w:bookmarkEnd w:id="26"/>
          </w:p>
        </w:tc>
      </w:tr>
    </w:tbl>
    <w:p w14:paraId="65C75C8D" w14:textId="0D62FD50" w:rsidR="00AC3438" w:rsidRPr="00AC3438" w:rsidRDefault="00AC3438" w:rsidP="00FE0924"/>
    <w:sectPr w:rsidR="00AC3438" w:rsidRPr="00AC3438" w:rsidSect="00E505BB">
      <w:footerReference w:type="default" r:id="rId35"/>
      <w:footerReference w:type="first" r:id="rId36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A6D3D5" w14:textId="77777777" w:rsidR="00E505BB" w:rsidRDefault="00E505BB" w:rsidP="00F25CD7">
      <w:pPr>
        <w:spacing w:after="0" w:line="240" w:lineRule="auto"/>
      </w:pPr>
      <w:r>
        <w:separator/>
      </w:r>
    </w:p>
  </w:endnote>
  <w:endnote w:type="continuationSeparator" w:id="0">
    <w:p w14:paraId="790F0C65" w14:textId="77777777" w:rsidR="00E505BB" w:rsidRDefault="00E505BB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11"/>
      <w:gridCol w:w="3968"/>
      <w:gridCol w:w="4580"/>
      <w:gridCol w:w="557"/>
    </w:tblGrid>
    <w:tr w:rsidR="00DC4D2F" w14:paraId="1378B310" w14:textId="77777777" w:rsidTr="003E1AE9">
      <w:tc>
        <w:tcPr>
          <w:tcW w:w="867" w:type="pct"/>
        </w:tcPr>
        <w:p w14:paraId="58365151" w14:textId="77777777"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4521B7A4" wp14:editId="398EF501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36DA6BC4" w14:textId="286A2B32" w:rsidR="00DC4D2F" w:rsidRDefault="00E505BB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14:paraId="746501C9" w14:textId="26AA6969" w:rsidR="00DC4D2F" w:rsidRDefault="00E505BB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finger_joint_assembly_v4.2</w:t>
          </w:r>
        </w:p>
      </w:tc>
      <w:tc>
        <w:tcPr>
          <w:tcW w:w="0" w:type="auto"/>
          <w:vAlign w:val="bottom"/>
        </w:tcPr>
        <w:p w14:paraId="62027613" w14:textId="77777777"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</w:tc>
    </w:tr>
  </w:tbl>
  <w:p w14:paraId="187A1F77" w14:textId="77777777"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14:paraId="3A6CAE69" w14:textId="77777777" w:rsidTr="00BF0BC4">
      <w:tc>
        <w:tcPr>
          <w:tcW w:w="1908" w:type="dxa"/>
        </w:tcPr>
        <w:p w14:paraId="237571E7" w14:textId="77777777"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3C5A0CD1" wp14:editId="65AA8584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6B9F7146" w14:textId="7E4C8646" w:rsidR="00DC4D2F" w:rsidRDefault="00E505BB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5EC979C6" w14:textId="11FF7A72" w:rsidR="00DC4D2F" w:rsidRDefault="00E505BB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finger_joint_assembly_v4.2</w:t>
          </w:r>
        </w:p>
      </w:tc>
      <w:tc>
        <w:tcPr>
          <w:tcW w:w="360" w:type="dxa"/>
          <w:vAlign w:val="bottom"/>
        </w:tcPr>
        <w:p w14:paraId="725177C5" w14:textId="77777777"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766BD712" w14:textId="77777777"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64F935" w14:textId="77777777" w:rsidR="00E505BB" w:rsidRDefault="00E505BB" w:rsidP="00F25CD7">
      <w:pPr>
        <w:spacing w:after="0" w:line="240" w:lineRule="auto"/>
      </w:pPr>
      <w:r>
        <w:separator/>
      </w:r>
    </w:p>
  </w:footnote>
  <w:footnote w:type="continuationSeparator" w:id="0">
    <w:p w14:paraId="35A1522B" w14:textId="77777777" w:rsidR="00E505BB" w:rsidRDefault="00E505BB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505BB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05BB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D0FFC1"/>
  <w15:docId w15:val="{E785AD8C-8944-4C0F-8C94-4FABC2421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oter" Target="footer2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footer" Target="footer1.xm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948785-F77C-4300-A926-F08FDFDF1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SimulationReportTemplate_2007.dotx</Template>
  <TotalTime>5</TotalTime>
  <Pages>18</Pages>
  <Words>1701</Words>
  <Characters>9698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11377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Nathan Ng</dc:creator>
  <cp:lastModifiedBy>Nathan Ng</cp:lastModifiedBy>
  <cp:revision>1</cp:revision>
  <dcterms:created xsi:type="dcterms:W3CDTF">2021-05-18T17:51:00Z</dcterms:created>
  <dcterms:modified xsi:type="dcterms:W3CDTF">2021-05-18T17:56:00Z</dcterms:modified>
</cp:coreProperties>
</file>