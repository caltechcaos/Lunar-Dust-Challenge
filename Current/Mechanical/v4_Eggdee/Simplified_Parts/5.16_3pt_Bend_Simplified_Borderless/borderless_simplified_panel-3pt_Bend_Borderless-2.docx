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single" w:sz="4" w:space="0" w:color="A6A6A6" w:themeColor="background1" w:themeShade="A6"/>
        </w:tblBorders>
        <w:tblLayout w:type="fixed"/>
        <w:tblLook w:val="04A0" w:firstRow="1" w:lastRow="0" w:firstColumn="1" w:lastColumn="0" w:noHBand="0" w:noVBand="1"/>
      </w:tblPr>
      <w:tblGrid>
        <w:gridCol w:w="6285"/>
        <w:gridCol w:w="4713"/>
      </w:tblGrid>
      <w:tr w:rsidR="00F448BC" w14:paraId="1CBBEFAE" w14:textId="77777777" w:rsidTr="00A43A5B">
        <w:trPr>
          <w:cantSplit/>
          <w:trHeight w:val="4488"/>
        </w:trPr>
        <w:tc>
          <w:tcPr>
            <w:tcW w:w="6285" w:type="dxa"/>
          </w:tcPr>
          <w:p w14:paraId="2E11A293" w14:textId="489307D4" w:rsidR="00F448BC" w:rsidRDefault="006873B3" w:rsidP="00A43A5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BA02116" wp14:editId="32A17D28">
                  <wp:extent cx="3853815" cy="2065020"/>
                  <wp:effectExtent l="0" t="0" r="0" b="0"/>
                  <wp:docPr id="3" name="Picture 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3815" cy="2065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13" w:type="dxa"/>
            <w:vMerge w:val="restart"/>
          </w:tcPr>
          <w:tbl>
            <w:tblPr>
              <w:tblStyle w:val="TableGrid"/>
              <w:tblW w:w="4533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4533"/>
            </w:tblGrid>
            <w:tr w:rsidR="00B77317" w14:paraId="1FAEAE81" w14:textId="77777777" w:rsidTr="003503B2">
              <w:trPr>
                <w:cantSplit/>
                <w:trHeight w:val="2273"/>
              </w:trPr>
              <w:tc>
                <w:tcPr>
                  <w:tcW w:w="4533" w:type="dxa"/>
                </w:tcPr>
                <w:p w14:paraId="7596B685" w14:textId="2D570951" w:rsidR="00B77317" w:rsidRPr="00CD1539" w:rsidRDefault="006873B3" w:rsidP="00E217C8">
                  <w:pPr>
                    <w:rPr>
                      <w:b/>
                      <w:color w:val="365F91" w:themeColor="accent1" w:themeShade="BF"/>
                      <w:sz w:val="40"/>
                      <w:szCs w:val="40"/>
                    </w:rPr>
                  </w:pPr>
                  <w:r>
                    <w:rPr>
                      <w:b/>
                      <w:color w:val="365F91" w:themeColor="accent1" w:themeShade="BF"/>
                      <w:sz w:val="40"/>
                      <w:szCs w:val="40"/>
                    </w:rPr>
                    <w:t xml:space="preserve">Simulation of </w:t>
                  </w:r>
                  <w:r w:rsidR="004A0724">
                    <w:rPr>
                      <w:b/>
                      <w:color w:val="365F91" w:themeColor="accent1" w:themeShade="BF"/>
                      <w:sz w:val="40"/>
                      <w:szCs w:val="40"/>
                    </w:rPr>
                    <w:t xml:space="preserve"> </w:t>
                  </w:r>
                  <w:r>
                    <w:rPr>
                      <w:b/>
                      <w:color w:val="365F91" w:themeColor="accent1" w:themeShade="BF"/>
                      <w:sz w:val="40"/>
                      <w:szCs w:val="40"/>
                    </w:rPr>
                    <w:t>borderless_simplified_panel</w:t>
                  </w:r>
                </w:p>
                <w:p w14:paraId="31E4F358" w14:textId="77777777" w:rsidR="00B77317" w:rsidRPr="00CD1539" w:rsidRDefault="00B77317" w:rsidP="00E217C8">
                  <w:pPr>
                    <w:rPr>
                      <w:rStyle w:val="Strong"/>
                      <w:sz w:val="20"/>
                      <w:szCs w:val="20"/>
                    </w:rPr>
                  </w:pPr>
                </w:p>
                <w:p w14:paraId="37584784" w14:textId="2B978191" w:rsidR="00B77317" w:rsidRPr="00CD1539" w:rsidRDefault="006873B3" w:rsidP="009C008A">
                  <w:pPr>
                    <w:rPr>
                      <w:rStyle w:val="Strong"/>
                      <w:sz w:val="20"/>
                      <w:szCs w:val="20"/>
                    </w:rPr>
                  </w:pPr>
                  <w:r>
                    <w:rPr>
                      <w:rStyle w:val="Strong"/>
                      <w:sz w:val="20"/>
                      <w:szCs w:val="20"/>
                    </w:rPr>
                    <w:t>Date</w:t>
                  </w:r>
                  <w:r w:rsidR="00B77317" w:rsidRPr="00CD1539">
                    <w:rPr>
                      <w:rStyle w:val="Strong"/>
                      <w:sz w:val="20"/>
                      <w:szCs w:val="20"/>
                    </w:rPr>
                    <w:t xml:space="preserve">: </w:t>
                  </w: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Sunday, May 16, 2021</w:t>
                  </w:r>
                  <w:r w:rsidR="00B77317" w:rsidRPr="00CD1539">
                    <w:rPr>
                      <w:rStyle w:val="Strong"/>
                      <w:sz w:val="20"/>
                      <w:szCs w:val="20"/>
                    </w:rPr>
                    <w:br/>
                  </w:r>
                  <w:r>
                    <w:rPr>
                      <w:rStyle w:val="Strong"/>
                      <w:sz w:val="20"/>
                      <w:szCs w:val="20"/>
                    </w:rPr>
                    <w:t>Designer</w:t>
                  </w:r>
                  <w:r w:rsidR="00B77317" w:rsidRPr="00CD1539">
                    <w:rPr>
                      <w:rStyle w:val="Strong"/>
                      <w:sz w:val="20"/>
                      <w:szCs w:val="20"/>
                    </w:rPr>
                    <w:t xml:space="preserve">: </w:t>
                  </w: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Solidworks</w:t>
                  </w:r>
                </w:p>
                <w:p w14:paraId="50BC76E8" w14:textId="0EBF2242" w:rsidR="00B77317" w:rsidRPr="00CD1539" w:rsidRDefault="006873B3" w:rsidP="009C008A">
                  <w:pPr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sz w:val="20"/>
                      <w:szCs w:val="20"/>
                    </w:rPr>
                    <w:t>Study name</w:t>
                  </w:r>
                  <w:r w:rsidR="00B77317" w:rsidRPr="00CD1539">
                    <w:rPr>
                      <w:rStyle w:val="Strong"/>
                      <w:sz w:val="20"/>
                      <w:szCs w:val="20"/>
                    </w:rPr>
                    <w:t>:</w:t>
                  </w:r>
                  <w:r w:rsidR="00B77317" w:rsidRPr="004A0724">
                    <w:rPr>
                      <w:rStyle w:val="Strong"/>
                      <w:b w:val="0"/>
                      <w:sz w:val="20"/>
                      <w:szCs w:val="20"/>
                    </w:rPr>
                    <w:t xml:space="preserve"> </w:t>
                  </w: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3pt_Bend_Borderless</w:t>
                  </w:r>
                </w:p>
                <w:p w14:paraId="692A87F5" w14:textId="6FD5A180" w:rsidR="00B77317" w:rsidRPr="006A441F" w:rsidRDefault="006873B3" w:rsidP="00B77317">
                  <w:pPr>
                    <w:rPr>
                      <w:bCs/>
                      <w:sz w:val="20"/>
                      <w:szCs w:val="20"/>
                    </w:rPr>
                  </w:pPr>
                  <w:r>
                    <w:rPr>
                      <w:rStyle w:val="Strong"/>
                      <w:sz w:val="20"/>
                      <w:szCs w:val="20"/>
                    </w:rPr>
                    <w:t>Analysis type</w:t>
                  </w:r>
                  <w:r w:rsidR="00B77317" w:rsidRPr="00CD1539">
                    <w:rPr>
                      <w:rStyle w:val="Strong"/>
                      <w:sz w:val="20"/>
                      <w:szCs w:val="20"/>
                    </w:rPr>
                    <w:t>:</w:t>
                  </w:r>
                  <w:r w:rsidR="00B77317" w:rsidRPr="004A0724">
                    <w:rPr>
                      <w:rStyle w:val="Strong"/>
                      <w:b w:val="0"/>
                    </w:rPr>
                    <w:t xml:space="preserve"> </w:t>
                  </w: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Static</w:t>
                  </w:r>
                </w:p>
              </w:tc>
            </w:tr>
            <w:tr w:rsidR="00B77317" w14:paraId="2699094F" w14:textId="77777777" w:rsidTr="003503B2">
              <w:trPr>
                <w:cantSplit/>
                <w:trHeight w:val="6839"/>
              </w:trPr>
              <w:tc>
                <w:tcPr>
                  <w:tcW w:w="4533" w:type="dxa"/>
                </w:tcPr>
                <w:sdt>
                  <w:sdtPr>
                    <w:rPr>
                      <w:rFonts w:asciiTheme="minorHAnsi" w:eastAsiaTheme="minorHAnsi" w:hAnsiTheme="minorHAnsi" w:cstheme="minorBidi"/>
                      <w:b w:val="0"/>
                      <w:bCs w:val="0"/>
                      <w:color w:val="auto"/>
                      <w:sz w:val="22"/>
                      <w:szCs w:val="22"/>
                    </w:rPr>
                    <w:id w:val="534339788"/>
                    <w:docPartObj>
                      <w:docPartGallery w:val="Table of Contents"/>
                      <w:docPartUnique/>
                    </w:docPartObj>
                  </w:sdtPr>
                  <w:sdtEndPr>
                    <w:rPr>
                      <w:rFonts w:eastAsiaTheme="minorEastAsia"/>
                      <w:sz w:val="20"/>
                    </w:rPr>
                  </w:sdtEndPr>
                  <w:sdtContent>
                    <w:p w14:paraId="0B693EF1" w14:textId="5F81C9F3" w:rsidR="00B77317" w:rsidRDefault="006873B3" w:rsidP="00E3408D">
                      <w:pPr>
                        <w:pStyle w:val="TOCHeading"/>
                      </w:pPr>
                      <w:r>
                        <w:t>Table of Contents</w:t>
                      </w:r>
                    </w:p>
                    <w:p w14:paraId="06426FA8" w14:textId="466C1191" w:rsidR="006873B3" w:rsidRDefault="001041F1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r>
                        <w:rPr>
                          <w:sz w:val="18"/>
                        </w:rPr>
                        <w:fldChar w:fldCharType="begin"/>
                      </w:r>
                      <w:r w:rsidR="00B77317">
                        <w:rPr>
                          <w:sz w:val="18"/>
                        </w:rPr>
                        <w:instrText xml:space="preserve"> TOC \o "1-1" \h \z \u </w:instrText>
                      </w:r>
                      <w:r>
                        <w:rPr>
                          <w:sz w:val="18"/>
                        </w:rPr>
                        <w:fldChar w:fldCharType="separate"/>
                      </w:r>
                      <w:hyperlink w:anchor="_Toc72096999" w:history="1">
                        <w:r w:rsidR="006873B3" w:rsidRPr="00D81508">
                          <w:rPr>
                            <w:rStyle w:val="Hyperlink"/>
                            <w:noProof/>
                          </w:rPr>
                          <w:t>Description</w:t>
                        </w:r>
                        <w:r w:rsidR="006873B3">
                          <w:rPr>
                            <w:noProof/>
                            <w:webHidden/>
                          </w:rPr>
                          <w:tab/>
                        </w:r>
                        <w:r w:rsidR="006873B3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6873B3">
                          <w:rPr>
                            <w:noProof/>
                            <w:webHidden/>
                          </w:rPr>
                          <w:instrText xml:space="preserve"> PAGEREF _Toc72096999 \h </w:instrText>
                        </w:r>
                        <w:r w:rsidR="006873B3">
                          <w:rPr>
                            <w:noProof/>
                            <w:webHidden/>
                          </w:rPr>
                        </w:r>
                        <w:r w:rsidR="006873B3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6873B3">
                          <w:rPr>
                            <w:noProof/>
                            <w:webHidden/>
                          </w:rPr>
                          <w:t>1</w:t>
                        </w:r>
                        <w:r w:rsidR="006873B3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3DC239BA" w14:textId="6FD8478C" w:rsidR="006873B3" w:rsidRDefault="006873B3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72097000" w:history="1">
                        <w:r w:rsidRPr="00D81508">
                          <w:rPr>
                            <w:rStyle w:val="Hyperlink"/>
                            <w:noProof/>
                          </w:rPr>
                          <w:t>Assumptions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_Toc72097000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2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5F2D692A" w14:textId="7E70FA89" w:rsidR="006873B3" w:rsidRDefault="006873B3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72097001" w:history="1">
                        <w:r w:rsidRPr="00D81508">
                          <w:rPr>
                            <w:rStyle w:val="Hyperlink"/>
                            <w:noProof/>
                          </w:rPr>
                          <w:t>Model Information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_Toc72097001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2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6C284CDE" w14:textId="19E55A1F" w:rsidR="006873B3" w:rsidRDefault="006873B3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72097002" w:history="1">
                        <w:r w:rsidRPr="00D81508">
                          <w:rPr>
                            <w:rStyle w:val="Hyperlink"/>
                            <w:noProof/>
                          </w:rPr>
                          <w:t>Study Properties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_Toc72097002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4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6119CDF8" w14:textId="43CCF2DC" w:rsidR="006873B3" w:rsidRDefault="006873B3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72097003" w:history="1">
                        <w:r w:rsidRPr="00D81508">
                          <w:rPr>
                            <w:rStyle w:val="Hyperlink"/>
                            <w:noProof/>
                          </w:rPr>
                          <w:t>Units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_Toc72097003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5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35FF7D88" w14:textId="285DB02D" w:rsidR="006873B3" w:rsidRDefault="006873B3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72097004" w:history="1">
                        <w:r w:rsidRPr="00D81508">
                          <w:rPr>
                            <w:rStyle w:val="Hyperlink"/>
                            <w:noProof/>
                          </w:rPr>
                          <w:t>Material Properties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_Toc72097004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6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257FAD77" w14:textId="0EE9470B" w:rsidR="006873B3" w:rsidRDefault="006873B3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72097005" w:history="1">
                        <w:r w:rsidRPr="00D81508">
                          <w:rPr>
                            <w:rStyle w:val="Hyperlink"/>
                            <w:noProof/>
                          </w:rPr>
                          <w:t>Loads and Fixtures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_Toc72097005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8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2E2E66A7" w14:textId="7EBFF8D5" w:rsidR="006873B3" w:rsidRDefault="006873B3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72097006" w:history="1">
                        <w:r w:rsidRPr="00D81508">
                          <w:rPr>
                            <w:rStyle w:val="Hyperlink"/>
                            <w:noProof/>
                          </w:rPr>
                          <w:t>Connector Definitions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_Toc72097006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8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4524E5E4" w14:textId="11AEA670" w:rsidR="006873B3" w:rsidRDefault="006873B3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72097007" w:history="1">
                        <w:r w:rsidRPr="00D81508">
                          <w:rPr>
                            <w:rStyle w:val="Hyperlink"/>
                            <w:noProof/>
                          </w:rPr>
                          <w:t>Contact Information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_Toc72097007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9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339431C6" w14:textId="0B74AFE7" w:rsidR="006873B3" w:rsidRDefault="006873B3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72097008" w:history="1">
                        <w:r w:rsidRPr="00D81508">
                          <w:rPr>
                            <w:rStyle w:val="Hyperlink"/>
                            <w:noProof/>
                          </w:rPr>
                          <w:t>Mesh information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_Toc72097008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11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57463984" w14:textId="317964A9" w:rsidR="006873B3" w:rsidRDefault="006873B3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72097009" w:history="1">
                        <w:r w:rsidRPr="00D81508">
                          <w:rPr>
                            <w:rStyle w:val="Hyperlink"/>
                            <w:noProof/>
                          </w:rPr>
                          <w:t>Sensor Details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_Toc72097009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12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3C196CD2" w14:textId="411BA2ED" w:rsidR="006873B3" w:rsidRDefault="006873B3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72097010" w:history="1">
                        <w:r w:rsidRPr="00D81508">
                          <w:rPr>
                            <w:rStyle w:val="Hyperlink"/>
                            <w:noProof/>
                          </w:rPr>
                          <w:t>Resultant Forces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_Toc72097010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13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36709566" w14:textId="6211DB64" w:rsidR="006873B3" w:rsidRDefault="006873B3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72097011" w:history="1">
                        <w:r w:rsidRPr="00D81508">
                          <w:rPr>
                            <w:rStyle w:val="Hyperlink"/>
                            <w:noProof/>
                          </w:rPr>
                          <w:t>Beams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_Toc72097011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13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18202D1E" w14:textId="1E060730" w:rsidR="006873B3" w:rsidRDefault="006873B3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72097012" w:history="1">
                        <w:r w:rsidRPr="00D81508">
                          <w:rPr>
                            <w:rStyle w:val="Hyperlink"/>
                            <w:noProof/>
                          </w:rPr>
                          <w:t>Study Results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_Toc72097012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14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256FA12E" w14:textId="5A583C2E" w:rsidR="006873B3" w:rsidRDefault="006873B3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72097013" w:history="1">
                        <w:r w:rsidRPr="00D81508">
                          <w:rPr>
                            <w:rStyle w:val="Hyperlink"/>
                            <w:noProof/>
                          </w:rPr>
                          <w:t>Conclusion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_Toc72097013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16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5FA0603E" w14:textId="46872DEA" w:rsidR="00B77317" w:rsidRPr="00EF5B54" w:rsidRDefault="001041F1" w:rsidP="00E3408D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r>
                        <w:rPr>
                          <w:sz w:val="18"/>
                        </w:rPr>
                        <w:fldChar w:fldCharType="end"/>
                      </w:r>
                    </w:p>
                  </w:sdtContent>
                </w:sdt>
              </w:tc>
            </w:tr>
          </w:tbl>
          <w:p w14:paraId="5806ECEC" w14:textId="77777777" w:rsidR="00F448BC" w:rsidRDefault="00F448BC" w:rsidP="00A5373F"/>
        </w:tc>
      </w:tr>
      <w:tr w:rsidR="00F448BC" w14:paraId="5FFD6F64" w14:textId="77777777" w:rsidTr="00BE081A">
        <w:trPr>
          <w:cantSplit/>
          <w:trHeight w:val="3924"/>
        </w:trPr>
        <w:tc>
          <w:tcPr>
            <w:tcW w:w="6285" w:type="dxa"/>
          </w:tcPr>
          <w:p w14:paraId="70E6A6CC" w14:textId="14CA6E00" w:rsidR="00C27B5D" w:rsidRDefault="006873B3" w:rsidP="00C27B5D">
            <w:pPr>
              <w:pStyle w:val="Heading1"/>
              <w:outlineLvl w:val="0"/>
            </w:pPr>
            <w:bookmarkStart w:id="0" w:name="_Toc72096999"/>
            <w:r>
              <w:t>Description</w:t>
            </w:r>
            <w:bookmarkEnd w:id="0"/>
          </w:p>
          <w:p w14:paraId="5B99CFFA" w14:textId="2A20F73C" w:rsidR="00F448BC" w:rsidRPr="00E65D6E" w:rsidRDefault="006873B3" w:rsidP="00FF408C">
            <w:r>
              <w:t>No Data</w:t>
            </w:r>
          </w:p>
        </w:tc>
        <w:tc>
          <w:tcPr>
            <w:tcW w:w="4713" w:type="dxa"/>
            <w:vMerge/>
          </w:tcPr>
          <w:p w14:paraId="36CC8B01" w14:textId="77777777" w:rsidR="00F448BC" w:rsidRPr="00A33AA4" w:rsidRDefault="00F448BC" w:rsidP="00840CC7">
            <w:pPr>
              <w:pStyle w:val="TOC3"/>
            </w:pPr>
          </w:p>
        </w:tc>
      </w:tr>
    </w:tbl>
    <w:p w14:paraId="18A73ADA" w14:textId="77777777" w:rsidR="00F25CD7" w:rsidRDefault="00F25CD7">
      <w:r>
        <w:br w:type="page"/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16"/>
      </w:tblGrid>
      <w:tr w:rsidR="00343025" w14:paraId="3435BBF6" w14:textId="77777777" w:rsidTr="00DD03CF">
        <w:tc>
          <w:tcPr>
            <w:tcW w:w="11016" w:type="dxa"/>
          </w:tcPr>
          <w:p w14:paraId="628989C5" w14:textId="609AA726" w:rsidR="00343025" w:rsidRDefault="006873B3" w:rsidP="00343025">
            <w:pPr>
              <w:pStyle w:val="Heading1"/>
              <w:outlineLvl w:val="0"/>
            </w:pPr>
            <w:bookmarkStart w:id="1" w:name="_Toc243733140"/>
            <w:bookmarkStart w:id="2" w:name="_Toc245020107"/>
            <w:bookmarkStart w:id="3" w:name="_Toc245020139"/>
            <w:bookmarkStart w:id="4" w:name="_Toc72097000"/>
            <w:r>
              <w:lastRenderedPageBreak/>
              <w:t>Assumptions</w:t>
            </w:r>
            <w:bookmarkEnd w:id="4"/>
          </w:p>
          <w:p w14:paraId="1BC01D6E" w14:textId="1DAFBE6E" w:rsidR="00A96F2C" w:rsidRDefault="00A96F2C" w:rsidP="00A96F2C"/>
        </w:tc>
      </w:tr>
    </w:tbl>
    <w:p w14:paraId="0C788C49" w14:textId="77777777" w:rsidR="00343025" w:rsidRDefault="00343025" w:rsidP="00B77317">
      <w:pPr>
        <w:pStyle w:val="Heading1"/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16"/>
      </w:tblGrid>
      <w:tr w:rsidR="00FF408C" w14:paraId="5D4EEDEB" w14:textId="77777777" w:rsidTr="00ED5A01">
        <w:tc>
          <w:tcPr>
            <w:tcW w:w="11016" w:type="dxa"/>
          </w:tcPr>
          <w:p w14:paraId="07AA7DAD" w14:textId="1BCE2606" w:rsidR="00FF408C" w:rsidRDefault="006873B3" w:rsidP="00FF408C">
            <w:pPr>
              <w:pStyle w:val="Heading1"/>
              <w:outlineLvl w:val="0"/>
            </w:pPr>
            <w:bookmarkStart w:id="5" w:name="_Toc72097001"/>
            <w:r>
              <w:t>Model Information</w:t>
            </w:r>
            <w:bookmarkEnd w:id="5"/>
          </w:p>
          <w:p w14:paraId="32A40F52" w14:textId="77777777" w:rsidR="00931A46" w:rsidRDefault="00931A46" w:rsidP="00FF408C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2677"/>
              <w:gridCol w:w="2340"/>
              <w:gridCol w:w="3060"/>
              <w:gridCol w:w="2677"/>
            </w:tblGrid>
            <w:tr w:rsidR="00C16188" w14:paraId="3F70735C" w14:textId="77777777" w:rsidTr="00C16188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tbl>
                  <w:tblPr>
                    <w:tblStyle w:val="TableGrid"/>
                    <w:tblW w:w="0" w:type="auto"/>
                    <w:tblInd w:w="944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8640"/>
                  </w:tblGrid>
                  <w:tr w:rsidR="00077EA0" w14:paraId="3D703D4C" w14:textId="77777777" w:rsidTr="00077EA0">
                    <w:tc>
                      <w:tcPr>
                        <w:tcW w:w="8640" w:type="dxa"/>
                      </w:tcPr>
                      <w:p w14:paraId="5AEC7C7A" w14:textId="76D63AFB" w:rsidR="00077EA0" w:rsidRDefault="006873B3" w:rsidP="00077EA0">
                        <w:pPr>
                          <w:jc w:val="center"/>
                          <w:rPr>
                            <w:rStyle w:val="Strong"/>
                            <w:noProof/>
                          </w:rPr>
                        </w:pPr>
                        <w:r>
                          <w:rPr>
                            <w:b/>
                            <w:bCs/>
                            <w:noProof/>
                          </w:rPr>
                          <w:drawing>
                            <wp:inline distT="0" distB="0" distL="0" distR="0" wp14:anchorId="13A19EAE" wp14:editId="54A9B83C">
                              <wp:extent cx="5349240" cy="3515995"/>
                              <wp:effectExtent l="0" t="0" r="3810" b="8255"/>
                              <wp:docPr id="4" name="Picture 4"/>
                              <wp:cNvGraphicFramePr/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4" name=""/>
                                      <pic:cNvPicPr/>
                                    </pic:nvPicPr>
                                    <pic:blipFill>
                                      <a:blip r:embed="rId8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5349240" cy="351599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14:paraId="15EC5272" w14:textId="70346CC5" w:rsidR="00C16188" w:rsidRDefault="006873B3" w:rsidP="00C16188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Model name</w:t>
                  </w:r>
                  <w:r w:rsidR="00C16188" w:rsidRPr="00C16188"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 xml:space="preserve">: </w:t>
                  </w:r>
                  <w:r>
                    <w:rPr>
                      <w:rStyle w:val="Strong"/>
                      <w:noProof/>
                      <w:sz w:val="20"/>
                      <w:szCs w:val="20"/>
                    </w:rPr>
                    <w:t>borderless_simplified_panel</w:t>
                  </w:r>
                </w:p>
                <w:p w14:paraId="26239DFB" w14:textId="3E04805E" w:rsidR="00C16188" w:rsidRDefault="006873B3" w:rsidP="00C16188">
                  <w:pPr>
                    <w:jc w:val="center"/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Current Configuration</w:t>
                  </w:r>
                  <w:r w:rsidR="00C16188" w:rsidRPr="00C16188"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 xml:space="preserve">: </w:t>
                  </w:r>
                  <w:r>
                    <w:rPr>
                      <w:rStyle w:val="Strong"/>
                      <w:noProof/>
                      <w:sz w:val="20"/>
                      <w:szCs w:val="20"/>
                    </w:rPr>
                    <w:t>Default</w:t>
                  </w:r>
                </w:p>
              </w:tc>
            </w:tr>
            <w:tr w:rsidR="00C16188" w14:paraId="09AB9811" w14:textId="77777777" w:rsidTr="00C16188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58066DB5" w14:textId="74FD0B6B" w:rsidR="00C16188" w:rsidRPr="0044448A" w:rsidRDefault="006873B3" w:rsidP="00C16188">
                  <w:pPr>
                    <w:rPr>
                      <w:sz w:val="24"/>
                      <w:szCs w:val="24"/>
                    </w:rPr>
                  </w:pPr>
                  <w:r>
                    <w:rPr>
                      <w:rStyle w:val="Strong"/>
                      <w:b/>
                      <w:noProof/>
                      <w:sz w:val="24"/>
                      <w:szCs w:val="24"/>
                    </w:rPr>
                    <w:t>Solid Bodies</w:t>
                  </w:r>
                </w:p>
              </w:tc>
            </w:tr>
            <w:tr w:rsidR="00C16188" w14:paraId="31535FE5" w14:textId="77777777" w:rsidTr="004B3022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16F57974" w14:textId="246B367A" w:rsidR="00C16188" w:rsidRDefault="006873B3" w:rsidP="0044448A">
                  <w:pPr>
                    <w:jc w:val="center"/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Document Name and Reference</w:t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6241103C" w14:textId="1A68F9E0" w:rsidR="00C16188" w:rsidRDefault="006873B3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Treated As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7518B75E" w14:textId="5E237D0B" w:rsidR="00C16188" w:rsidRDefault="006873B3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Volumetric Properties</w:t>
                  </w: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503F8EBA" w14:textId="7A6D9D80" w:rsidR="00C16188" w:rsidRDefault="006873B3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Document Path/Date Modified</w:t>
                  </w:r>
                </w:p>
              </w:tc>
            </w:tr>
            <w:tr w:rsidR="006873B3" w14:paraId="5A62D662" w14:textId="77777777" w:rsidTr="0094563C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8C59D5F" w14:textId="150D0BB0" w:rsidR="006873B3" w:rsidRDefault="006873B3" w:rsidP="0094563C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Boss-Extrude1</w:t>
                  </w:r>
                </w:p>
                <w:p w14:paraId="7032F2C4" w14:textId="600B2767" w:rsidR="006873B3" w:rsidRPr="0044448A" w:rsidRDefault="006873B3" w:rsidP="0094563C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 wp14:anchorId="26F3730F" wp14:editId="500F50AD">
                        <wp:extent cx="1562735" cy="1027430"/>
                        <wp:effectExtent l="0" t="0" r="0" b="1270"/>
                        <wp:docPr id="5" name="Picture 5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" name=""/>
                                <pic:cNvPicPr/>
                              </pic:nvPicPr>
                              <pic:blipFill>
                                <a:blip r:embed="rId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2735" cy="102743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D983E50" w14:textId="227D3E2F" w:rsidR="006873B3" w:rsidRPr="0044448A" w:rsidRDefault="006873B3" w:rsidP="0094563C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Solid Body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171FD3D" w14:textId="77777777" w:rsidR="006873B3" w:rsidRDefault="006873B3" w:rsidP="0094563C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Mass:0.0106851 kg</w:t>
                  </w:r>
                </w:p>
                <w:p w14:paraId="60F2F498" w14:textId="77777777" w:rsidR="006873B3" w:rsidRDefault="006873B3" w:rsidP="0094563C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Volume:4.87902e-06 m^3</w:t>
                  </w:r>
                </w:p>
                <w:p w14:paraId="4EBFC916" w14:textId="77777777" w:rsidR="006873B3" w:rsidRDefault="006873B3" w:rsidP="0094563C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Density:2,190 kg/m^3</w:t>
                  </w:r>
                </w:p>
                <w:p w14:paraId="3C0B7650" w14:textId="77777777" w:rsidR="006873B3" w:rsidRDefault="006873B3" w:rsidP="0094563C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Weight:0.104714 N</w:t>
                  </w:r>
                </w:p>
                <w:p w14:paraId="049B7FAC" w14:textId="2E92426F" w:rsidR="006873B3" w:rsidRPr="0044448A" w:rsidRDefault="006873B3" w:rsidP="0094563C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9EDFAD3" w14:textId="77777777" w:rsidR="006873B3" w:rsidRDefault="006873B3" w:rsidP="0094563C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C:\Users\Natha\Desktop\Caltech 2020-2024\NASA_Big_Idea_Challenge\GrabCAD\Current\Mechanical\v4_Eggdee\Parts\adhesive_v4.1.SLDPRT</w:t>
                  </w:r>
                </w:p>
                <w:p w14:paraId="5C7D9FA8" w14:textId="19BC5BBA" w:rsidR="006873B3" w:rsidRPr="0044448A" w:rsidRDefault="006873B3" w:rsidP="0094563C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May 16 13:19:20 2021</w:t>
                  </w:r>
                </w:p>
              </w:tc>
            </w:tr>
            <w:tr w:rsidR="006873B3" w14:paraId="22E248D2" w14:textId="77777777" w:rsidTr="0094563C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CC74C17" w14:textId="2A8849CD" w:rsidR="006873B3" w:rsidRDefault="006873B3" w:rsidP="0094563C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lastRenderedPageBreak/>
                    <w:t>Boss-Extrude1</w:t>
                  </w:r>
                </w:p>
                <w:p w14:paraId="24BEC3B5" w14:textId="35772EB3" w:rsidR="006873B3" w:rsidRPr="0044448A" w:rsidRDefault="006873B3" w:rsidP="0094563C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 wp14:anchorId="3847506F" wp14:editId="0794632C">
                        <wp:extent cx="1562735" cy="1027430"/>
                        <wp:effectExtent l="0" t="0" r="0" b="1270"/>
                        <wp:docPr id="6" name="Picture 6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" name=""/>
                                <pic:cNvPicPr/>
                              </pic:nvPicPr>
                              <pic:blipFill>
                                <a:blip r:embed="rId1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2735" cy="102743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566B6D1" w14:textId="6990BFFA" w:rsidR="006873B3" w:rsidRPr="0044448A" w:rsidRDefault="006873B3" w:rsidP="0094563C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Solid Body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87BD38A" w14:textId="77777777" w:rsidR="006873B3" w:rsidRDefault="006873B3" w:rsidP="0094563C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Mass:0.0106851 kg</w:t>
                  </w:r>
                </w:p>
                <w:p w14:paraId="5749347E" w14:textId="77777777" w:rsidR="006873B3" w:rsidRDefault="006873B3" w:rsidP="0094563C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Volume:4.87902e-06 m^3</w:t>
                  </w:r>
                </w:p>
                <w:p w14:paraId="0A316862" w14:textId="77777777" w:rsidR="006873B3" w:rsidRDefault="006873B3" w:rsidP="0094563C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Density:2,190 kg/m^3</w:t>
                  </w:r>
                </w:p>
                <w:p w14:paraId="1A3E4DCC" w14:textId="77777777" w:rsidR="006873B3" w:rsidRDefault="006873B3" w:rsidP="0094563C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Weight:0.104714 N</w:t>
                  </w:r>
                </w:p>
                <w:p w14:paraId="10805562" w14:textId="247E3EDC" w:rsidR="006873B3" w:rsidRPr="0044448A" w:rsidRDefault="006873B3" w:rsidP="0094563C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1089F71" w14:textId="77777777" w:rsidR="006873B3" w:rsidRDefault="006873B3" w:rsidP="0094563C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C:\Users\Natha\Desktop\Caltech 2020-2024\NASA_Big_Idea_Challenge\GrabCAD\Current\Mechanical\v4_Eggdee\Parts\adhesive_v4.1.SLDPRT</w:t>
                  </w:r>
                </w:p>
                <w:p w14:paraId="265841D5" w14:textId="52D985E5" w:rsidR="006873B3" w:rsidRPr="0044448A" w:rsidRDefault="006873B3" w:rsidP="0094563C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May 16 13:19:20 2021</w:t>
                  </w:r>
                </w:p>
              </w:tc>
            </w:tr>
            <w:tr w:rsidR="006873B3" w14:paraId="2E59AB5B" w14:textId="77777777" w:rsidTr="0094563C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E105BDB" w14:textId="5C515DAD" w:rsidR="006873B3" w:rsidRDefault="006873B3" w:rsidP="0094563C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CirPattern2</w:t>
                  </w:r>
                </w:p>
                <w:p w14:paraId="34A0C9E9" w14:textId="5ECA06E8" w:rsidR="006873B3" w:rsidRPr="0044448A" w:rsidRDefault="006873B3" w:rsidP="0094563C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 wp14:anchorId="0777D231" wp14:editId="008691F9">
                        <wp:extent cx="1562735" cy="1027430"/>
                        <wp:effectExtent l="0" t="0" r="0" b="1270"/>
                        <wp:docPr id="7" name="Picture 7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" name=""/>
                                <pic:cNvPicPr/>
                              </pic:nvPicPr>
                              <pic:blipFill>
                                <a:blip r:embed="rId1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2735" cy="102743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76EB1F5" w14:textId="2A20A521" w:rsidR="006873B3" w:rsidRPr="0044448A" w:rsidRDefault="006873B3" w:rsidP="0094563C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Solid Body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6090FE8" w14:textId="77777777" w:rsidR="006873B3" w:rsidRDefault="006873B3" w:rsidP="0094563C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Mass:0.534853 kg</w:t>
                  </w:r>
                </w:p>
                <w:p w14:paraId="0F880FD2" w14:textId="77777777" w:rsidR="006873B3" w:rsidRDefault="006873B3" w:rsidP="0094563C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Volume:0.000212243 m^3</w:t>
                  </w:r>
                </w:p>
                <w:p w14:paraId="5CC10AEB" w14:textId="77777777" w:rsidR="006873B3" w:rsidRDefault="006873B3" w:rsidP="0094563C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Density:2,520 kg/m^3</w:t>
                  </w:r>
                </w:p>
                <w:p w14:paraId="6FB2C5DE" w14:textId="77777777" w:rsidR="006873B3" w:rsidRDefault="006873B3" w:rsidP="0094563C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Weight:5.24155 N</w:t>
                  </w:r>
                </w:p>
                <w:p w14:paraId="0CADD455" w14:textId="74CCCBC9" w:rsidR="006873B3" w:rsidRPr="0044448A" w:rsidRDefault="006873B3" w:rsidP="0094563C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3F0FC77" w14:textId="77777777" w:rsidR="006873B3" w:rsidRDefault="006873B3" w:rsidP="0094563C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C:\Users\Natha\Desktop\Caltech 2020-2024\NASA_Big_Idea_Challenge\GrabCAD\Current\Mechanical\v4_Eggdee\Simplified_Parts\bplate_simplified_borderless.SLDPRT</w:t>
                  </w:r>
                </w:p>
                <w:p w14:paraId="03B76992" w14:textId="0F12499C" w:rsidR="006873B3" w:rsidRPr="0044448A" w:rsidRDefault="006873B3" w:rsidP="0094563C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May 16 16:23:03 2021</w:t>
                  </w:r>
                </w:p>
              </w:tc>
            </w:tr>
            <w:tr w:rsidR="006873B3" w14:paraId="4C9948C2" w14:textId="77777777" w:rsidTr="0094563C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10F8711" w14:textId="6D264325" w:rsidR="006873B3" w:rsidRDefault="006873B3" w:rsidP="0094563C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Boss-Extrude1</w:t>
                  </w:r>
                </w:p>
                <w:p w14:paraId="0BBD7C2F" w14:textId="4F6E838F" w:rsidR="006873B3" w:rsidRPr="0044448A" w:rsidRDefault="006873B3" w:rsidP="0094563C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 wp14:anchorId="5DB9EB00" wp14:editId="545F98C2">
                        <wp:extent cx="1562735" cy="1027430"/>
                        <wp:effectExtent l="0" t="0" r="0" b="1270"/>
                        <wp:docPr id="8" name="Picture 8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8" name=""/>
                                <pic:cNvPicPr/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2735" cy="102743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F51C4DA" w14:textId="214AA296" w:rsidR="006873B3" w:rsidRPr="0044448A" w:rsidRDefault="006873B3" w:rsidP="0094563C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Solid Body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00EA55B" w14:textId="77777777" w:rsidR="006873B3" w:rsidRDefault="006873B3" w:rsidP="0094563C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Mass:0.00831385 kg</w:t>
                  </w:r>
                </w:p>
                <w:p w14:paraId="069B5858" w14:textId="77777777" w:rsidR="006873B3" w:rsidRDefault="006873B3" w:rsidP="0094563C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Volume:5.85483e-06 m^3</w:t>
                  </w:r>
                </w:p>
                <w:p w14:paraId="55357E6B" w14:textId="77777777" w:rsidR="006873B3" w:rsidRDefault="006873B3" w:rsidP="0094563C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Density:1,420 kg/m^3</w:t>
                  </w:r>
                </w:p>
                <w:p w14:paraId="271DE9EF" w14:textId="77777777" w:rsidR="006873B3" w:rsidRDefault="006873B3" w:rsidP="0094563C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Weight:0.0814758 N</w:t>
                  </w:r>
                </w:p>
                <w:p w14:paraId="7EF9DEB8" w14:textId="003FB561" w:rsidR="006873B3" w:rsidRPr="0044448A" w:rsidRDefault="006873B3" w:rsidP="0094563C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54459D0" w14:textId="77777777" w:rsidR="006873B3" w:rsidRDefault="006873B3" w:rsidP="0094563C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C:\Users\Natha\Desktop\Caltech 2020-2024\NASA_Big_Idea_Challenge\GrabCAD\Current\Mechanical\v4_Eggdee\Simplified_Parts\pcb_simplified_nofillet.SLDPRT</w:t>
                  </w:r>
                </w:p>
                <w:p w14:paraId="52E23F0A" w14:textId="3A3663B1" w:rsidR="006873B3" w:rsidRPr="0044448A" w:rsidRDefault="006873B3" w:rsidP="0094563C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May 16 16:25:29 2021</w:t>
                  </w:r>
                </w:p>
              </w:tc>
            </w:tr>
            <w:tr w:rsidR="006873B3" w14:paraId="58145964" w14:textId="77777777" w:rsidTr="0094563C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F892A6C" w14:textId="1FC820B8" w:rsidR="006873B3" w:rsidRDefault="006873B3" w:rsidP="0094563C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Fillet1</w:t>
                  </w:r>
                </w:p>
                <w:p w14:paraId="3C2D32F2" w14:textId="5FB950C1" w:rsidR="006873B3" w:rsidRPr="0044448A" w:rsidRDefault="006873B3" w:rsidP="0094563C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 wp14:anchorId="635BDF8B" wp14:editId="1A4ED623">
                        <wp:extent cx="1562735" cy="1027430"/>
                        <wp:effectExtent l="0" t="0" r="0" b="1270"/>
                        <wp:docPr id="9" name="Picture 9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9" name=""/>
                                <pic:cNvPicPr/>
                              </pic:nvPicPr>
                              <pic:blipFill>
                                <a:blip r:embed="rId13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2735" cy="102743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D085338" w14:textId="06E56935" w:rsidR="006873B3" w:rsidRPr="0044448A" w:rsidRDefault="006873B3" w:rsidP="0094563C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Solid Body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4C80461" w14:textId="77777777" w:rsidR="006873B3" w:rsidRDefault="006873B3" w:rsidP="0094563C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Mass:0.0319938 kg</w:t>
                  </w:r>
                </w:p>
                <w:p w14:paraId="3FF2A690" w14:textId="77777777" w:rsidR="006873B3" w:rsidRDefault="006873B3" w:rsidP="0094563C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Volume:1.59969e-05 m^3</w:t>
                  </w:r>
                </w:p>
                <w:p w14:paraId="46A79997" w14:textId="77777777" w:rsidR="006873B3" w:rsidRDefault="006873B3" w:rsidP="0094563C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Density:2,000 kg/m^3</w:t>
                  </w:r>
                </w:p>
                <w:p w14:paraId="184B4A7C" w14:textId="77777777" w:rsidR="006873B3" w:rsidRDefault="006873B3" w:rsidP="0094563C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Weight:0.313539 N</w:t>
                  </w:r>
                </w:p>
                <w:p w14:paraId="336D5500" w14:textId="26BC13AB" w:rsidR="006873B3" w:rsidRPr="0044448A" w:rsidRDefault="006873B3" w:rsidP="0094563C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8BA5393" w14:textId="77777777" w:rsidR="006873B3" w:rsidRDefault="006873B3" w:rsidP="0094563C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C:\Users\Natha\Desktop\Caltech 2020-2024\NASA_Big_Idea_Challenge\GrabCAD\Current\Mechanical\v4_Eggdee\Parts\power_supply_pcb_mockup_v4.2.SLDPRT</w:t>
                  </w:r>
                </w:p>
                <w:p w14:paraId="0462A9AF" w14:textId="2F250ED6" w:rsidR="006873B3" w:rsidRPr="0044448A" w:rsidRDefault="006873B3" w:rsidP="0094563C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May 15 11:00:41 2021</w:t>
                  </w:r>
                </w:p>
              </w:tc>
            </w:tr>
            <w:tr w:rsidR="006873B3" w14:paraId="632F0A85" w14:textId="77777777" w:rsidTr="0094563C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FB641B9" w14:textId="0D696F03" w:rsidR="006873B3" w:rsidRDefault="006873B3" w:rsidP="0094563C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Fillet1</w:t>
                  </w:r>
                </w:p>
                <w:p w14:paraId="2E041B5E" w14:textId="05AC66A9" w:rsidR="006873B3" w:rsidRPr="0044448A" w:rsidRDefault="006873B3" w:rsidP="0094563C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 wp14:anchorId="41EB03C9" wp14:editId="12C92180">
                        <wp:extent cx="1562735" cy="1027430"/>
                        <wp:effectExtent l="0" t="0" r="0" b="1270"/>
                        <wp:docPr id="10" name="Picture 10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0" name=""/>
                                <pic:cNvPicPr/>
                              </pic:nvPicPr>
                              <pic:blipFill>
                                <a:blip r:embed="rId14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2735" cy="102743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E9AB1B9" w14:textId="14AFA5AD" w:rsidR="006873B3" w:rsidRPr="0044448A" w:rsidRDefault="006873B3" w:rsidP="0094563C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Solid Body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7C8EE0C" w14:textId="77777777" w:rsidR="006873B3" w:rsidRDefault="006873B3" w:rsidP="0094563C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Mass:0.0269748 kg</w:t>
                  </w:r>
                </w:p>
                <w:p w14:paraId="1B065876" w14:textId="77777777" w:rsidR="006873B3" w:rsidRDefault="006873B3" w:rsidP="0094563C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Volume:1.89963e-05 m^3</w:t>
                  </w:r>
                </w:p>
                <w:p w14:paraId="0A4EA95B" w14:textId="77777777" w:rsidR="006873B3" w:rsidRDefault="006873B3" w:rsidP="0094563C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Density:1,420 kg/m^3</w:t>
                  </w:r>
                </w:p>
                <w:p w14:paraId="1D3231A0" w14:textId="77777777" w:rsidR="006873B3" w:rsidRDefault="006873B3" w:rsidP="0094563C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Weight:0.264353 N</w:t>
                  </w:r>
                </w:p>
                <w:p w14:paraId="3FA0F879" w14:textId="06C3B638" w:rsidR="006873B3" w:rsidRPr="0044448A" w:rsidRDefault="006873B3" w:rsidP="0094563C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D98CD59" w14:textId="77777777" w:rsidR="006873B3" w:rsidRDefault="006873B3" w:rsidP="0094563C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C:\Users\Natha\Desktop\Caltech 2020-2024\NASA_Big_Idea_Challenge\GrabCAD\Current\Mechanical\v4_Eggdee\Simplified_Parts\separation_layer_simplified.SLDPRT</w:t>
                  </w:r>
                </w:p>
                <w:p w14:paraId="1D6913F3" w14:textId="0A0AA07C" w:rsidR="006873B3" w:rsidRPr="0044448A" w:rsidRDefault="006873B3" w:rsidP="0094563C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May 16 13:10:37 2021</w:t>
                  </w:r>
                </w:p>
              </w:tc>
            </w:tr>
            <w:tr w:rsidR="00C16188" w14:paraId="60DD3B7A" w14:textId="77777777" w:rsidTr="004B3022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692A45D" w14:textId="26419FB1" w:rsidR="00C16188" w:rsidRDefault="006873B3" w:rsidP="0044448A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Split Line1</w:t>
                  </w:r>
                </w:p>
                <w:p w14:paraId="22B86B43" w14:textId="5D3C91F0" w:rsidR="004B3022" w:rsidRPr="0044448A" w:rsidRDefault="006873B3" w:rsidP="0044448A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 wp14:anchorId="77B788D0" wp14:editId="343CFC7B">
                        <wp:extent cx="1562735" cy="1027430"/>
                        <wp:effectExtent l="0" t="0" r="0" b="1270"/>
                        <wp:docPr id="11" name="Picture 11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1" name=""/>
                                <pic:cNvPicPr/>
                              </pic:nvPicPr>
                              <pic:blipFill>
                                <a:blip r:embed="rId15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2735" cy="102743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7F7BD43" w14:textId="6BE260C2" w:rsidR="00C16188" w:rsidRPr="0044448A" w:rsidRDefault="006873B3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Solid Body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8D68F96" w14:textId="77777777" w:rsidR="006873B3" w:rsidRDefault="006873B3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Mass:0.0494616 kg</w:t>
                  </w:r>
                </w:p>
                <w:p w14:paraId="309E008A" w14:textId="77777777" w:rsidR="006873B3" w:rsidRDefault="006873B3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Volume:1.24903e-05 m^3</w:t>
                  </w:r>
                </w:p>
                <w:p w14:paraId="3E9E397D" w14:textId="77777777" w:rsidR="006873B3" w:rsidRDefault="006873B3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Density:3,960 kg/m^3</w:t>
                  </w:r>
                </w:p>
                <w:p w14:paraId="2608F5EB" w14:textId="77777777" w:rsidR="006873B3" w:rsidRDefault="006873B3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Weight:0.484723 N</w:t>
                  </w:r>
                </w:p>
                <w:p w14:paraId="1624779A" w14:textId="571043E1" w:rsidR="00C16188" w:rsidRPr="0044448A" w:rsidRDefault="00C16188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7192A95" w14:textId="77777777" w:rsidR="006873B3" w:rsidRDefault="006873B3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C:\Users\Natha\Desktop\Caltech 2020-2024\NASA_Big_Idea_Challenge\GrabCAD\Current\Mechanical\v4_Eggdee\Simplified_Parts\tplate_simplified.SLDPRT</w:t>
                  </w:r>
                </w:p>
                <w:p w14:paraId="100D14A2" w14:textId="1B837B36" w:rsidR="00C16188" w:rsidRPr="0044448A" w:rsidRDefault="006873B3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May 16 13:18:42 2021</w:t>
                  </w:r>
                </w:p>
              </w:tc>
            </w:tr>
          </w:tbl>
          <w:p w14:paraId="305C3AF7" w14:textId="559D93C0" w:rsidR="00FF408C" w:rsidRDefault="00FF408C" w:rsidP="00A96F2C"/>
        </w:tc>
      </w:tr>
    </w:tbl>
    <w:p w14:paraId="380A488F" w14:textId="77777777" w:rsidR="00FF408C" w:rsidRDefault="00FF408C" w:rsidP="00FF408C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016"/>
      </w:tblGrid>
      <w:tr w:rsidR="005E294F" w14:paraId="61081B60" w14:textId="77777777" w:rsidTr="005E294F">
        <w:tc>
          <w:tcPr>
            <w:tcW w:w="11016" w:type="dxa"/>
          </w:tcPr>
          <w:p w14:paraId="7D8E56E9" w14:textId="6163A8CD" w:rsidR="00B35001" w:rsidRPr="00B35001" w:rsidRDefault="006873B3" w:rsidP="00B35001">
            <w:pPr>
              <w:pStyle w:val="Heading1"/>
              <w:outlineLvl w:val="0"/>
            </w:pPr>
            <w:bookmarkStart w:id="6" w:name="_Toc72097002"/>
            <w:r>
              <w:lastRenderedPageBreak/>
              <w:t>Study Properties</w:t>
            </w:r>
            <w:bookmarkEnd w:id="6"/>
          </w:p>
          <w:tbl>
            <w:tblPr>
              <w:tblStyle w:val="MediumList1-Accent11"/>
              <w:tblW w:w="0" w:type="auto"/>
              <w:tblLook w:val="0480" w:firstRow="0" w:lastRow="0" w:firstColumn="1" w:lastColumn="0" w:noHBand="0" w:noVBand="1"/>
            </w:tblPr>
            <w:tblGrid>
              <w:gridCol w:w="1222"/>
              <w:gridCol w:w="9532"/>
            </w:tblGrid>
            <w:tr w:rsidR="00B35001" w14:paraId="65D6F6F7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8A914FD" w14:textId="58D64792" w:rsidR="00B35001" w:rsidRDefault="006873B3" w:rsidP="005E294F">
                  <w:r>
                    <w:t>Study name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99720EC" w14:textId="0CFC38CA" w:rsidR="00B35001" w:rsidRDefault="006873B3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3pt_Bend_Borderless</w:t>
                  </w:r>
                </w:p>
              </w:tc>
            </w:tr>
            <w:tr w:rsidR="006873B3" w14:paraId="57831360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D5DDE54" w14:textId="5A8B37DE" w:rsidR="006873B3" w:rsidRDefault="006873B3" w:rsidP="005E294F">
                  <w:r>
                    <w:t>Analysis type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52715FB" w14:textId="29EB325E" w:rsidR="006873B3" w:rsidRDefault="006873B3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Static</w:t>
                  </w:r>
                </w:p>
              </w:tc>
            </w:tr>
            <w:tr w:rsidR="006873B3" w14:paraId="474F1EBE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8AD665B" w14:textId="415B289A" w:rsidR="006873B3" w:rsidRDefault="006873B3" w:rsidP="005E294F">
                  <w:r>
                    <w:t>Mesh type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F3CB742" w14:textId="61318405" w:rsidR="006873B3" w:rsidRDefault="006873B3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Solid Mesh</w:t>
                  </w:r>
                </w:p>
              </w:tc>
            </w:tr>
            <w:tr w:rsidR="006873B3" w14:paraId="7E29444F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378170D" w14:textId="102E7639" w:rsidR="006873B3" w:rsidRDefault="006873B3" w:rsidP="005E294F">
                  <w:r>
                    <w:t xml:space="preserve">Thermal Effect: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1192EE8" w14:textId="617A355B" w:rsidR="006873B3" w:rsidRDefault="006873B3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On</w:t>
                  </w:r>
                </w:p>
              </w:tc>
            </w:tr>
            <w:tr w:rsidR="006873B3" w14:paraId="65446114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67AC4A5" w14:textId="0B4D2CBD" w:rsidR="006873B3" w:rsidRDefault="006873B3" w:rsidP="005E294F">
                  <w:r>
                    <w:t>Thermal option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ED6E60E" w14:textId="2AB9F46D" w:rsidR="006873B3" w:rsidRDefault="006873B3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Include temperature loads</w:t>
                  </w:r>
                </w:p>
              </w:tc>
            </w:tr>
            <w:tr w:rsidR="006873B3" w14:paraId="1AD1CF88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8C6492E" w14:textId="7E135165" w:rsidR="006873B3" w:rsidRDefault="006873B3" w:rsidP="005E294F">
                  <w:r>
                    <w:t>Zero strain temperature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9F22DBF" w14:textId="46268A59" w:rsidR="006873B3" w:rsidRDefault="006873B3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298 Kelvin</w:t>
                  </w:r>
                </w:p>
              </w:tc>
            </w:tr>
            <w:tr w:rsidR="006873B3" w14:paraId="2C72D84D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54F2DF6" w14:textId="4CE0DD16" w:rsidR="006873B3" w:rsidRDefault="006873B3" w:rsidP="005E294F">
                  <w:r>
                    <w:t>Include fluid pressure effects from SOLIDWORKS Flow Simulation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9A2FA8D" w14:textId="698E6A09" w:rsidR="006873B3" w:rsidRDefault="006873B3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6873B3" w14:paraId="7FD2422E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F06C0C9" w14:textId="4041E129" w:rsidR="006873B3" w:rsidRDefault="006873B3" w:rsidP="005E294F">
                  <w:r>
                    <w:t>Solver type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11EA5FA" w14:textId="3A67C4E0" w:rsidR="006873B3" w:rsidRDefault="006873B3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FFEPlus</w:t>
                  </w:r>
                </w:p>
              </w:tc>
            </w:tr>
            <w:tr w:rsidR="006873B3" w14:paraId="73C6B4A2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330FF03" w14:textId="290CB073" w:rsidR="006873B3" w:rsidRDefault="006873B3" w:rsidP="005E294F">
                  <w:r>
                    <w:t xml:space="preserve">Inplane Effect: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9B3DA34" w14:textId="66DA0085" w:rsidR="006873B3" w:rsidRDefault="006873B3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6873B3" w14:paraId="658D6AA3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5C779E6" w14:textId="7D40EA2B" w:rsidR="006873B3" w:rsidRDefault="006873B3" w:rsidP="005E294F">
                  <w:r>
                    <w:t xml:space="preserve">Soft Spring: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09C4199" w14:textId="3E647699" w:rsidR="006873B3" w:rsidRDefault="006873B3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6873B3" w14:paraId="289EAEC1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D90EE39" w14:textId="6AA2F774" w:rsidR="006873B3" w:rsidRDefault="006873B3" w:rsidP="005E294F">
                  <w:r>
                    <w:t xml:space="preserve">Inertial Relief: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C0FE3B1" w14:textId="08FC1913" w:rsidR="006873B3" w:rsidRDefault="006873B3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6873B3" w14:paraId="7F5AD9CD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D90B2C4" w14:textId="5B629D09" w:rsidR="006873B3" w:rsidRDefault="006873B3" w:rsidP="005E294F">
                  <w:r>
                    <w:t>Incompatible bonding options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326B783" w14:textId="712F5415" w:rsidR="006873B3" w:rsidRDefault="006873B3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Automatic</w:t>
                  </w:r>
                </w:p>
              </w:tc>
            </w:tr>
            <w:tr w:rsidR="006873B3" w14:paraId="53AF6D78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D8D48C5" w14:textId="0C076705" w:rsidR="006873B3" w:rsidRDefault="006873B3" w:rsidP="005E294F">
                  <w:r>
                    <w:t>Large displacement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02DAF6A" w14:textId="1307D6CD" w:rsidR="006873B3" w:rsidRDefault="006873B3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6873B3" w14:paraId="1CEBB1CC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D00D6CA" w14:textId="19109E20" w:rsidR="006873B3" w:rsidRDefault="006873B3" w:rsidP="005E294F">
                  <w:r>
                    <w:t>Compute free body forces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43CD608" w14:textId="2D8F0240" w:rsidR="006873B3" w:rsidRDefault="006873B3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On</w:t>
                  </w:r>
                </w:p>
              </w:tc>
            </w:tr>
            <w:tr w:rsidR="006873B3" w14:paraId="4FF4D0AE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C57E3FB" w14:textId="7DF683DE" w:rsidR="006873B3" w:rsidRDefault="006873B3" w:rsidP="005E294F">
                  <w:r>
                    <w:t>Friction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2D21178" w14:textId="752DD8A0" w:rsidR="006873B3" w:rsidRDefault="006873B3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6873B3" w14:paraId="16D8F2D1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2B43E15" w14:textId="1BE7EB5C" w:rsidR="006873B3" w:rsidRDefault="006873B3" w:rsidP="005E294F">
                  <w:r>
                    <w:t xml:space="preserve">Use Adaptive Method: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7BE9EA4" w14:textId="2B3CDB13" w:rsidR="006873B3" w:rsidRDefault="006873B3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6873B3" w14:paraId="561F90F6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C73C4DD" w14:textId="14092003" w:rsidR="006873B3" w:rsidRDefault="006873B3" w:rsidP="005E294F">
                  <w:r>
                    <w:lastRenderedPageBreak/>
                    <w:t>Result folder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0541E6A" w14:textId="3D1DC31F" w:rsidR="006873B3" w:rsidRDefault="006873B3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SOLIDWORKS document (C:\Users\Natha\Desktop\Caltech 2020-2024\NASA_Big_Idea_Challenge\GrabCAD\Current\Mechanical\v4_Eggdee\Simplified_Parts\5.16_3pt_Bend_Simplified_Borderless)</w:t>
                  </w:r>
                </w:p>
              </w:tc>
            </w:tr>
          </w:tbl>
          <w:p w14:paraId="218E0951" w14:textId="18EFDB40" w:rsidR="005E294F" w:rsidRDefault="005E294F" w:rsidP="00A96F2C"/>
        </w:tc>
      </w:tr>
      <w:bookmarkEnd w:id="1"/>
      <w:bookmarkEnd w:id="2"/>
      <w:bookmarkEnd w:id="3"/>
    </w:tbl>
    <w:p w14:paraId="0F0F1F80" w14:textId="77777777" w:rsidR="00F33129" w:rsidRDefault="00F33129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016"/>
      </w:tblGrid>
      <w:tr w:rsidR="00F33129" w14:paraId="07D5E7CC" w14:textId="77777777" w:rsidTr="00E80CD9">
        <w:tc>
          <w:tcPr>
            <w:tcW w:w="11016" w:type="dxa"/>
          </w:tcPr>
          <w:p w14:paraId="52381B02" w14:textId="4F4825DB" w:rsidR="00F33129" w:rsidRPr="00B35001" w:rsidRDefault="006873B3" w:rsidP="000A7C6B">
            <w:pPr>
              <w:pStyle w:val="Heading1"/>
              <w:outlineLvl w:val="0"/>
            </w:pPr>
            <w:bookmarkStart w:id="7" w:name="_Toc72097003"/>
            <w:r>
              <w:t>Units</w:t>
            </w:r>
            <w:bookmarkEnd w:id="7"/>
          </w:p>
          <w:tbl>
            <w:tblPr>
              <w:tblStyle w:val="MediumList1-Accent11"/>
              <w:tblW w:w="0" w:type="auto"/>
              <w:tblLook w:val="0480" w:firstRow="0" w:lastRow="0" w:firstColumn="1" w:lastColumn="0" w:noHBand="0" w:noVBand="1"/>
            </w:tblPr>
            <w:tblGrid>
              <w:gridCol w:w="5379"/>
              <w:gridCol w:w="5375"/>
            </w:tblGrid>
            <w:tr w:rsidR="00F33129" w14:paraId="49919984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D710DB1" w14:textId="5E1FBCD7" w:rsidR="00F33129" w:rsidRDefault="006873B3" w:rsidP="000A7C6B">
                  <w:r>
                    <w:t>Unit system: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52723B5" w14:textId="45DAE6EB" w:rsidR="00F33129" w:rsidRDefault="006873B3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SI (MKS)</w:t>
                  </w:r>
                </w:p>
              </w:tc>
            </w:tr>
            <w:tr w:rsidR="006873B3" w14:paraId="6D0D332C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375CC3E" w14:textId="2E7113E0" w:rsidR="006873B3" w:rsidRDefault="006873B3" w:rsidP="000A7C6B">
                  <w:r>
                    <w:t>Length/Displacement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9293618" w14:textId="431439A3" w:rsidR="006873B3" w:rsidRDefault="006873B3" w:rsidP="000A7C6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mm</w:t>
                  </w:r>
                </w:p>
              </w:tc>
            </w:tr>
            <w:tr w:rsidR="006873B3" w14:paraId="672F2680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35C0C3E" w14:textId="16E4DD29" w:rsidR="006873B3" w:rsidRDefault="006873B3" w:rsidP="000A7C6B">
                  <w:r>
                    <w:t>Temperature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D4E7D71" w14:textId="65052D82" w:rsidR="006873B3" w:rsidRDefault="006873B3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Kelvin</w:t>
                  </w:r>
                </w:p>
              </w:tc>
            </w:tr>
            <w:tr w:rsidR="006873B3" w14:paraId="45EBB48A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CF0DB4D" w14:textId="7E79E753" w:rsidR="006873B3" w:rsidRDefault="006873B3" w:rsidP="000A7C6B">
                  <w:r>
                    <w:t>Angular velocity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F1A1030" w14:textId="25AC4926" w:rsidR="006873B3" w:rsidRDefault="006873B3" w:rsidP="000A7C6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Rad/sec</w:t>
                  </w:r>
                </w:p>
              </w:tc>
            </w:tr>
            <w:tr w:rsidR="006873B3" w14:paraId="4ACEB9DB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87AFB1B" w14:textId="77BCE87D" w:rsidR="006873B3" w:rsidRDefault="006873B3" w:rsidP="000A7C6B">
                  <w:r>
                    <w:t>Pressure/Stress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1001267" w14:textId="252FECC3" w:rsidR="006873B3" w:rsidRDefault="006873B3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N/m^2</w:t>
                  </w:r>
                </w:p>
              </w:tc>
            </w:tr>
          </w:tbl>
          <w:p w14:paraId="6979FC6E" w14:textId="57F83B9A" w:rsidR="00F33129" w:rsidRDefault="00F33129" w:rsidP="000A7C6B"/>
        </w:tc>
      </w:tr>
    </w:tbl>
    <w:p w14:paraId="342A3CCD" w14:textId="77777777" w:rsidR="00E80CD9" w:rsidRDefault="00E80CD9" w:rsidP="00076F1F"/>
    <w:tbl>
      <w:tblPr>
        <w:tblStyle w:val="TableGrid"/>
        <w:tblW w:w="1113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136"/>
      </w:tblGrid>
      <w:tr w:rsidR="00E80CD9" w14:paraId="5679A182" w14:textId="77777777" w:rsidTr="005273D5">
        <w:trPr>
          <w:trHeight w:val="4158"/>
        </w:trPr>
        <w:tc>
          <w:tcPr>
            <w:tcW w:w="11136" w:type="dxa"/>
          </w:tcPr>
          <w:p w14:paraId="536B4715" w14:textId="2A9891A1" w:rsidR="00E80CD9" w:rsidRPr="00AC3438" w:rsidRDefault="006873B3" w:rsidP="000A7C6B">
            <w:pPr>
              <w:pStyle w:val="Heading1"/>
              <w:outlineLvl w:val="0"/>
            </w:pPr>
            <w:bookmarkStart w:id="8" w:name="_Toc243733144"/>
            <w:bookmarkStart w:id="9" w:name="_Toc245020112"/>
            <w:bookmarkStart w:id="10" w:name="_Toc245020144"/>
            <w:bookmarkStart w:id="11" w:name="_Toc72097004"/>
            <w:r>
              <w:lastRenderedPageBreak/>
              <w:t>Material Properties</w:t>
            </w:r>
            <w:bookmarkEnd w:id="11"/>
          </w:p>
          <w:tbl>
            <w:tblPr>
              <w:tblStyle w:val="LightList-Accent11"/>
              <w:tblW w:w="0" w:type="auto"/>
              <w:tblInd w:w="1" w:type="dxa"/>
              <w:tblBorders>
                <w:top w:val="single" w:sz="18" w:space="0" w:color="365F91" w:themeColor="accent1" w:themeShade="BF"/>
                <w:left w:val="single" w:sz="8" w:space="0" w:color="auto"/>
                <w:bottom w:val="single" w:sz="18" w:space="0" w:color="365F91" w:themeColor="accent1" w:themeShade="BF"/>
                <w:right w:val="single" w:sz="8" w:space="0" w:color="auto"/>
                <w:insideH w:val="single" w:sz="8" w:space="0" w:color="auto"/>
                <w:insideV w:val="single" w:sz="8" w:space="0" w:color="auto"/>
              </w:tblBorders>
              <w:tblLayout w:type="fixed"/>
              <w:tblCellMar>
                <w:top w:w="58" w:type="dxa"/>
                <w:left w:w="115" w:type="dxa"/>
                <w:bottom w:w="58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3229"/>
              <w:gridCol w:w="4741"/>
              <w:gridCol w:w="2892"/>
            </w:tblGrid>
            <w:tr w:rsidR="00E80CD9" w:rsidRPr="000841BF" w14:paraId="5929B1C5" w14:textId="77777777" w:rsidTr="00955A90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94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229" w:type="dxa"/>
                  <w:tcBorders>
                    <w:top w:val="single" w:sz="18" w:space="0" w:color="365F91" w:themeColor="accent1" w:themeShade="BF"/>
                    <w:left w:val="single" w:sz="18" w:space="0" w:color="548DD4" w:themeColor="text2" w:themeTint="99"/>
                    <w:bottom w:val="single" w:sz="8" w:space="0" w:color="auto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5592DCD3" w14:textId="3511A107" w:rsidR="00E80CD9" w:rsidRPr="003E6C57" w:rsidRDefault="006873B3" w:rsidP="000A7C6B">
                  <w:pPr>
                    <w:jc w:val="center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Model Reference</w:t>
                  </w:r>
                </w:p>
              </w:tc>
              <w:tc>
                <w:tcPr>
                  <w:tcW w:w="4741" w:type="dxa"/>
                  <w:tcBorders>
                    <w:top w:val="single" w:sz="18" w:space="0" w:color="365F91" w:themeColor="accent1" w:themeShade="BF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7E2E6F94" w14:textId="4CE69970" w:rsidR="00E80CD9" w:rsidRPr="003E6C57" w:rsidRDefault="006873B3" w:rsidP="000A7C6B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Properties</w:t>
                  </w:r>
                </w:p>
              </w:tc>
              <w:tc>
                <w:tcPr>
                  <w:tcW w:w="2892" w:type="dxa"/>
                  <w:tcBorders>
                    <w:top w:val="single" w:sz="18" w:space="0" w:color="365F91" w:themeColor="accent1" w:themeShade="BF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567B744E" w14:textId="21B1F914" w:rsidR="00E80CD9" w:rsidRPr="003E6C57" w:rsidRDefault="006873B3" w:rsidP="000A7C6B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Components</w:t>
                  </w:r>
                </w:p>
              </w:tc>
            </w:tr>
            <w:tr w:rsidR="00E80CD9" w:rsidRPr="000841BF" w14:paraId="53D2474D" w14:textId="77777777" w:rsidTr="006873B3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289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229" w:type="dxa"/>
                  <w:tcBorders>
                    <w:top w:val="single" w:sz="18" w:space="0" w:color="548DD4" w:themeColor="text2" w:themeTint="99"/>
                    <w:left w:val="none" w:sz="0" w:space="0" w:color="auto"/>
                    <w:bottom w:val="single" w:sz="18" w:space="0" w:color="548DD4" w:themeColor="text2" w:themeTint="99"/>
                  </w:tcBorders>
                  <w:vAlign w:val="center"/>
                </w:tcPr>
                <w:p w14:paraId="2F95BFD0" w14:textId="54EAC25B" w:rsidR="00E80CD9" w:rsidRPr="00577134" w:rsidRDefault="006873B3" w:rsidP="000A7C6B">
                  <w:pPr>
                    <w:jc w:val="center"/>
                    <w:rPr>
                      <w:rStyle w:val="Strong"/>
                      <w:sz w:val="20"/>
                      <w:szCs w:val="20"/>
                    </w:rPr>
                  </w:pPr>
                  <w:r>
                    <w:rPr>
                      <w:b w:val="0"/>
                      <w:bCs w:val="0"/>
                      <w:noProof/>
                      <w:sz w:val="20"/>
                      <w:szCs w:val="20"/>
                    </w:rPr>
                    <w:drawing>
                      <wp:inline distT="0" distB="0" distL="0" distR="0" wp14:anchorId="4D2F04FC" wp14:editId="46E093D8">
                        <wp:extent cx="1904365" cy="1251585"/>
                        <wp:effectExtent l="0" t="0" r="635" b="5715"/>
                        <wp:docPr id="12" name="Picture 12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2" name=""/>
                                <pic:cNvPicPr/>
                              </pic:nvPicPr>
                              <pic:blipFill>
                                <a:blip r:embed="rId16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04365" cy="125158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741" w:type="dxa"/>
                  <w:tcBorders>
                    <w:top w:val="single" w:sz="18" w:space="0" w:color="548DD4" w:themeColor="text2" w:themeTint="99"/>
                    <w:bottom w:val="single" w:sz="18" w:space="0" w:color="548DD4" w:themeColor="text2" w:themeTint="99"/>
                  </w:tcBorders>
                </w:tcPr>
                <w:tbl>
                  <w:tblPr>
                    <w:tblStyle w:val="MediumGrid1-Accent6"/>
                    <w:tblW w:w="4509" w:type="dxa"/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2242"/>
                    <w:gridCol w:w="2267"/>
                  </w:tblGrid>
                  <w:tr w:rsidR="00E80CD9" w:rsidRPr="00577134" w14:paraId="02B7FE27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1EEC61F6" w14:textId="4EBF21BE" w:rsidR="00E80CD9" w:rsidRPr="00BE6656" w:rsidRDefault="006873B3" w:rsidP="000A7C6B">
                        <w:pPr>
                          <w:jc w:val="right"/>
                          <w:rPr>
                            <w:rStyle w:val="Strong"/>
                            <w:b/>
                            <w:bCs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Name</w:t>
                        </w:r>
                        <w:r w:rsidR="00E80CD9" w:rsidRPr="00BE6656"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6D76D436" w14:textId="2D14DD11" w:rsidR="00E80CD9" w:rsidRPr="00BE6656" w:rsidRDefault="006873B3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STYCAST 2850FT/Catalyst 23LV</w:t>
                        </w:r>
                      </w:p>
                    </w:tc>
                  </w:tr>
                  <w:tr w:rsidR="006873B3" w:rsidRPr="00577134" w14:paraId="5E9D5215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36CBEC3D" w14:textId="5462D801" w:rsidR="006873B3" w:rsidRDefault="006873B3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Model type: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4832C430" w14:textId="6F05792C" w:rsidR="006873B3" w:rsidRDefault="006873B3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Linear Elastic Isotropic</w:t>
                        </w:r>
                      </w:p>
                    </w:tc>
                  </w:tr>
                  <w:tr w:rsidR="006873B3" w:rsidRPr="00577134" w14:paraId="41882335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74F0271F" w14:textId="1EBB7E93" w:rsidR="006873B3" w:rsidRDefault="006873B3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Default failure criterion: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3C19B6D7" w14:textId="19F38A79" w:rsidR="006873B3" w:rsidRDefault="006873B3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Unknown</w:t>
                        </w:r>
                      </w:p>
                    </w:tc>
                  </w:tr>
                  <w:tr w:rsidR="006873B3" w:rsidRPr="00577134" w14:paraId="237EF555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0039A1F4" w14:textId="58969060" w:rsidR="006873B3" w:rsidRDefault="006873B3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Tensile strength: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3E06BC9F" w14:textId="232D8C31" w:rsidR="006873B3" w:rsidRDefault="006873B3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1.0549e+08 N/m^2</w:t>
                        </w:r>
                      </w:p>
                    </w:tc>
                  </w:tr>
                  <w:tr w:rsidR="006873B3" w:rsidRPr="00577134" w14:paraId="0273CA15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13BEC1C2" w14:textId="2F1C3509" w:rsidR="006873B3" w:rsidRDefault="006873B3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Compressive strength: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181BED85" w14:textId="682B76F5" w:rsidR="006873B3" w:rsidRDefault="006873B3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1.19969e+08 N/m^2</w:t>
                        </w:r>
                      </w:p>
                    </w:tc>
                  </w:tr>
                  <w:tr w:rsidR="006873B3" w:rsidRPr="00577134" w14:paraId="6FF337A6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1095444A" w14:textId="60AAE120" w:rsidR="006873B3" w:rsidRDefault="006873B3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Elastic modulus: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496983D4" w14:textId="168B725A" w:rsidR="006873B3" w:rsidRDefault="006873B3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6.413e+09 N/m^2</w:t>
                        </w:r>
                      </w:p>
                    </w:tc>
                  </w:tr>
                  <w:tr w:rsidR="006873B3" w:rsidRPr="00577134" w14:paraId="1F8D533B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231A8AFD" w14:textId="0BBEC6D1" w:rsidR="006873B3" w:rsidRDefault="006873B3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Mass density: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4C52CCF3" w14:textId="30DE053C" w:rsidR="006873B3" w:rsidRDefault="006873B3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2,190 kg/m^3</w:t>
                        </w:r>
                      </w:p>
                    </w:tc>
                  </w:tr>
                </w:tbl>
                <w:p w14:paraId="679DCC3F" w14:textId="77777777" w:rsidR="00E80CD9" w:rsidRPr="00577134" w:rsidRDefault="00E80CD9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bCs w:val="0"/>
                      <w:sz w:val="20"/>
                      <w:szCs w:val="20"/>
                    </w:rPr>
                  </w:pPr>
                </w:p>
              </w:tc>
              <w:tc>
                <w:tcPr>
                  <w:tcW w:w="2892" w:type="dxa"/>
                  <w:tcBorders>
                    <w:top w:val="single" w:sz="18" w:space="0" w:color="548DD4" w:themeColor="text2" w:themeTint="99"/>
                    <w:bottom w:val="single" w:sz="18" w:space="0" w:color="548DD4" w:themeColor="text2" w:themeTint="99"/>
                    <w:right w:val="none" w:sz="0" w:space="0" w:color="auto"/>
                  </w:tcBorders>
                </w:tcPr>
                <w:p w14:paraId="338304DF" w14:textId="77777777" w:rsidR="006873B3" w:rsidRDefault="006873B3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 1(Boss-Extrude1)(adhesive_v4.1-1),</w:t>
                  </w:r>
                </w:p>
                <w:p w14:paraId="2BB181EE" w14:textId="445EB09C" w:rsidR="00E80CD9" w:rsidRPr="00577134" w:rsidRDefault="006873B3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bCs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 1(Boss-Extrude1)(adhesive_v4.1-2)</w:t>
                  </w:r>
                </w:p>
              </w:tc>
            </w:tr>
            <w:tr w:rsidR="006873B3" w:rsidRPr="000841BF" w14:paraId="407D5E95" w14:textId="77777777" w:rsidTr="0094563C">
              <w:trPr>
                <w:trHeight w:val="186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862" w:type="dxa"/>
                  <w:gridSpan w:val="3"/>
                  <w:tcBorders>
                    <w:top w:val="single" w:sz="8" w:space="0" w:color="auto"/>
                    <w:bottom w:val="single" w:sz="18" w:space="0" w:color="365F91" w:themeColor="accent1" w:themeShade="BF"/>
                  </w:tcBorders>
                  <w:shd w:val="clear" w:color="auto" w:fill="DBE5F1" w:themeFill="accent1" w:themeFillTint="33"/>
                </w:tcPr>
                <w:p w14:paraId="11DF599C" w14:textId="5554B1A1" w:rsidR="006873B3" w:rsidRPr="000841BF" w:rsidRDefault="006873B3" w:rsidP="0094563C">
                  <w:pPr>
                    <w:rPr>
                      <w:rStyle w:val="Strong"/>
                      <w:sz w:val="20"/>
                      <w:szCs w:val="20"/>
                    </w:rPr>
                  </w:pPr>
                  <w:r>
                    <w:rPr>
                      <w:rStyle w:val="Strong"/>
                      <w:sz w:val="20"/>
                      <w:szCs w:val="20"/>
                    </w:rPr>
                    <w:t>Curve Data:N/A</w:t>
                  </w:r>
                </w:p>
              </w:tc>
            </w:tr>
            <w:tr w:rsidR="006873B3" w:rsidRPr="000841BF" w14:paraId="342BA8E5" w14:textId="77777777" w:rsidTr="006873B3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289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229" w:type="dxa"/>
                  <w:tcBorders>
                    <w:top w:val="single" w:sz="18" w:space="0" w:color="548DD4" w:themeColor="text2" w:themeTint="99"/>
                    <w:left w:val="none" w:sz="0" w:space="0" w:color="auto"/>
                    <w:bottom w:val="single" w:sz="18" w:space="0" w:color="548DD4" w:themeColor="text2" w:themeTint="99"/>
                  </w:tcBorders>
                  <w:vAlign w:val="center"/>
                </w:tcPr>
                <w:p w14:paraId="76EFE6BE" w14:textId="30E7F4C0" w:rsidR="006873B3" w:rsidRPr="00577134" w:rsidRDefault="006873B3" w:rsidP="0094563C">
                  <w:pPr>
                    <w:jc w:val="center"/>
                    <w:rPr>
                      <w:rStyle w:val="Strong"/>
                      <w:sz w:val="20"/>
                      <w:szCs w:val="20"/>
                    </w:rPr>
                  </w:pPr>
                  <w:r>
                    <w:rPr>
                      <w:b w:val="0"/>
                      <w:bCs w:val="0"/>
                      <w:noProof/>
                      <w:sz w:val="20"/>
                      <w:szCs w:val="20"/>
                    </w:rPr>
                    <w:drawing>
                      <wp:inline distT="0" distB="0" distL="0" distR="0" wp14:anchorId="4DA5271E" wp14:editId="12128DC3">
                        <wp:extent cx="1904365" cy="1251585"/>
                        <wp:effectExtent l="0" t="0" r="635" b="5715"/>
                        <wp:docPr id="13" name="Picture 13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3" name=""/>
                                <pic:cNvPicPr/>
                              </pic:nvPicPr>
                              <pic:blipFill>
                                <a:blip r:embed="rId17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04365" cy="125158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741" w:type="dxa"/>
                  <w:tcBorders>
                    <w:top w:val="single" w:sz="18" w:space="0" w:color="548DD4" w:themeColor="text2" w:themeTint="99"/>
                    <w:bottom w:val="single" w:sz="18" w:space="0" w:color="548DD4" w:themeColor="text2" w:themeTint="99"/>
                  </w:tcBorders>
                </w:tcPr>
                <w:tbl>
                  <w:tblPr>
                    <w:tblStyle w:val="MediumGrid1-Accent6"/>
                    <w:tblW w:w="4509" w:type="dxa"/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2242"/>
                    <w:gridCol w:w="2267"/>
                  </w:tblGrid>
                  <w:tr w:rsidR="006873B3" w:rsidRPr="00577134" w14:paraId="5E2CFFA4" w14:textId="77777777" w:rsidTr="0094563C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6C73F7DD" w14:textId="4687174C" w:rsidR="006873B3" w:rsidRPr="00BE6656" w:rsidRDefault="006873B3" w:rsidP="0094563C">
                        <w:pPr>
                          <w:jc w:val="right"/>
                          <w:rPr>
                            <w:rStyle w:val="Strong"/>
                            <w:b/>
                            <w:bCs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Name</w:t>
                        </w:r>
                        <w:r w:rsidRPr="00BE6656"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37F8C868" w14:textId="529E7316" w:rsidR="006873B3" w:rsidRPr="00BE6656" w:rsidRDefault="006873B3" w:rsidP="0094563C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Macor</w:t>
                        </w:r>
                      </w:p>
                    </w:tc>
                  </w:tr>
                  <w:tr w:rsidR="006873B3" w:rsidRPr="00577134" w14:paraId="5290D15B" w14:textId="77777777" w:rsidTr="0094563C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7EE37FFA" w14:textId="18BC60C2" w:rsidR="006873B3" w:rsidRDefault="006873B3" w:rsidP="0094563C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Model type: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78B1A842" w14:textId="0DD8BE02" w:rsidR="006873B3" w:rsidRDefault="006873B3" w:rsidP="0094563C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Linear Elastic Isotropic</w:t>
                        </w:r>
                      </w:p>
                    </w:tc>
                  </w:tr>
                  <w:tr w:rsidR="006873B3" w:rsidRPr="00577134" w14:paraId="50DEC3DD" w14:textId="77777777" w:rsidTr="0094563C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37DBAA74" w14:textId="0D0CE6F5" w:rsidR="006873B3" w:rsidRDefault="006873B3" w:rsidP="0094563C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Default failure criterion: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0127045B" w14:textId="4304F2A3" w:rsidR="006873B3" w:rsidRDefault="006873B3" w:rsidP="0094563C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Unknown</w:t>
                        </w:r>
                      </w:p>
                    </w:tc>
                  </w:tr>
                  <w:tr w:rsidR="006873B3" w:rsidRPr="00577134" w14:paraId="1EE1F02D" w14:textId="77777777" w:rsidTr="0094563C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1786BE31" w14:textId="5CC7B035" w:rsidR="006873B3" w:rsidRDefault="006873B3" w:rsidP="0094563C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Yield strength: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273B0956" w14:textId="73BFD47E" w:rsidR="006873B3" w:rsidRDefault="006873B3" w:rsidP="0094563C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3.3e+07 N/m^2</w:t>
                        </w:r>
                      </w:p>
                    </w:tc>
                  </w:tr>
                  <w:tr w:rsidR="006873B3" w:rsidRPr="00577134" w14:paraId="7848B3B5" w14:textId="77777777" w:rsidTr="0094563C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15EFB7AE" w14:textId="18231952" w:rsidR="006873B3" w:rsidRDefault="006873B3" w:rsidP="0094563C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Tensile strength: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28665146" w14:textId="158F2E4A" w:rsidR="006873B3" w:rsidRDefault="006873B3" w:rsidP="0094563C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3.3e+07 N/m^2</w:t>
                        </w:r>
                      </w:p>
                    </w:tc>
                  </w:tr>
                  <w:tr w:rsidR="006873B3" w:rsidRPr="00577134" w14:paraId="57DD4CB5" w14:textId="77777777" w:rsidTr="0094563C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17C6E2C4" w14:textId="5FD49E6F" w:rsidR="006873B3" w:rsidRDefault="006873B3" w:rsidP="0094563C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Compressive strength: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43F6385E" w14:textId="7ACEEAA0" w:rsidR="006873B3" w:rsidRDefault="006873B3" w:rsidP="0094563C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3.45e+08 N/m^2</w:t>
                        </w:r>
                      </w:p>
                    </w:tc>
                  </w:tr>
                  <w:tr w:rsidR="006873B3" w:rsidRPr="00577134" w14:paraId="463C7069" w14:textId="77777777" w:rsidTr="0094563C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3238BD48" w14:textId="17B13760" w:rsidR="006873B3" w:rsidRDefault="006873B3" w:rsidP="0094563C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Elastic modulus: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45C23372" w14:textId="04A61F71" w:rsidR="006873B3" w:rsidRDefault="006873B3" w:rsidP="0094563C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6.69e+10 N/m^2</w:t>
                        </w:r>
                      </w:p>
                    </w:tc>
                  </w:tr>
                  <w:tr w:rsidR="006873B3" w:rsidRPr="00577134" w14:paraId="5E63A9A0" w14:textId="77777777" w:rsidTr="0094563C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1C32C88E" w14:textId="306F4747" w:rsidR="006873B3" w:rsidRDefault="006873B3" w:rsidP="0094563C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Poisson's ratio: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6344B86A" w14:textId="380E34B4" w:rsidR="006873B3" w:rsidRDefault="006873B3" w:rsidP="0094563C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 xml:space="preserve">0.29  </w:t>
                        </w:r>
                      </w:p>
                    </w:tc>
                  </w:tr>
                  <w:tr w:rsidR="006873B3" w:rsidRPr="00577134" w14:paraId="05C6A5DF" w14:textId="77777777" w:rsidTr="0094563C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1F6DE0D5" w14:textId="30D616FB" w:rsidR="006873B3" w:rsidRDefault="006873B3" w:rsidP="0094563C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Mass density: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555700CD" w14:textId="203C7327" w:rsidR="006873B3" w:rsidRDefault="006873B3" w:rsidP="0094563C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2,520 kg/m^3</w:t>
                        </w:r>
                      </w:p>
                    </w:tc>
                  </w:tr>
                  <w:tr w:rsidR="006873B3" w:rsidRPr="00577134" w14:paraId="195F0AC6" w14:textId="77777777" w:rsidTr="0094563C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1C465FA7" w14:textId="6E2CFBDC" w:rsidR="006873B3" w:rsidRDefault="006873B3" w:rsidP="0094563C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Shear modulus: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52D03A72" w14:textId="4EC70E06" w:rsidR="006873B3" w:rsidRDefault="006873B3" w:rsidP="0094563C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2.55e+10 N/m^2</w:t>
                        </w:r>
                      </w:p>
                    </w:tc>
                  </w:tr>
                  <w:tr w:rsidR="006873B3" w:rsidRPr="00577134" w14:paraId="06651FFA" w14:textId="77777777" w:rsidTr="0094563C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65250B4C" w14:textId="708866A0" w:rsidR="006873B3" w:rsidRDefault="006873B3" w:rsidP="0094563C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Thermal expansion coefficient: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592F4B35" w14:textId="3BD5F9CB" w:rsidR="006873B3" w:rsidRDefault="006873B3" w:rsidP="0094563C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8e-06 /Kelvin</w:t>
                        </w:r>
                      </w:p>
                    </w:tc>
                  </w:tr>
                </w:tbl>
                <w:p w14:paraId="7F5829D0" w14:textId="77777777" w:rsidR="006873B3" w:rsidRPr="00577134" w:rsidRDefault="006873B3" w:rsidP="0094563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bCs w:val="0"/>
                      <w:sz w:val="20"/>
                      <w:szCs w:val="20"/>
                    </w:rPr>
                  </w:pPr>
                </w:p>
              </w:tc>
              <w:tc>
                <w:tcPr>
                  <w:tcW w:w="2892" w:type="dxa"/>
                  <w:tcBorders>
                    <w:top w:val="single" w:sz="18" w:space="0" w:color="548DD4" w:themeColor="text2" w:themeTint="99"/>
                    <w:bottom w:val="single" w:sz="18" w:space="0" w:color="548DD4" w:themeColor="text2" w:themeTint="99"/>
                    <w:right w:val="none" w:sz="0" w:space="0" w:color="auto"/>
                  </w:tcBorders>
                </w:tcPr>
                <w:p w14:paraId="74491EB3" w14:textId="1E59BBE9" w:rsidR="006873B3" w:rsidRPr="00577134" w:rsidRDefault="006873B3" w:rsidP="0094563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bCs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 1(CirPattern2)(bplate_simplified_borderless-1)</w:t>
                  </w:r>
                </w:p>
              </w:tc>
            </w:tr>
            <w:tr w:rsidR="006873B3" w:rsidRPr="000841BF" w14:paraId="691EF3A9" w14:textId="77777777" w:rsidTr="0094563C">
              <w:trPr>
                <w:trHeight w:val="186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862" w:type="dxa"/>
                  <w:gridSpan w:val="3"/>
                  <w:tcBorders>
                    <w:top w:val="single" w:sz="8" w:space="0" w:color="auto"/>
                    <w:bottom w:val="single" w:sz="18" w:space="0" w:color="365F91" w:themeColor="accent1" w:themeShade="BF"/>
                  </w:tcBorders>
                  <w:shd w:val="clear" w:color="auto" w:fill="DBE5F1" w:themeFill="accent1" w:themeFillTint="33"/>
                </w:tcPr>
                <w:p w14:paraId="74B1EEB1" w14:textId="16D97E71" w:rsidR="006873B3" w:rsidRPr="000841BF" w:rsidRDefault="006873B3" w:rsidP="0094563C">
                  <w:pPr>
                    <w:rPr>
                      <w:rStyle w:val="Strong"/>
                      <w:sz w:val="20"/>
                      <w:szCs w:val="20"/>
                    </w:rPr>
                  </w:pPr>
                  <w:r>
                    <w:rPr>
                      <w:rStyle w:val="Strong"/>
                      <w:sz w:val="20"/>
                      <w:szCs w:val="20"/>
                    </w:rPr>
                    <w:t>Curve Data:N/A</w:t>
                  </w:r>
                </w:p>
              </w:tc>
            </w:tr>
            <w:tr w:rsidR="006873B3" w:rsidRPr="000841BF" w14:paraId="65E2BDD2" w14:textId="77777777" w:rsidTr="006873B3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289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229" w:type="dxa"/>
                  <w:tcBorders>
                    <w:top w:val="single" w:sz="18" w:space="0" w:color="548DD4" w:themeColor="text2" w:themeTint="99"/>
                    <w:left w:val="none" w:sz="0" w:space="0" w:color="auto"/>
                    <w:bottom w:val="single" w:sz="18" w:space="0" w:color="548DD4" w:themeColor="text2" w:themeTint="99"/>
                  </w:tcBorders>
                  <w:vAlign w:val="center"/>
                </w:tcPr>
                <w:p w14:paraId="34B8FBD9" w14:textId="132309CE" w:rsidR="006873B3" w:rsidRPr="00577134" w:rsidRDefault="006873B3" w:rsidP="0094563C">
                  <w:pPr>
                    <w:jc w:val="center"/>
                    <w:rPr>
                      <w:rStyle w:val="Strong"/>
                      <w:sz w:val="20"/>
                      <w:szCs w:val="20"/>
                    </w:rPr>
                  </w:pPr>
                  <w:r>
                    <w:rPr>
                      <w:b w:val="0"/>
                      <w:bCs w:val="0"/>
                      <w:noProof/>
                      <w:sz w:val="20"/>
                      <w:szCs w:val="20"/>
                    </w:rPr>
                    <w:drawing>
                      <wp:inline distT="0" distB="0" distL="0" distR="0" wp14:anchorId="423BE5FF" wp14:editId="6BF52B55">
                        <wp:extent cx="1904365" cy="1251585"/>
                        <wp:effectExtent l="0" t="0" r="635" b="5715"/>
                        <wp:docPr id="14" name="Picture 14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4" name=""/>
                                <pic:cNvPicPr/>
                              </pic:nvPicPr>
                              <pic:blipFill>
                                <a:blip r:embed="rId18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04365" cy="125158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741" w:type="dxa"/>
                  <w:tcBorders>
                    <w:top w:val="single" w:sz="18" w:space="0" w:color="548DD4" w:themeColor="text2" w:themeTint="99"/>
                    <w:bottom w:val="single" w:sz="18" w:space="0" w:color="548DD4" w:themeColor="text2" w:themeTint="99"/>
                  </w:tcBorders>
                </w:tcPr>
                <w:tbl>
                  <w:tblPr>
                    <w:tblStyle w:val="MediumGrid1-Accent6"/>
                    <w:tblW w:w="4509" w:type="dxa"/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2242"/>
                    <w:gridCol w:w="2267"/>
                  </w:tblGrid>
                  <w:tr w:rsidR="006873B3" w:rsidRPr="00577134" w14:paraId="0A5CDB02" w14:textId="77777777" w:rsidTr="0094563C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37A295D7" w14:textId="1B0F2D7C" w:rsidR="006873B3" w:rsidRPr="00BE6656" w:rsidRDefault="006873B3" w:rsidP="0094563C">
                        <w:pPr>
                          <w:jc w:val="right"/>
                          <w:rPr>
                            <w:rStyle w:val="Strong"/>
                            <w:b/>
                            <w:bCs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Name</w:t>
                        </w:r>
                        <w:r w:rsidRPr="00BE6656"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735B230F" w14:textId="21D571E5" w:rsidR="006873B3" w:rsidRPr="00BE6656" w:rsidRDefault="006873B3" w:rsidP="0094563C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Kapton HN</w:t>
                        </w:r>
                      </w:p>
                    </w:tc>
                  </w:tr>
                  <w:tr w:rsidR="006873B3" w:rsidRPr="00577134" w14:paraId="0184C2EE" w14:textId="77777777" w:rsidTr="0094563C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05B6A9EA" w14:textId="5D36CBCC" w:rsidR="006873B3" w:rsidRDefault="006873B3" w:rsidP="0094563C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Model type: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4BA12E94" w14:textId="1A3538D0" w:rsidR="006873B3" w:rsidRDefault="006873B3" w:rsidP="0094563C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Linear Elastic Isotropic</w:t>
                        </w:r>
                      </w:p>
                    </w:tc>
                  </w:tr>
                  <w:tr w:rsidR="006873B3" w:rsidRPr="00577134" w14:paraId="58503D31" w14:textId="77777777" w:rsidTr="0094563C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77492920" w14:textId="1948631C" w:rsidR="006873B3" w:rsidRDefault="006873B3" w:rsidP="0094563C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Default failure criterion: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4CBBB65F" w14:textId="090EE8A4" w:rsidR="006873B3" w:rsidRDefault="006873B3" w:rsidP="0094563C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Unknown</w:t>
                        </w:r>
                      </w:p>
                    </w:tc>
                  </w:tr>
                  <w:tr w:rsidR="006873B3" w:rsidRPr="00577134" w14:paraId="08E5F3B8" w14:textId="77777777" w:rsidTr="0094563C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545D5B49" w14:textId="78C38D2B" w:rsidR="006873B3" w:rsidRDefault="006873B3" w:rsidP="0094563C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Yield strength: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1C83D743" w14:textId="010B94B9" w:rsidR="006873B3" w:rsidRDefault="006873B3" w:rsidP="0094563C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6.9e+07 N/m^2</w:t>
                        </w:r>
                      </w:p>
                    </w:tc>
                  </w:tr>
                  <w:tr w:rsidR="006873B3" w:rsidRPr="00577134" w14:paraId="4668E319" w14:textId="77777777" w:rsidTr="0094563C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5BD50968" w14:textId="40DD055B" w:rsidR="006873B3" w:rsidRDefault="006873B3" w:rsidP="0094563C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Tensile strength: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16D6B84B" w14:textId="7A2354A3" w:rsidR="006873B3" w:rsidRDefault="006873B3" w:rsidP="0094563C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2.31e+08 N/m^2</w:t>
                        </w:r>
                      </w:p>
                    </w:tc>
                  </w:tr>
                  <w:tr w:rsidR="006873B3" w:rsidRPr="00577134" w14:paraId="29878097" w14:textId="77777777" w:rsidTr="0094563C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731FA357" w14:textId="4E5CF17A" w:rsidR="006873B3" w:rsidRDefault="006873B3" w:rsidP="0094563C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Compressive strength: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1FCA28AF" w14:textId="5EA8C03E" w:rsidR="006873B3" w:rsidRDefault="006873B3" w:rsidP="0094563C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2.31e+08 N/m^2</w:t>
                        </w:r>
                      </w:p>
                    </w:tc>
                  </w:tr>
                  <w:tr w:rsidR="006873B3" w:rsidRPr="00577134" w14:paraId="5219D0A1" w14:textId="77777777" w:rsidTr="0094563C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33131DA2" w14:textId="4365969E" w:rsidR="006873B3" w:rsidRDefault="006873B3" w:rsidP="0094563C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Elastic modulus: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7F649E4C" w14:textId="2B4FF4FB" w:rsidR="006873B3" w:rsidRDefault="006873B3" w:rsidP="0094563C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2.76e+09 N/m^2</w:t>
                        </w:r>
                      </w:p>
                    </w:tc>
                  </w:tr>
                  <w:tr w:rsidR="006873B3" w:rsidRPr="00577134" w14:paraId="6810E3C7" w14:textId="77777777" w:rsidTr="0094563C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146C01CB" w14:textId="6AFF39AF" w:rsidR="006873B3" w:rsidRDefault="006873B3" w:rsidP="0094563C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Poisson's ratio: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0E8D916E" w14:textId="5C54DA18" w:rsidR="006873B3" w:rsidRDefault="006873B3" w:rsidP="0094563C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 xml:space="preserve">0.34  </w:t>
                        </w:r>
                      </w:p>
                    </w:tc>
                  </w:tr>
                  <w:tr w:rsidR="006873B3" w:rsidRPr="00577134" w14:paraId="01F9DC6F" w14:textId="77777777" w:rsidTr="0094563C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00664F6B" w14:textId="698A306A" w:rsidR="006873B3" w:rsidRDefault="006873B3" w:rsidP="0094563C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Mass density: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70016E85" w14:textId="75704526" w:rsidR="006873B3" w:rsidRDefault="006873B3" w:rsidP="0094563C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1,420 kg/m^3</w:t>
                        </w:r>
                      </w:p>
                    </w:tc>
                  </w:tr>
                  <w:tr w:rsidR="006873B3" w:rsidRPr="00577134" w14:paraId="31A591C1" w14:textId="77777777" w:rsidTr="0094563C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7F7B50F6" w14:textId="37D56C49" w:rsidR="006873B3" w:rsidRDefault="006873B3" w:rsidP="0094563C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Thermal expansion coefficient: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38DDD79E" w14:textId="11A7F7D3" w:rsidR="006873B3" w:rsidRDefault="006873B3" w:rsidP="0094563C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20 /Kelvin</w:t>
                        </w:r>
                      </w:p>
                    </w:tc>
                  </w:tr>
                </w:tbl>
                <w:p w14:paraId="274A8636" w14:textId="77777777" w:rsidR="006873B3" w:rsidRPr="00577134" w:rsidRDefault="006873B3" w:rsidP="0094563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bCs w:val="0"/>
                      <w:sz w:val="20"/>
                      <w:szCs w:val="20"/>
                    </w:rPr>
                  </w:pPr>
                </w:p>
              </w:tc>
              <w:tc>
                <w:tcPr>
                  <w:tcW w:w="2892" w:type="dxa"/>
                  <w:tcBorders>
                    <w:top w:val="single" w:sz="18" w:space="0" w:color="548DD4" w:themeColor="text2" w:themeTint="99"/>
                    <w:bottom w:val="single" w:sz="18" w:space="0" w:color="548DD4" w:themeColor="text2" w:themeTint="99"/>
                    <w:right w:val="none" w:sz="0" w:space="0" w:color="auto"/>
                  </w:tcBorders>
                </w:tcPr>
                <w:p w14:paraId="016C7424" w14:textId="77777777" w:rsidR="006873B3" w:rsidRDefault="006873B3" w:rsidP="0094563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 1(Boss-Extrude1)(pcb_simplified_nofillet-1),</w:t>
                  </w:r>
                </w:p>
                <w:p w14:paraId="710B9F14" w14:textId="38B02E18" w:rsidR="006873B3" w:rsidRPr="00577134" w:rsidRDefault="006873B3" w:rsidP="0094563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bCs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 1(Fillet1)(separation_layer_simplified-1)</w:t>
                  </w:r>
                </w:p>
              </w:tc>
            </w:tr>
            <w:tr w:rsidR="006873B3" w:rsidRPr="000841BF" w14:paraId="0427953D" w14:textId="77777777" w:rsidTr="0094563C">
              <w:trPr>
                <w:trHeight w:val="186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862" w:type="dxa"/>
                  <w:gridSpan w:val="3"/>
                  <w:tcBorders>
                    <w:top w:val="single" w:sz="8" w:space="0" w:color="auto"/>
                    <w:bottom w:val="single" w:sz="18" w:space="0" w:color="365F91" w:themeColor="accent1" w:themeShade="BF"/>
                  </w:tcBorders>
                  <w:shd w:val="clear" w:color="auto" w:fill="DBE5F1" w:themeFill="accent1" w:themeFillTint="33"/>
                </w:tcPr>
                <w:p w14:paraId="75E598E6" w14:textId="3726AF74" w:rsidR="006873B3" w:rsidRPr="000841BF" w:rsidRDefault="006873B3" w:rsidP="0094563C">
                  <w:pPr>
                    <w:rPr>
                      <w:rStyle w:val="Strong"/>
                      <w:sz w:val="20"/>
                      <w:szCs w:val="20"/>
                    </w:rPr>
                  </w:pPr>
                  <w:r>
                    <w:rPr>
                      <w:rStyle w:val="Strong"/>
                      <w:sz w:val="20"/>
                      <w:szCs w:val="20"/>
                    </w:rPr>
                    <w:t>Curve Data:N/A</w:t>
                  </w:r>
                </w:p>
              </w:tc>
            </w:tr>
            <w:tr w:rsidR="006873B3" w:rsidRPr="000841BF" w14:paraId="4770AFB9" w14:textId="77777777" w:rsidTr="006873B3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289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229" w:type="dxa"/>
                  <w:tcBorders>
                    <w:top w:val="single" w:sz="18" w:space="0" w:color="548DD4" w:themeColor="text2" w:themeTint="99"/>
                    <w:left w:val="none" w:sz="0" w:space="0" w:color="auto"/>
                    <w:bottom w:val="single" w:sz="18" w:space="0" w:color="548DD4" w:themeColor="text2" w:themeTint="99"/>
                  </w:tcBorders>
                  <w:vAlign w:val="center"/>
                </w:tcPr>
                <w:p w14:paraId="2FFE2C93" w14:textId="2F7E2BC3" w:rsidR="006873B3" w:rsidRPr="00577134" w:rsidRDefault="006873B3" w:rsidP="0094563C">
                  <w:pPr>
                    <w:jc w:val="center"/>
                    <w:rPr>
                      <w:rStyle w:val="Strong"/>
                      <w:sz w:val="20"/>
                      <w:szCs w:val="20"/>
                    </w:rPr>
                  </w:pPr>
                  <w:r>
                    <w:rPr>
                      <w:b w:val="0"/>
                      <w:bCs w:val="0"/>
                      <w:noProof/>
                      <w:sz w:val="20"/>
                      <w:szCs w:val="20"/>
                    </w:rPr>
                    <w:lastRenderedPageBreak/>
                    <w:drawing>
                      <wp:inline distT="0" distB="0" distL="0" distR="0" wp14:anchorId="16619595" wp14:editId="5BB7E474">
                        <wp:extent cx="1904365" cy="1251585"/>
                        <wp:effectExtent l="0" t="0" r="635" b="5715"/>
                        <wp:docPr id="15" name="Picture 15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5" name=""/>
                                <pic:cNvPicPr/>
                              </pic:nvPicPr>
                              <pic:blipFill>
                                <a:blip r:embed="rId1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04365" cy="125158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741" w:type="dxa"/>
                  <w:tcBorders>
                    <w:top w:val="single" w:sz="18" w:space="0" w:color="548DD4" w:themeColor="text2" w:themeTint="99"/>
                    <w:bottom w:val="single" w:sz="18" w:space="0" w:color="548DD4" w:themeColor="text2" w:themeTint="99"/>
                  </w:tcBorders>
                </w:tcPr>
                <w:tbl>
                  <w:tblPr>
                    <w:tblStyle w:val="MediumGrid1-Accent6"/>
                    <w:tblW w:w="4509" w:type="dxa"/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2242"/>
                    <w:gridCol w:w="2267"/>
                  </w:tblGrid>
                  <w:tr w:rsidR="006873B3" w:rsidRPr="00577134" w14:paraId="4ED2FBC8" w14:textId="77777777" w:rsidTr="0094563C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4500D42D" w14:textId="5601B235" w:rsidR="006873B3" w:rsidRPr="00BE6656" w:rsidRDefault="006873B3" w:rsidP="0094563C">
                        <w:pPr>
                          <w:jc w:val="right"/>
                          <w:rPr>
                            <w:rStyle w:val="Strong"/>
                            <w:b/>
                            <w:bCs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Name</w:t>
                        </w:r>
                        <w:r w:rsidRPr="00BE6656"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4BD894D8" w14:textId="1D708C0A" w:rsidR="006873B3" w:rsidRPr="00BE6656" w:rsidRDefault="006873B3" w:rsidP="0094563C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FR4</w:t>
                        </w:r>
                      </w:p>
                    </w:tc>
                  </w:tr>
                  <w:tr w:rsidR="006873B3" w:rsidRPr="00577134" w14:paraId="0972AF1F" w14:textId="77777777" w:rsidTr="0094563C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022A5A74" w14:textId="0FB4E333" w:rsidR="006873B3" w:rsidRDefault="006873B3" w:rsidP="0094563C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Model type: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2DDCC4B2" w14:textId="297CD214" w:rsidR="006873B3" w:rsidRDefault="006873B3" w:rsidP="0094563C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Linear Elastic Isotropic</w:t>
                        </w:r>
                      </w:p>
                    </w:tc>
                  </w:tr>
                  <w:tr w:rsidR="006873B3" w:rsidRPr="00577134" w14:paraId="79FB0C17" w14:textId="77777777" w:rsidTr="0094563C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5861E6EF" w14:textId="2F0BD5AD" w:rsidR="006873B3" w:rsidRDefault="006873B3" w:rsidP="0094563C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Default failure criterion: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3EE533A5" w14:textId="7411297B" w:rsidR="006873B3" w:rsidRDefault="006873B3" w:rsidP="0094563C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Unknown</w:t>
                        </w:r>
                      </w:p>
                    </w:tc>
                  </w:tr>
                  <w:tr w:rsidR="006873B3" w:rsidRPr="00577134" w14:paraId="6431D91A" w14:textId="77777777" w:rsidTr="0094563C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46C1C6A5" w14:textId="67629AE0" w:rsidR="006873B3" w:rsidRDefault="006873B3" w:rsidP="0094563C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Yield strength: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12EE8A07" w14:textId="4CDC7ACF" w:rsidR="006873B3" w:rsidRDefault="006873B3" w:rsidP="0094563C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3.45e+08 N/m^2</w:t>
                        </w:r>
                      </w:p>
                    </w:tc>
                  </w:tr>
                  <w:tr w:rsidR="006873B3" w:rsidRPr="00577134" w14:paraId="61FDE11D" w14:textId="77777777" w:rsidTr="0094563C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7E62C5C3" w14:textId="63B20F5E" w:rsidR="006873B3" w:rsidRDefault="006873B3" w:rsidP="0094563C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Tensile strength: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2E49D85B" w14:textId="41047053" w:rsidR="006873B3" w:rsidRDefault="006873B3" w:rsidP="0094563C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3.45e+08 N/m^2</w:t>
                        </w:r>
                      </w:p>
                    </w:tc>
                  </w:tr>
                  <w:tr w:rsidR="006873B3" w:rsidRPr="00577134" w14:paraId="232DEA93" w14:textId="77777777" w:rsidTr="0094563C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462F96A2" w14:textId="338CDE72" w:rsidR="006873B3" w:rsidRDefault="006873B3" w:rsidP="0094563C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Compressive strength: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2AB2A9EE" w14:textId="3E3E9B79" w:rsidR="006873B3" w:rsidRDefault="006873B3" w:rsidP="0094563C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3.5e+08 N/m^2</w:t>
                        </w:r>
                      </w:p>
                    </w:tc>
                  </w:tr>
                  <w:tr w:rsidR="006873B3" w:rsidRPr="00577134" w14:paraId="62B007B6" w14:textId="77777777" w:rsidTr="0094563C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1451EEB4" w14:textId="1624B4DA" w:rsidR="006873B3" w:rsidRDefault="006873B3" w:rsidP="0094563C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Elastic modulus: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263F3A65" w14:textId="193AB99C" w:rsidR="006873B3" w:rsidRDefault="006873B3" w:rsidP="0094563C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2.156e+10 N/m^2</w:t>
                        </w:r>
                      </w:p>
                    </w:tc>
                  </w:tr>
                  <w:tr w:rsidR="006873B3" w:rsidRPr="00577134" w14:paraId="244AF591" w14:textId="77777777" w:rsidTr="0094563C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311B806D" w14:textId="6ABB70A6" w:rsidR="006873B3" w:rsidRDefault="006873B3" w:rsidP="0094563C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Poisson's ratio: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071AA57A" w14:textId="33DD7A41" w:rsidR="006873B3" w:rsidRDefault="006873B3" w:rsidP="0094563C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 xml:space="preserve">0.136  </w:t>
                        </w:r>
                      </w:p>
                    </w:tc>
                  </w:tr>
                  <w:tr w:rsidR="006873B3" w:rsidRPr="00577134" w14:paraId="53529624" w14:textId="77777777" w:rsidTr="0094563C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520391EB" w14:textId="2256D725" w:rsidR="006873B3" w:rsidRDefault="006873B3" w:rsidP="0094563C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Mass density: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6E01BA3D" w14:textId="788867C7" w:rsidR="006873B3" w:rsidRDefault="006873B3" w:rsidP="0094563C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2,000 kg/m^3</w:t>
                        </w:r>
                      </w:p>
                    </w:tc>
                  </w:tr>
                </w:tbl>
                <w:p w14:paraId="0F121548" w14:textId="77777777" w:rsidR="006873B3" w:rsidRPr="00577134" w:rsidRDefault="006873B3" w:rsidP="0094563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bCs w:val="0"/>
                      <w:sz w:val="20"/>
                      <w:szCs w:val="20"/>
                    </w:rPr>
                  </w:pPr>
                </w:p>
              </w:tc>
              <w:tc>
                <w:tcPr>
                  <w:tcW w:w="2892" w:type="dxa"/>
                  <w:tcBorders>
                    <w:top w:val="single" w:sz="18" w:space="0" w:color="548DD4" w:themeColor="text2" w:themeTint="99"/>
                    <w:bottom w:val="single" w:sz="18" w:space="0" w:color="548DD4" w:themeColor="text2" w:themeTint="99"/>
                    <w:right w:val="none" w:sz="0" w:space="0" w:color="auto"/>
                  </w:tcBorders>
                </w:tcPr>
                <w:p w14:paraId="43C714AB" w14:textId="017D2B3D" w:rsidR="006873B3" w:rsidRPr="00577134" w:rsidRDefault="006873B3" w:rsidP="0094563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bCs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 1(Fillet1)(power_supply_pcb_mockup_v4.2-1)</w:t>
                  </w:r>
                </w:p>
              </w:tc>
            </w:tr>
            <w:tr w:rsidR="006873B3" w:rsidRPr="000841BF" w14:paraId="76CFC8BE" w14:textId="77777777" w:rsidTr="0094563C">
              <w:trPr>
                <w:trHeight w:val="186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862" w:type="dxa"/>
                  <w:gridSpan w:val="3"/>
                  <w:tcBorders>
                    <w:top w:val="single" w:sz="8" w:space="0" w:color="auto"/>
                    <w:bottom w:val="single" w:sz="18" w:space="0" w:color="365F91" w:themeColor="accent1" w:themeShade="BF"/>
                  </w:tcBorders>
                  <w:shd w:val="clear" w:color="auto" w:fill="DBE5F1" w:themeFill="accent1" w:themeFillTint="33"/>
                </w:tcPr>
                <w:p w14:paraId="2462A139" w14:textId="338C7CEC" w:rsidR="006873B3" w:rsidRPr="000841BF" w:rsidRDefault="006873B3" w:rsidP="0094563C">
                  <w:pPr>
                    <w:rPr>
                      <w:rStyle w:val="Strong"/>
                      <w:sz w:val="20"/>
                      <w:szCs w:val="20"/>
                    </w:rPr>
                  </w:pPr>
                  <w:r>
                    <w:rPr>
                      <w:rStyle w:val="Strong"/>
                      <w:sz w:val="20"/>
                      <w:szCs w:val="20"/>
                    </w:rPr>
                    <w:t>Curve Data:N/A</w:t>
                  </w:r>
                </w:p>
              </w:tc>
            </w:tr>
            <w:tr w:rsidR="006873B3" w:rsidRPr="000841BF" w14:paraId="58097B50" w14:textId="77777777" w:rsidTr="006873B3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289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229" w:type="dxa"/>
                  <w:tcBorders>
                    <w:top w:val="single" w:sz="18" w:space="0" w:color="548DD4" w:themeColor="text2" w:themeTint="99"/>
                    <w:left w:val="none" w:sz="0" w:space="0" w:color="auto"/>
                    <w:bottom w:val="single" w:sz="18" w:space="0" w:color="548DD4" w:themeColor="text2" w:themeTint="99"/>
                  </w:tcBorders>
                  <w:vAlign w:val="center"/>
                </w:tcPr>
                <w:p w14:paraId="52863AD5" w14:textId="0E2F58FF" w:rsidR="006873B3" w:rsidRPr="00577134" w:rsidRDefault="006873B3" w:rsidP="0094563C">
                  <w:pPr>
                    <w:jc w:val="center"/>
                    <w:rPr>
                      <w:rStyle w:val="Strong"/>
                      <w:sz w:val="20"/>
                      <w:szCs w:val="20"/>
                    </w:rPr>
                  </w:pPr>
                  <w:r>
                    <w:rPr>
                      <w:b w:val="0"/>
                      <w:bCs w:val="0"/>
                      <w:noProof/>
                      <w:sz w:val="20"/>
                      <w:szCs w:val="20"/>
                    </w:rPr>
                    <w:drawing>
                      <wp:inline distT="0" distB="0" distL="0" distR="0" wp14:anchorId="4975ECC1" wp14:editId="3EE309EC">
                        <wp:extent cx="1904365" cy="1251585"/>
                        <wp:effectExtent l="0" t="0" r="635" b="5715"/>
                        <wp:docPr id="16" name="Picture 16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6" name=""/>
                                <pic:cNvPicPr/>
                              </pic:nvPicPr>
                              <pic:blipFill>
                                <a:blip r:embed="rId2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04365" cy="125158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741" w:type="dxa"/>
                  <w:tcBorders>
                    <w:top w:val="single" w:sz="18" w:space="0" w:color="548DD4" w:themeColor="text2" w:themeTint="99"/>
                    <w:bottom w:val="single" w:sz="18" w:space="0" w:color="548DD4" w:themeColor="text2" w:themeTint="99"/>
                  </w:tcBorders>
                </w:tcPr>
                <w:tbl>
                  <w:tblPr>
                    <w:tblStyle w:val="MediumGrid1-Accent6"/>
                    <w:tblW w:w="4509" w:type="dxa"/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2242"/>
                    <w:gridCol w:w="2267"/>
                  </w:tblGrid>
                  <w:tr w:rsidR="006873B3" w:rsidRPr="00577134" w14:paraId="72FD2DBE" w14:textId="77777777" w:rsidTr="0094563C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028BEA7B" w14:textId="5730F6A9" w:rsidR="006873B3" w:rsidRPr="00BE6656" w:rsidRDefault="006873B3" w:rsidP="0094563C">
                        <w:pPr>
                          <w:jc w:val="right"/>
                          <w:rPr>
                            <w:rStyle w:val="Strong"/>
                            <w:b/>
                            <w:bCs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Name</w:t>
                        </w:r>
                        <w:r w:rsidRPr="00BE6656"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4CAF0FC7" w14:textId="4B20E6E5" w:rsidR="006873B3" w:rsidRPr="00BE6656" w:rsidRDefault="006873B3" w:rsidP="0094563C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Alumina</w:t>
                        </w:r>
                      </w:p>
                    </w:tc>
                  </w:tr>
                  <w:tr w:rsidR="006873B3" w:rsidRPr="00577134" w14:paraId="0936105F" w14:textId="77777777" w:rsidTr="0094563C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596F8D98" w14:textId="7A1ECFCB" w:rsidR="006873B3" w:rsidRDefault="006873B3" w:rsidP="0094563C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Model type: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2797E4ED" w14:textId="0B16A34C" w:rsidR="006873B3" w:rsidRDefault="006873B3" w:rsidP="0094563C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Linear Elastic Isotropic</w:t>
                        </w:r>
                      </w:p>
                    </w:tc>
                  </w:tr>
                  <w:tr w:rsidR="006873B3" w:rsidRPr="00577134" w14:paraId="67FD8FE9" w14:textId="77777777" w:rsidTr="0094563C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4DA5C3FF" w14:textId="0586C9EB" w:rsidR="006873B3" w:rsidRDefault="006873B3" w:rsidP="0094563C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Default failure criterion: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6B5CF3B0" w14:textId="1EFD01E8" w:rsidR="006873B3" w:rsidRDefault="006873B3" w:rsidP="0094563C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Unknown</w:t>
                        </w:r>
                      </w:p>
                    </w:tc>
                  </w:tr>
                  <w:tr w:rsidR="006873B3" w:rsidRPr="00577134" w14:paraId="70F92D22" w14:textId="77777777" w:rsidTr="0094563C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0331F3DC" w14:textId="22456112" w:rsidR="006873B3" w:rsidRDefault="006873B3" w:rsidP="0094563C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Tensile strength: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2E64ED87" w14:textId="5AA9C2C8" w:rsidR="006873B3" w:rsidRDefault="006873B3" w:rsidP="0094563C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3e+08 N/m^2</w:t>
                        </w:r>
                      </w:p>
                    </w:tc>
                  </w:tr>
                  <w:tr w:rsidR="006873B3" w:rsidRPr="00577134" w14:paraId="1A35A00B" w14:textId="77777777" w:rsidTr="0094563C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258960A7" w14:textId="16497521" w:rsidR="006873B3" w:rsidRDefault="006873B3" w:rsidP="0094563C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Compressive strength: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224DB56B" w14:textId="1B1F3022" w:rsidR="006873B3" w:rsidRDefault="006873B3" w:rsidP="0094563C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3e+09 N/m^2</w:t>
                        </w:r>
                      </w:p>
                    </w:tc>
                  </w:tr>
                  <w:tr w:rsidR="006873B3" w:rsidRPr="00577134" w14:paraId="30DBAC1B" w14:textId="77777777" w:rsidTr="0094563C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255F5E15" w14:textId="76664DCA" w:rsidR="006873B3" w:rsidRDefault="006873B3" w:rsidP="0094563C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Elastic modulus: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56A91D73" w14:textId="4DC3313F" w:rsidR="006873B3" w:rsidRDefault="006873B3" w:rsidP="0094563C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3.7e+11 N/m^2</w:t>
                        </w:r>
                      </w:p>
                    </w:tc>
                  </w:tr>
                  <w:tr w:rsidR="006873B3" w:rsidRPr="00577134" w14:paraId="0C903FC5" w14:textId="77777777" w:rsidTr="0094563C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24BB4A54" w14:textId="14EB1633" w:rsidR="006873B3" w:rsidRDefault="006873B3" w:rsidP="0094563C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Poisson's ratio: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401F51C1" w14:textId="19BF6DC2" w:rsidR="006873B3" w:rsidRDefault="006873B3" w:rsidP="0094563C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 xml:space="preserve">0.22  </w:t>
                        </w:r>
                      </w:p>
                    </w:tc>
                  </w:tr>
                  <w:tr w:rsidR="006873B3" w:rsidRPr="00577134" w14:paraId="12F62946" w14:textId="77777777" w:rsidTr="0094563C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566D01E5" w14:textId="089A2F4F" w:rsidR="006873B3" w:rsidRDefault="006873B3" w:rsidP="0094563C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Mass density: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2EEE9C7D" w14:textId="1E15AB1D" w:rsidR="006873B3" w:rsidRDefault="006873B3" w:rsidP="0094563C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3,960 kg/m^3</w:t>
                        </w:r>
                      </w:p>
                    </w:tc>
                  </w:tr>
                  <w:tr w:rsidR="006873B3" w:rsidRPr="00577134" w14:paraId="72AE2043" w14:textId="77777777" w:rsidTr="0094563C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5CEDBB31" w14:textId="1D188E5F" w:rsidR="006873B3" w:rsidRDefault="006873B3" w:rsidP="0094563C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Shear modulus: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27333612" w14:textId="521A98DE" w:rsidR="006873B3" w:rsidRDefault="006873B3" w:rsidP="0094563C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1.5e+11 N/m^2</w:t>
                        </w:r>
                      </w:p>
                    </w:tc>
                  </w:tr>
                  <w:tr w:rsidR="006873B3" w:rsidRPr="00577134" w14:paraId="6DEFA8A6" w14:textId="77777777" w:rsidTr="0094563C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340574A4" w14:textId="1E25D4E1" w:rsidR="006873B3" w:rsidRDefault="006873B3" w:rsidP="0094563C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Thermal expansion coefficient: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50587E3C" w14:textId="2C6476DC" w:rsidR="006873B3" w:rsidRDefault="006873B3" w:rsidP="0094563C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7e-06 /Kelvin</w:t>
                        </w:r>
                      </w:p>
                    </w:tc>
                  </w:tr>
                </w:tbl>
                <w:p w14:paraId="75D0CACE" w14:textId="77777777" w:rsidR="006873B3" w:rsidRPr="00577134" w:rsidRDefault="006873B3" w:rsidP="0094563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bCs w:val="0"/>
                      <w:sz w:val="20"/>
                      <w:szCs w:val="20"/>
                    </w:rPr>
                  </w:pPr>
                </w:p>
              </w:tc>
              <w:tc>
                <w:tcPr>
                  <w:tcW w:w="2892" w:type="dxa"/>
                  <w:tcBorders>
                    <w:top w:val="single" w:sz="18" w:space="0" w:color="548DD4" w:themeColor="text2" w:themeTint="99"/>
                    <w:bottom w:val="single" w:sz="18" w:space="0" w:color="548DD4" w:themeColor="text2" w:themeTint="99"/>
                    <w:right w:val="none" w:sz="0" w:space="0" w:color="auto"/>
                  </w:tcBorders>
                </w:tcPr>
                <w:p w14:paraId="6601398B" w14:textId="53E2AAE7" w:rsidR="006873B3" w:rsidRPr="00577134" w:rsidRDefault="006873B3" w:rsidP="0094563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bCs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 1(Split Line1)(tplate_simplified-1)</w:t>
                  </w:r>
                </w:p>
              </w:tc>
            </w:tr>
            <w:tr w:rsidR="006873B3" w:rsidRPr="000841BF" w14:paraId="750536EE" w14:textId="77777777" w:rsidTr="0094563C">
              <w:trPr>
                <w:trHeight w:val="186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862" w:type="dxa"/>
                  <w:gridSpan w:val="3"/>
                  <w:tcBorders>
                    <w:top w:val="single" w:sz="8" w:space="0" w:color="auto"/>
                    <w:bottom w:val="single" w:sz="18" w:space="0" w:color="365F91" w:themeColor="accent1" w:themeShade="BF"/>
                  </w:tcBorders>
                  <w:shd w:val="clear" w:color="auto" w:fill="DBE5F1" w:themeFill="accent1" w:themeFillTint="33"/>
                </w:tcPr>
                <w:p w14:paraId="76033B42" w14:textId="1F23F762" w:rsidR="006873B3" w:rsidRPr="000841BF" w:rsidRDefault="006873B3" w:rsidP="0094563C">
                  <w:pPr>
                    <w:rPr>
                      <w:rStyle w:val="Strong"/>
                      <w:sz w:val="20"/>
                      <w:szCs w:val="20"/>
                    </w:rPr>
                  </w:pPr>
                  <w:r>
                    <w:rPr>
                      <w:rStyle w:val="Strong"/>
                      <w:sz w:val="20"/>
                      <w:szCs w:val="20"/>
                    </w:rPr>
                    <w:t>Curve Data:N/A</w:t>
                  </w:r>
                </w:p>
              </w:tc>
            </w:tr>
          </w:tbl>
          <w:p w14:paraId="32C8A549" w14:textId="1F2DAD65" w:rsidR="00E80CD9" w:rsidRDefault="00E80CD9" w:rsidP="000A7C6B"/>
        </w:tc>
      </w:tr>
      <w:bookmarkEnd w:id="8"/>
      <w:bookmarkEnd w:id="9"/>
      <w:bookmarkEnd w:id="10"/>
    </w:tbl>
    <w:p w14:paraId="1335D6B7" w14:textId="77777777" w:rsidR="005273D5" w:rsidRDefault="005273D5" w:rsidP="006518B5"/>
    <w:tbl>
      <w:tblPr>
        <w:tblStyle w:val="TableGrid"/>
        <w:tblW w:w="1105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52"/>
      </w:tblGrid>
      <w:tr w:rsidR="005273D5" w14:paraId="42EA9C8A" w14:textId="77777777" w:rsidTr="00452CBC">
        <w:tc>
          <w:tcPr>
            <w:tcW w:w="11016" w:type="dxa"/>
          </w:tcPr>
          <w:p w14:paraId="137ADFD5" w14:textId="5F839405" w:rsidR="005273D5" w:rsidRPr="00AF1A58" w:rsidRDefault="006873B3" w:rsidP="000A7C6B">
            <w:pPr>
              <w:pStyle w:val="Heading1"/>
              <w:outlineLvl w:val="0"/>
              <w:rPr>
                <w:b w:val="0"/>
                <w:bCs w:val="0"/>
              </w:rPr>
            </w:pPr>
            <w:bookmarkStart w:id="12" w:name="_Toc72097005"/>
            <w:r>
              <w:rPr>
                <w:rStyle w:val="Strong"/>
              </w:rPr>
              <w:lastRenderedPageBreak/>
              <w:t>Loads and Fixtures</w:t>
            </w:r>
            <w:bookmarkEnd w:id="12"/>
          </w:p>
          <w:tbl>
            <w:tblPr>
              <w:tblStyle w:val="LightList-Accent3"/>
              <w:tblW w:w="10909" w:type="dxa"/>
              <w:tblBorders>
                <w:top w:val="single" w:sz="18" w:space="0" w:color="4D7830"/>
                <w:left w:val="single" w:sz="8" w:space="0" w:color="000000" w:themeColor="text1"/>
                <w:bottom w:val="single" w:sz="18" w:space="0" w:color="4D7830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ayout w:type="fixed"/>
              <w:tblCellMar>
                <w:top w:w="58" w:type="dxa"/>
                <w:left w:w="115" w:type="dxa"/>
                <w:bottom w:w="58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1817"/>
              <w:gridCol w:w="3021"/>
              <w:gridCol w:w="6071"/>
            </w:tblGrid>
            <w:tr w:rsidR="006873B3" w14:paraId="212D9936" w14:textId="77777777" w:rsidTr="00830781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0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817" w:type="dxa"/>
                  <w:tcBorders>
                    <w:left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EAF1DD" w:themeFill="accent3" w:themeFillTint="33"/>
                  <w:vAlign w:val="center"/>
                </w:tcPr>
                <w:p w14:paraId="6BE9AE71" w14:textId="18693E22" w:rsidR="006873B3" w:rsidRPr="004E282D" w:rsidRDefault="006873B3" w:rsidP="005A5DC6">
                  <w:pPr>
                    <w:jc w:val="center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Fixture name</w:t>
                  </w:r>
                </w:p>
              </w:tc>
              <w:tc>
                <w:tcPr>
                  <w:tcW w:w="3021" w:type="dxa"/>
                  <w:tcBorders>
                    <w:left w:val="single" w:sz="18" w:space="0" w:color="76923C" w:themeColor="accent3" w:themeShade="BF"/>
                    <w:bottom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EAF1DD" w:themeFill="accent3" w:themeFillTint="33"/>
                  <w:vAlign w:val="center"/>
                </w:tcPr>
                <w:p w14:paraId="7ED60A80" w14:textId="3557F63D" w:rsidR="006873B3" w:rsidRPr="004E282D" w:rsidRDefault="006873B3" w:rsidP="005A5DC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Fixture Image</w:t>
                  </w:r>
                </w:p>
              </w:tc>
              <w:tc>
                <w:tcPr>
                  <w:tcW w:w="6071" w:type="dxa"/>
                  <w:tcBorders>
                    <w:left w:val="single" w:sz="18" w:space="0" w:color="76923C" w:themeColor="accent3" w:themeShade="BF"/>
                    <w:bottom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EAF1DD" w:themeFill="accent3" w:themeFillTint="33"/>
                  <w:vAlign w:val="center"/>
                </w:tcPr>
                <w:p w14:paraId="4DCBDEC2" w14:textId="115E09D5" w:rsidR="006873B3" w:rsidRPr="004E282D" w:rsidRDefault="006873B3" w:rsidP="005A5DC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Fixture Details</w:t>
                  </w:r>
                </w:p>
              </w:tc>
            </w:tr>
            <w:tr w:rsidR="006873B3" w14:paraId="530691A2" w14:textId="77777777" w:rsidTr="00A80FE7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817" w:type="dxa"/>
                  <w:tcBorders>
                    <w:top w:val="single" w:sz="18" w:space="0" w:color="76923C" w:themeColor="accent3" w:themeShade="BF"/>
                    <w:left w:val="single" w:sz="18" w:space="0" w:color="76923C" w:themeColor="accent3" w:themeShade="BF"/>
                  </w:tcBorders>
                  <w:vAlign w:val="center"/>
                </w:tcPr>
                <w:p w14:paraId="6D5B7332" w14:textId="60CF948A" w:rsidR="006873B3" w:rsidRPr="00AD5FBA" w:rsidRDefault="006873B3" w:rsidP="005A5DC6">
                  <w:pPr>
                    <w:jc w:val="center"/>
                    <w:rPr>
                      <w:rStyle w:val="Strong"/>
                    </w:rPr>
                  </w:pPr>
                  <w:r>
                    <w:rPr>
                      <w:rStyle w:val="Strong"/>
                    </w:rPr>
                    <w:t>Fixed-1</w:t>
                  </w:r>
                </w:p>
              </w:tc>
              <w:tc>
                <w:tcPr>
                  <w:tcW w:w="3021" w:type="dxa"/>
                  <w:tcBorders>
                    <w:top w:val="single" w:sz="18" w:space="0" w:color="76923C" w:themeColor="accent3" w:themeShade="BF"/>
                  </w:tcBorders>
                </w:tcPr>
                <w:p w14:paraId="685F4969" w14:textId="78DB75B9" w:rsidR="006873B3" w:rsidRPr="006208CB" w:rsidRDefault="006873B3" w:rsidP="000A7C6B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noProof/>
                      <w:sz w:val="20"/>
                      <w:szCs w:val="20"/>
                    </w:rPr>
                    <w:drawing>
                      <wp:inline distT="0" distB="0" distL="0" distR="0" wp14:anchorId="16403AA3" wp14:editId="6A0D2C0A">
                        <wp:extent cx="1772285" cy="1164590"/>
                        <wp:effectExtent l="0" t="0" r="0" b="0"/>
                        <wp:docPr id="17" name="Picture 17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7" name=""/>
                                <pic:cNvPicPr/>
                              </pic:nvPicPr>
                              <pic:blipFill>
                                <a:blip r:embed="rId2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72285" cy="11645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6071" w:type="dxa"/>
                  <w:tcBorders>
                    <w:top w:val="single" w:sz="18" w:space="0" w:color="76923C" w:themeColor="accent3" w:themeShade="BF"/>
                    <w:right w:val="single" w:sz="18" w:space="0" w:color="76923C" w:themeColor="accent3" w:themeShade="BF"/>
                  </w:tcBorders>
                </w:tcPr>
                <w:tbl>
                  <w:tblPr>
                    <w:tblStyle w:val="MediumGrid1-Accent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3174"/>
                    <w:gridCol w:w="2667"/>
                  </w:tblGrid>
                  <w:tr w:rsidR="006873B3" w14:paraId="4001D258" w14:textId="77777777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  <w:hideMark/>
                      </w:tcPr>
                      <w:p w14:paraId="55200162" w14:textId="64899BAB" w:rsidR="006873B3" w:rsidRPr="00BE6656" w:rsidRDefault="006873B3" w:rsidP="003F2268">
                        <w:pPr>
                          <w:jc w:val="right"/>
                          <w:rPr>
                            <w:rStyle w:val="Strong"/>
                            <w:bCs/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Entities: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14:paraId="47E1E458" w14:textId="0E25D2C7" w:rsidR="006873B3" w:rsidRPr="00154A1A" w:rsidRDefault="006873B3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2 face(s)</w:t>
                        </w:r>
                      </w:p>
                    </w:tc>
                  </w:tr>
                  <w:tr w:rsidR="006873B3" w14:paraId="4F73FC91" w14:textId="77777777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7CB962F7" w14:textId="2FAD34BF" w:rsidR="006873B3" w:rsidRDefault="006873B3" w:rsidP="003F2268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Type: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6F168EDF" w14:textId="22CD56B6" w:rsidR="006873B3" w:rsidRDefault="006873B3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Fixed Geometry</w:t>
                        </w:r>
                      </w:p>
                    </w:tc>
                  </w:tr>
                </w:tbl>
                <w:p w14:paraId="0B017C34" w14:textId="77777777" w:rsidR="006873B3" w:rsidRPr="004C6DEB" w:rsidRDefault="006873B3" w:rsidP="00840CC7">
                  <w:pPr>
                    <w:pStyle w:val="TOC3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</w:p>
              </w:tc>
            </w:tr>
            <w:tr w:rsidR="003F154A" w14:paraId="0A33DC08" w14:textId="77777777" w:rsidTr="00452CBC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909" w:type="dxa"/>
                  <w:gridSpan w:val="3"/>
                  <w:tcBorders>
                    <w:left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D6E3BC" w:themeFill="accent3" w:themeFillTint="66"/>
                  <w:vAlign w:val="center"/>
                </w:tcPr>
                <w:p w14:paraId="3E0DDD47" w14:textId="7D3E94EC" w:rsidR="003F154A" w:rsidRPr="003F154A" w:rsidRDefault="006873B3" w:rsidP="003F154A">
                  <w:pPr>
                    <w:rPr>
                      <w:rStyle w:val="Strong"/>
                      <w:bCs/>
                    </w:rPr>
                  </w:pPr>
                  <w:r>
                    <w:rPr>
                      <w:rStyle w:val="Strong"/>
                      <w:b/>
                    </w:rPr>
                    <w:t>Resultant Forces</w:t>
                  </w:r>
                </w:p>
                <w:tbl>
                  <w:tblPr>
                    <w:tblStyle w:val="TableGrid"/>
                    <w:tblW w:w="10669" w:type="dxa"/>
                    <w:tblLayout w:type="fixed"/>
                    <w:tblLook w:val="06A0" w:firstRow="1" w:lastRow="0" w:firstColumn="1" w:lastColumn="0" w:noHBand="1" w:noVBand="1"/>
                  </w:tblPr>
                  <w:tblGrid>
                    <w:gridCol w:w="2659"/>
                    <w:gridCol w:w="1980"/>
                    <w:gridCol w:w="1980"/>
                    <w:gridCol w:w="1980"/>
                    <w:gridCol w:w="2070"/>
                  </w:tblGrid>
                  <w:tr w:rsidR="003F154A" w14:paraId="5C1D0EA8" w14:textId="77777777" w:rsidTr="00452CBC">
                    <w:trPr>
                      <w:trHeight w:val="250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14:paraId="34EEB613" w14:textId="1E169006" w:rsidR="003F154A" w:rsidRDefault="006873B3" w:rsidP="000A7C6B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Components</w:t>
                        </w:r>
                      </w:p>
                    </w:tc>
                    <w:tc>
                      <w:tcPr>
                        <w:tcW w:w="1980" w:type="dxa"/>
                        <w:shd w:val="clear" w:color="auto" w:fill="D9D9D9" w:themeFill="background1" w:themeFillShade="D9"/>
                        <w:vAlign w:val="center"/>
                      </w:tcPr>
                      <w:p w14:paraId="44CBC31B" w14:textId="2EFB5F5D" w:rsidR="003F154A" w:rsidRDefault="006873B3" w:rsidP="000A7C6B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X</w:t>
                        </w:r>
                      </w:p>
                    </w:tc>
                    <w:tc>
                      <w:tcPr>
                        <w:tcW w:w="1980" w:type="dxa"/>
                        <w:shd w:val="clear" w:color="auto" w:fill="D9D9D9" w:themeFill="background1" w:themeFillShade="D9"/>
                        <w:vAlign w:val="center"/>
                      </w:tcPr>
                      <w:p w14:paraId="5808B23B" w14:textId="461414DC" w:rsidR="003F154A" w:rsidRDefault="006873B3" w:rsidP="000A7C6B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Y</w:t>
                        </w:r>
                      </w:p>
                    </w:tc>
                    <w:tc>
                      <w:tcPr>
                        <w:tcW w:w="1980" w:type="dxa"/>
                        <w:shd w:val="clear" w:color="auto" w:fill="D9D9D9" w:themeFill="background1" w:themeFillShade="D9"/>
                        <w:vAlign w:val="center"/>
                      </w:tcPr>
                      <w:p w14:paraId="60AA6FF3" w14:textId="0B70F61F" w:rsidR="003F154A" w:rsidRDefault="006873B3" w:rsidP="000A7C6B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Z</w:t>
                        </w:r>
                      </w:p>
                    </w:tc>
                    <w:tc>
                      <w:tcPr>
                        <w:tcW w:w="2070" w:type="dxa"/>
                        <w:shd w:val="clear" w:color="auto" w:fill="D9D9D9" w:themeFill="background1" w:themeFillShade="D9"/>
                        <w:vAlign w:val="center"/>
                      </w:tcPr>
                      <w:p w14:paraId="0595BA69" w14:textId="6DAA4FC8" w:rsidR="003F154A" w:rsidRDefault="006873B3" w:rsidP="000A7C6B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Resultant</w:t>
                        </w:r>
                      </w:p>
                    </w:tc>
                  </w:tr>
                  <w:tr w:rsidR="003F154A" w14:paraId="6FAEFBA5" w14:textId="77777777" w:rsidTr="00452CBC">
                    <w:trPr>
                      <w:trHeight w:val="263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14:paraId="61C82BEE" w14:textId="1DD0E048" w:rsidR="003F154A" w:rsidRDefault="006873B3" w:rsidP="000A7C6B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Reaction force(N)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574A2EB0" w14:textId="6DDBB0EA" w:rsidR="003F154A" w:rsidRPr="00EF37BF" w:rsidRDefault="006873B3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-7.39098e-05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53EDFEFC" w14:textId="0D18859F" w:rsidR="003F154A" w:rsidRPr="00EF37BF" w:rsidRDefault="006873B3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486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6C5BFCB6" w14:textId="6C9956CC" w:rsidR="003F154A" w:rsidRDefault="006873B3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-2.6226e-06</w:t>
                        </w:r>
                      </w:p>
                    </w:tc>
                    <w:tc>
                      <w:tcPr>
                        <w:tcW w:w="2070" w:type="dxa"/>
                        <w:shd w:val="clear" w:color="auto" w:fill="FFFFFF" w:themeFill="background1"/>
                        <w:vAlign w:val="center"/>
                      </w:tcPr>
                      <w:p w14:paraId="1FFAB2ED" w14:textId="20407C98" w:rsidR="003F154A" w:rsidRPr="00EF37BF" w:rsidRDefault="006873B3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486</w:t>
                        </w:r>
                      </w:p>
                    </w:tc>
                  </w:tr>
                  <w:tr w:rsidR="00935682" w14:paraId="5E0743F6" w14:textId="77777777" w:rsidTr="00452CBC">
                    <w:trPr>
                      <w:cantSplit/>
                      <w:trHeight w:val="263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14:paraId="26F8E912" w14:textId="7138EB7E" w:rsidR="00935682" w:rsidRDefault="006873B3" w:rsidP="000A7C6B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Reaction Moment(N.m)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36122265" w14:textId="201EF526" w:rsidR="00935682" w:rsidRDefault="006873B3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70BE41C6" w14:textId="00CAD4CC" w:rsidR="00935682" w:rsidRDefault="006873B3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4DEE34E7" w14:textId="51A3BEF7" w:rsidR="00935682" w:rsidRDefault="006873B3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2070" w:type="dxa"/>
                        <w:shd w:val="clear" w:color="auto" w:fill="FFFFFF" w:themeFill="background1"/>
                        <w:vAlign w:val="center"/>
                      </w:tcPr>
                      <w:p w14:paraId="46705204" w14:textId="64F8A078" w:rsidR="00935682" w:rsidRDefault="006873B3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</w:tr>
                </w:tbl>
                <w:p w14:paraId="57C70C68" w14:textId="77777777" w:rsidR="003F154A" w:rsidRDefault="003F154A" w:rsidP="003F154A">
                  <w:pPr>
                    <w:jc w:val="center"/>
                    <w:rPr>
                      <w:rStyle w:val="Strong"/>
                      <w:b/>
                      <w:sz w:val="18"/>
                      <w:szCs w:val="18"/>
                    </w:rPr>
                  </w:pPr>
                  <w:r>
                    <w:rPr>
                      <w:rStyle w:val="Strong"/>
                      <w:b/>
                      <w:sz w:val="18"/>
                      <w:szCs w:val="18"/>
                    </w:rPr>
                    <w:t xml:space="preserve"> </w:t>
                  </w:r>
                </w:p>
              </w:tc>
            </w:tr>
          </w:tbl>
          <w:p w14:paraId="028CE81E" w14:textId="77777777" w:rsidR="005273D5" w:rsidRDefault="005273D5" w:rsidP="00840CC7">
            <w:pPr>
              <w:pStyle w:val="TOC3"/>
            </w:pPr>
          </w:p>
          <w:tbl>
            <w:tblPr>
              <w:tblStyle w:val="LightList-Accent2"/>
              <w:tblW w:w="10816" w:type="dxa"/>
              <w:tblBorders>
                <w:top w:val="single" w:sz="18" w:space="0" w:color="C0504D" w:themeColor="accent2"/>
                <w:left w:val="single" w:sz="8" w:space="0" w:color="000000" w:themeColor="text1"/>
                <w:bottom w:val="single" w:sz="18" w:space="0" w:color="C0504D" w:themeColor="accent2"/>
                <w:right w:val="single" w:sz="8" w:space="0" w:color="000000" w:themeColor="text1"/>
                <w:insideH w:val="single" w:sz="8" w:space="0" w:color="000000" w:themeColor="text1"/>
                <w:insideV w:val="single" w:sz="2" w:space="0" w:color="auto"/>
              </w:tblBorders>
              <w:tblLayout w:type="fixed"/>
              <w:tblCellMar>
                <w:top w:w="58" w:type="dxa"/>
                <w:left w:w="115" w:type="dxa"/>
                <w:bottom w:w="58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1654"/>
              <w:gridCol w:w="3234"/>
              <w:gridCol w:w="5928"/>
            </w:tblGrid>
            <w:tr w:rsidR="006873B3" w14:paraId="471F7908" w14:textId="77777777" w:rsidTr="00CC62C0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0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54" w:type="dxa"/>
                  <w:tcBorders>
                    <w:left w:val="single" w:sz="18" w:space="0" w:color="C0504D" w:themeColor="accent2"/>
                    <w:right w:val="single" w:sz="18" w:space="0" w:color="C0504D" w:themeColor="accent2"/>
                  </w:tcBorders>
                  <w:shd w:val="clear" w:color="auto" w:fill="F2E0D2"/>
                  <w:vAlign w:val="center"/>
                </w:tcPr>
                <w:p w14:paraId="72B165C4" w14:textId="3B8890B4" w:rsidR="006873B3" w:rsidRPr="004E282D" w:rsidRDefault="006873B3" w:rsidP="005A5DC6">
                  <w:pPr>
                    <w:jc w:val="center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Load name</w:t>
                  </w:r>
                </w:p>
              </w:tc>
              <w:tc>
                <w:tcPr>
                  <w:tcW w:w="3234" w:type="dxa"/>
                  <w:tcBorders>
                    <w:left w:val="single" w:sz="18" w:space="0" w:color="C0504D" w:themeColor="accent2"/>
                    <w:bottom w:val="single" w:sz="18" w:space="0" w:color="C0504D" w:themeColor="accent2"/>
                    <w:right w:val="single" w:sz="18" w:space="0" w:color="C0504D" w:themeColor="accent2"/>
                  </w:tcBorders>
                  <w:shd w:val="clear" w:color="auto" w:fill="F2E0D2"/>
                  <w:vAlign w:val="center"/>
                </w:tcPr>
                <w:p w14:paraId="1A9A0A1E" w14:textId="61F28568" w:rsidR="006873B3" w:rsidRPr="004E282D" w:rsidRDefault="006873B3" w:rsidP="005A5DC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Load Image</w:t>
                  </w:r>
                </w:p>
              </w:tc>
              <w:tc>
                <w:tcPr>
                  <w:tcW w:w="5928" w:type="dxa"/>
                  <w:tcBorders>
                    <w:left w:val="single" w:sz="18" w:space="0" w:color="C0504D" w:themeColor="accent2"/>
                    <w:bottom w:val="single" w:sz="18" w:space="0" w:color="C0504D" w:themeColor="accent2"/>
                    <w:right w:val="single" w:sz="18" w:space="0" w:color="C0504D" w:themeColor="accent2"/>
                  </w:tcBorders>
                  <w:shd w:val="clear" w:color="auto" w:fill="F2E0D2"/>
                  <w:vAlign w:val="center"/>
                </w:tcPr>
                <w:p w14:paraId="10D7F004" w14:textId="5DD036E7" w:rsidR="006873B3" w:rsidRPr="004E282D" w:rsidRDefault="006873B3" w:rsidP="005A5DC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Load Details</w:t>
                  </w:r>
                </w:p>
              </w:tc>
            </w:tr>
            <w:tr w:rsidR="006873B3" w14:paraId="2EC9EA63" w14:textId="77777777" w:rsidTr="00F2131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54" w:type="dxa"/>
                  <w:tcBorders>
                    <w:top w:val="single" w:sz="18" w:space="0" w:color="C0504D" w:themeColor="accent2"/>
                    <w:left w:val="single" w:sz="18" w:space="0" w:color="C0504D" w:themeColor="accent2"/>
                  </w:tcBorders>
                  <w:vAlign w:val="center"/>
                </w:tcPr>
                <w:p w14:paraId="1D730EDC" w14:textId="327E78BC" w:rsidR="006873B3" w:rsidRPr="00F42DD1" w:rsidRDefault="006873B3" w:rsidP="005A5DC6">
                  <w:pPr>
                    <w:jc w:val="center"/>
                    <w:rPr>
                      <w:rStyle w:val="Strong"/>
                    </w:rPr>
                  </w:pPr>
                  <w:r>
                    <w:rPr>
                      <w:rStyle w:val="Strong"/>
                    </w:rPr>
                    <w:t>Force-1</w:t>
                  </w:r>
                </w:p>
              </w:tc>
              <w:tc>
                <w:tcPr>
                  <w:tcW w:w="3234" w:type="dxa"/>
                  <w:tcBorders>
                    <w:top w:val="single" w:sz="18" w:space="0" w:color="C0504D" w:themeColor="accent2"/>
                  </w:tcBorders>
                </w:tcPr>
                <w:p w14:paraId="620DD76D" w14:textId="663EE381" w:rsidR="006873B3" w:rsidRPr="006208CB" w:rsidRDefault="006873B3" w:rsidP="000A7C6B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bCs/>
                      <w:noProof/>
                      <w:sz w:val="20"/>
                      <w:szCs w:val="20"/>
                    </w:rPr>
                    <w:drawing>
                      <wp:inline distT="0" distB="0" distL="0" distR="0" wp14:anchorId="15AAA8A1" wp14:editId="6C51D20A">
                        <wp:extent cx="1907540" cy="1254125"/>
                        <wp:effectExtent l="0" t="0" r="0" b="3175"/>
                        <wp:docPr id="18" name="Picture 18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8" name=""/>
                                <pic:cNvPicPr/>
                              </pic:nvPicPr>
                              <pic:blipFill>
                                <a:blip r:embed="rId2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07540" cy="125412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928" w:type="dxa"/>
                  <w:tcBorders>
                    <w:top w:val="single" w:sz="18" w:space="0" w:color="C0504D" w:themeColor="accent2"/>
                    <w:right w:val="single" w:sz="18" w:space="0" w:color="C0504D" w:themeColor="accent2"/>
                  </w:tcBorders>
                </w:tcPr>
                <w:tbl>
                  <w:tblPr>
                    <w:tblStyle w:val="MediumGrid1-Accent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3096"/>
                    <w:gridCol w:w="2602"/>
                  </w:tblGrid>
                  <w:tr w:rsidR="006873B3" w14:paraId="6E504CEB" w14:textId="77777777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  <w:hideMark/>
                      </w:tcPr>
                      <w:p w14:paraId="5E79A637" w14:textId="36CCBCEC" w:rsidR="006873B3" w:rsidRPr="00BE6656" w:rsidRDefault="006873B3" w:rsidP="003F2268">
                        <w:pPr>
                          <w:jc w:val="right"/>
                          <w:rPr>
                            <w:rStyle w:val="Strong"/>
                            <w:bCs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Entities: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14:paraId="7BEA807E" w14:textId="6778890B" w:rsidR="006873B3" w:rsidRPr="00B77EA3" w:rsidRDefault="006873B3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1 face(s)</w:t>
                        </w:r>
                      </w:p>
                    </w:tc>
                  </w:tr>
                  <w:tr w:rsidR="006873B3" w14:paraId="0EA0CC45" w14:textId="77777777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493E8446" w14:textId="49C91CF3" w:rsidR="006873B3" w:rsidRDefault="006873B3" w:rsidP="003F2268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Type: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7E6548A5" w14:textId="436884B9" w:rsidR="006873B3" w:rsidRDefault="006873B3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Apply normal force</w:t>
                        </w:r>
                      </w:p>
                    </w:tc>
                  </w:tr>
                  <w:tr w:rsidR="006873B3" w14:paraId="0F9FA80D" w14:textId="77777777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1A8303F3" w14:textId="7AFEC5A6" w:rsidR="006873B3" w:rsidRDefault="006873B3" w:rsidP="003F2268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Value: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2F3B43AA" w14:textId="1AF163B9" w:rsidR="006873B3" w:rsidRDefault="006873B3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486 N</w:t>
                        </w:r>
                      </w:p>
                    </w:tc>
                  </w:tr>
                </w:tbl>
                <w:p w14:paraId="0099FEA0" w14:textId="77777777" w:rsidR="006873B3" w:rsidRDefault="006873B3" w:rsidP="000A7C6B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</w:rPr>
                  </w:pPr>
                </w:p>
              </w:tc>
            </w:tr>
          </w:tbl>
          <w:p w14:paraId="05CA74AC" w14:textId="3324C7B9" w:rsidR="005273D5" w:rsidRDefault="005273D5" w:rsidP="000A7C6B">
            <w:pPr>
              <w:rPr>
                <w:rStyle w:val="Strong"/>
              </w:rPr>
            </w:pPr>
          </w:p>
        </w:tc>
      </w:tr>
    </w:tbl>
    <w:p w14:paraId="3D84317E" w14:textId="77777777" w:rsidR="00132707" w:rsidRDefault="00132707" w:rsidP="00132707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16"/>
      </w:tblGrid>
      <w:tr w:rsidR="00132707" w14:paraId="73075CF6" w14:textId="77777777" w:rsidTr="005B3D16">
        <w:tc>
          <w:tcPr>
            <w:tcW w:w="11016" w:type="dxa"/>
          </w:tcPr>
          <w:p w14:paraId="136B7163" w14:textId="2C961160" w:rsidR="00132707" w:rsidRDefault="00132707" w:rsidP="000A7C6B">
            <w:pPr>
              <w:pStyle w:val="Heading1"/>
              <w:outlineLvl w:val="0"/>
            </w:pPr>
            <w:r>
              <w:br w:type="page"/>
            </w:r>
            <w:bookmarkStart w:id="13" w:name="_Toc72097006"/>
            <w:r w:rsidR="006873B3">
              <w:t>Connector Definitions</w:t>
            </w:r>
            <w:bookmarkEnd w:id="13"/>
          </w:p>
          <w:p w14:paraId="7B399F2C" w14:textId="1425594F" w:rsidR="00132707" w:rsidRDefault="006873B3" w:rsidP="000A7C6B">
            <w:r>
              <w:t>No Data</w:t>
            </w:r>
          </w:p>
          <w:p w14:paraId="6C9C59C3" w14:textId="250ECC24" w:rsidR="00EF37BF" w:rsidRPr="009C0A33" w:rsidRDefault="00EF37BF" w:rsidP="000A7C6B"/>
          <w:p w14:paraId="62D33D26" w14:textId="77777777" w:rsidR="000F2729" w:rsidRDefault="000F2729" w:rsidP="000A7C6B"/>
          <w:p w14:paraId="5CDDBBC3" w14:textId="43BA42F1" w:rsidR="00E12C21" w:rsidRDefault="00E12C21" w:rsidP="000A7C6B"/>
          <w:p w14:paraId="32A15A06" w14:textId="590BA7EB" w:rsidR="00132707" w:rsidRDefault="00132707" w:rsidP="000A7C6B"/>
        </w:tc>
      </w:tr>
    </w:tbl>
    <w:p w14:paraId="7C863FD3" w14:textId="77777777" w:rsidR="00104BD8" w:rsidRDefault="00104BD8" w:rsidP="006936A0"/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1016"/>
      </w:tblGrid>
      <w:tr w:rsidR="00104BD8" w14:paraId="7684C78B" w14:textId="77777777" w:rsidTr="00213D4E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14:paraId="7DC434AA" w14:textId="3D827368" w:rsidR="00104BD8" w:rsidRDefault="006873B3" w:rsidP="006873B3">
            <w:pPr>
              <w:pStyle w:val="Heading1"/>
            </w:pPr>
            <w:bookmarkStart w:id="14" w:name="_Toc72097007"/>
            <w:r>
              <w:lastRenderedPageBreak/>
              <w:t>Contact Information</w:t>
            </w:r>
            <w:bookmarkEnd w:id="14"/>
          </w:p>
          <w:p w14:paraId="6B254ADA" w14:textId="77777777" w:rsidR="00104BD8" w:rsidRPr="000B04D4" w:rsidRDefault="00104BD8" w:rsidP="000A7C6B"/>
          <w:tbl>
            <w:tblPr>
              <w:tblStyle w:val="LightGrid-Accent11"/>
              <w:tblW w:w="0" w:type="auto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2620"/>
              <w:gridCol w:w="4067"/>
              <w:gridCol w:w="4067"/>
            </w:tblGrid>
            <w:tr w:rsidR="002B4DE8" w14:paraId="4073E155" w14:textId="77777777" w:rsidTr="00213D4E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20" w:type="dxa"/>
                  <w:tcBorders>
                    <w:top w:val="none" w:sz="0" w:space="0" w:color="auto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10B57905" w14:textId="0DFA1300" w:rsidR="002B4DE8" w:rsidRDefault="006873B3" w:rsidP="00C16188">
                  <w:pPr>
                    <w:jc w:val="center"/>
                  </w:pPr>
                  <w:r>
                    <w:t>Contact</w:t>
                  </w:r>
                </w:p>
              </w:tc>
              <w:tc>
                <w:tcPr>
                  <w:tcW w:w="4067" w:type="dxa"/>
                  <w:tcBorders>
                    <w:top w:val="none" w:sz="0" w:space="0" w:color="auto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1CF076FB" w14:textId="17662F3A" w:rsidR="002B4DE8" w:rsidRDefault="006873B3" w:rsidP="00C16188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Contact Image</w:t>
                  </w:r>
                </w:p>
              </w:tc>
              <w:tc>
                <w:tcPr>
                  <w:tcW w:w="4067" w:type="dxa"/>
                  <w:tcBorders>
                    <w:top w:val="none" w:sz="0" w:space="0" w:color="auto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50113D92" w14:textId="038CBAEB" w:rsidR="002B4DE8" w:rsidRDefault="006873B3" w:rsidP="00C16188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Contact Properties</w:t>
                  </w:r>
                </w:p>
              </w:tc>
            </w:tr>
            <w:tr w:rsidR="002B4DE8" w14:paraId="682F6D78" w14:textId="77777777" w:rsidTr="006873B3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2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89844CF" w14:textId="5404E971" w:rsidR="002B4DE8" w:rsidRPr="00211C62" w:rsidRDefault="006873B3" w:rsidP="00C16188">
                  <w:pPr>
                    <w:jc w:val="center"/>
                    <w:rPr>
                      <w:rFonts w:asciiTheme="minorHAnsi" w:hAnsiTheme="minorHAnsi"/>
                      <w:b w:val="0"/>
                    </w:rPr>
                  </w:pPr>
                  <w:r>
                    <w:rPr>
                      <w:rFonts w:asciiTheme="minorHAnsi" w:hAnsiTheme="minorHAnsi"/>
                      <w:b w:val="0"/>
                    </w:rPr>
                    <w:t>Contact Set-1</w:t>
                  </w:r>
                </w:p>
              </w:tc>
              <w:tc>
                <w:tcPr>
                  <w:tcW w:w="406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4F81BD" w:themeColor="accent1"/>
                  </w:tcBorders>
                  <w:shd w:val="clear" w:color="auto" w:fill="auto"/>
                  <w:vAlign w:val="center"/>
                </w:tcPr>
                <w:p w14:paraId="44948540" w14:textId="259AAC53" w:rsidR="002B4DE8" w:rsidRPr="000B04D4" w:rsidRDefault="006873B3" w:rsidP="00C16188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rPr>
                      <w:noProof/>
                    </w:rPr>
                    <w:drawing>
                      <wp:inline distT="0" distB="0" distL="0" distR="0" wp14:anchorId="39D1A254" wp14:editId="5069690B">
                        <wp:extent cx="2445385" cy="1607185"/>
                        <wp:effectExtent l="0" t="0" r="0" b="0"/>
                        <wp:docPr id="19" name="Picture 19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9" name=""/>
                                <pic:cNvPicPr/>
                              </pic:nvPicPr>
                              <pic:blipFill>
                                <a:blip r:embed="rId23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445385" cy="160718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067" w:type="dxa"/>
                  <w:tcBorders>
                    <w:top w:val="single" w:sz="18" w:space="0" w:color="548DD4" w:themeColor="text2" w:themeTint="99"/>
                    <w:left w:val="single" w:sz="18" w:space="0" w:color="4F81BD" w:themeColor="accent1"/>
                    <w:bottom w:val="single" w:sz="18" w:space="0" w:color="548DD4" w:themeColor="text2" w:themeTint="99"/>
                    <w:right w:val="single" w:sz="18" w:space="0" w:color="4F81BD" w:themeColor="accent1"/>
                  </w:tcBorders>
                  <w:shd w:val="clear" w:color="auto" w:fill="auto"/>
                </w:tcPr>
                <w:tbl>
                  <w:tblPr>
                    <w:tblStyle w:val="MediumGrid1-Accent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2093"/>
                    <w:gridCol w:w="1758"/>
                  </w:tblGrid>
                  <w:tr w:rsidR="0017091B" w14:paraId="0A58457D" w14:textId="77777777" w:rsidTr="004F6DE4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  <w:hideMark/>
                      </w:tcPr>
                      <w:p w14:paraId="10C8D01B" w14:textId="647661AF" w:rsidR="0017091B" w:rsidRPr="00BE6656" w:rsidRDefault="006873B3" w:rsidP="004F6DE4">
                        <w:pPr>
                          <w:jc w:val="right"/>
                          <w:rPr>
                            <w:rStyle w:val="Strong"/>
                            <w:bCs/>
                          </w:rPr>
                        </w:pPr>
                        <w:r>
                          <w:t>Type: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14:paraId="02E445D9" w14:textId="2C8E74AE" w:rsidR="0017091B" w:rsidRPr="00BE6656" w:rsidRDefault="006873B3" w:rsidP="004F6DE4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</w:rPr>
                          <w:t xml:space="preserve">Bonded contact pair </w:t>
                        </w:r>
                      </w:p>
                    </w:tc>
                  </w:tr>
                  <w:tr w:rsidR="006873B3" w14:paraId="01D6079F" w14:textId="77777777" w:rsidTr="004F6DE4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5F6D3FE2" w14:textId="0AEF0774" w:rsidR="006873B3" w:rsidRDefault="006873B3" w:rsidP="004F6DE4">
                        <w:pPr>
                          <w:jc w:val="right"/>
                        </w:pPr>
                        <w:r>
                          <w:t>Entities: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7D38A9C6" w14:textId="0EFD9276" w:rsidR="006873B3" w:rsidRDefault="006873B3" w:rsidP="004F6DE4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</w:rPr>
                          <w:t>2 face(s)</w:t>
                        </w:r>
                      </w:p>
                    </w:tc>
                  </w:tr>
                </w:tbl>
                <w:p w14:paraId="776E93F7" w14:textId="77777777" w:rsidR="00213D4E" w:rsidRPr="00211C62" w:rsidRDefault="00213D4E" w:rsidP="0017091B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</w:p>
              </w:tc>
            </w:tr>
            <w:tr w:rsidR="006873B3" w14:paraId="71761BEE" w14:textId="77777777" w:rsidTr="0094563C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3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4F81BD" w:themeColor="accent1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588BA35C" w14:textId="5FE43DEA" w:rsidR="006873B3" w:rsidRDefault="006873B3" w:rsidP="0094563C">
                  <w:pPr>
                    <w:rPr>
                      <w:rStyle w:val="Strong"/>
                    </w:rPr>
                  </w:pPr>
                  <w:r>
                    <w:rPr>
                      <w:rStyle w:val="Strong"/>
                      <w:b/>
                    </w:rPr>
                    <w:t>Contact/Friction force</w:t>
                  </w:r>
                </w:p>
                <w:tbl>
                  <w:tblPr>
                    <w:tblStyle w:val="TableGrid"/>
                    <w:tblW w:w="10597" w:type="dxa"/>
                    <w:tblLayout w:type="fixed"/>
                    <w:tblLook w:val="06A0" w:firstRow="1" w:lastRow="0" w:firstColumn="1" w:lastColumn="0" w:noHBand="1" w:noVBand="1"/>
                  </w:tblPr>
                  <w:tblGrid>
                    <w:gridCol w:w="2547"/>
                    <w:gridCol w:w="1967"/>
                    <w:gridCol w:w="1967"/>
                    <w:gridCol w:w="1967"/>
                    <w:gridCol w:w="2149"/>
                  </w:tblGrid>
                  <w:tr w:rsidR="006873B3" w14:paraId="369ED2D2" w14:textId="77777777" w:rsidTr="0094563C">
                    <w:trPr>
                      <w:trHeight w:val="273"/>
                    </w:trPr>
                    <w:tc>
                      <w:tcPr>
                        <w:tcW w:w="2547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D9D9D9" w:themeFill="background1" w:themeFillShade="D9"/>
                        <w:vAlign w:val="center"/>
                        <w:hideMark/>
                      </w:tcPr>
                      <w:p w14:paraId="0006D5C5" w14:textId="68E87272" w:rsidR="006873B3" w:rsidRDefault="006873B3" w:rsidP="0094563C">
                        <w:pPr>
                          <w:jc w:val="center"/>
                          <w:rPr>
                            <w:rStyle w:val="Strong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Components</w:t>
                        </w:r>
                      </w:p>
                    </w:tc>
                    <w:tc>
                      <w:tcPr>
                        <w:tcW w:w="1967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D9D9D9" w:themeFill="background1" w:themeFillShade="D9"/>
                        <w:vAlign w:val="center"/>
                        <w:hideMark/>
                      </w:tcPr>
                      <w:p w14:paraId="214395C6" w14:textId="7268FE43" w:rsidR="006873B3" w:rsidRDefault="006873B3" w:rsidP="0094563C">
                        <w:pPr>
                          <w:jc w:val="center"/>
                          <w:rPr>
                            <w:rStyle w:val="Strong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X</w:t>
                        </w:r>
                      </w:p>
                    </w:tc>
                    <w:tc>
                      <w:tcPr>
                        <w:tcW w:w="1967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D9D9D9" w:themeFill="background1" w:themeFillShade="D9"/>
                        <w:vAlign w:val="center"/>
                        <w:hideMark/>
                      </w:tcPr>
                      <w:p w14:paraId="38D5910B" w14:textId="3487DD8F" w:rsidR="006873B3" w:rsidRDefault="006873B3" w:rsidP="0094563C">
                        <w:pPr>
                          <w:jc w:val="center"/>
                          <w:rPr>
                            <w:rStyle w:val="Strong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Y</w:t>
                        </w:r>
                      </w:p>
                    </w:tc>
                    <w:tc>
                      <w:tcPr>
                        <w:tcW w:w="1967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D9D9D9" w:themeFill="background1" w:themeFillShade="D9"/>
                        <w:vAlign w:val="center"/>
                        <w:hideMark/>
                      </w:tcPr>
                      <w:p w14:paraId="742A1860" w14:textId="7BFE9290" w:rsidR="006873B3" w:rsidRDefault="006873B3" w:rsidP="0094563C">
                        <w:pPr>
                          <w:jc w:val="center"/>
                          <w:rPr>
                            <w:rStyle w:val="Strong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Z</w:t>
                        </w:r>
                      </w:p>
                    </w:tc>
                    <w:tc>
                      <w:tcPr>
                        <w:tcW w:w="2149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D9D9D9" w:themeFill="background1" w:themeFillShade="D9"/>
                        <w:vAlign w:val="center"/>
                        <w:hideMark/>
                      </w:tcPr>
                      <w:p w14:paraId="0DF622B9" w14:textId="50BAFD80" w:rsidR="006873B3" w:rsidRDefault="006873B3" w:rsidP="0094563C">
                        <w:pPr>
                          <w:jc w:val="center"/>
                          <w:rPr>
                            <w:rStyle w:val="Strong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Resultant</w:t>
                        </w:r>
                      </w:p>
                    </w:tc>
                  </w:tr>
                  <w:tr w:rsidR="006873B3" w14:paraId="12D2183B" w14:textId="77777777" w:rsidTr="0094563C">
                    <w:trPr>
                      <w:trHeight w:val="287"/>
                    </w:trPr>
                    <w:tc>
                      <w:tcPr>
                        <w:tcW w:w="2547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D9D9D9" w:themeFill="background1" w:themeFillShade="D9"/>
                        <w:vAlign w:val="center"/>
                        <w:hideMark/>
                      </w:tcPr>
                      <w:p w14:paraId="060AA44D" w14:textId="6866F535" w:rsidR="006873B3" w:rsidRDefault="006873B3" w:rsidP="0094563C">
                        <w:pPr>
                          <w:jc w:val="center"/>
                          <w:rPr>
                            <w:rStyle w:val="Strong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Contact Force(N)</w:t>
                        </w:r>
                      </w:p>
                    </w:tc>
                    <w:tc>
                      <w:tcPr>
                        <w:tcW w:w="1967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FFFFFF" w:themeFill="background1"/>
                        <w:vAlign w:val="center"/>
                        <w:hideMark/>
                      </w:tcPr>
                      <w:p w14:paraId="614DC190" w14:textId="52AA9606" w:rsidR="006873B3" w:rsidRDefault="006873B3" w:rsidP="0094563C">
                        <w:pPr>
                          <w:jc w:val="center"/>
                          <w:rPr>
                            <w:rStyle w:val="Strong"/>
                            <w:b w:val="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1967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FFFFFF" w:themeFill="background1"/>
                        <w:vAlign w:val="center"/>
                        <w:hideMark/>
                      </w:tcPr>
                      <w:p w14:paraId="7F0795DD" w14:textId="3B2623E7" w:rsidR="006873B3" w:rsidRDefault="006873B3" w:rsidP="0094563C">
                        <w:pPr>
                          <w:jc w:val="center"/>
                          <w:rPr>
                            <w:rStyle w:val="Strong"/>
                            <w:b w:val="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 xml:space="preserve">16.19       </w:t>
                        </w:r>
                      </w:p>
                    </w:tc>
                    <w:tc>
                      <w:tcPr>
                        <w:tcW w:w="1967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FFFFFF" w:themeFill="background1"/>
                        <w:vAlign w:val="center"/>
                        <w:hideMark/>
                      </w:tcPr>
                      <w:p w14:paraId="610D3658" w14:textId="3E9B05F9" w:rsidR="006873B3" w:rsidRDefault="006873B3" w:rsidP="0094563C">
                        <w:pPr>
                          <w:jc w:val="center"/>
                          <w:rPr>
                            <w:rStyle w:val="Strong"/>
                            <w:b w:val="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2149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FFFFFF" w:themeFill="background1"/>
                        <w:vAlign w:val="center"/>
                        <w:hideMark/>
                      </w:tcPr>
                      <w:p w14:paraId="52EABFEF" w14:textId="45489505" w:rsidR="006873B3" w:rsidRDefault="006873B3" w:rsidP="0094563C">
                        <w:pPr>
                          <w:jc w:val="center"/>
                          <w:rPr>
                            <w:rStyle w:val="Strong"/>
                            <w:b w:val="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 xml:space="preserve">16.19       </w:t>
                        </w:r>
                      </w:p>
                    </w:tc>
                  </w:tr>
                </w:tbl>
                <w:p w14:paraId="20F85232" w14:textId="77777777" w:rsidR="006873B3" w:rsidRPr="00213D4E" w:rsidRDefault="006873B3" w:rsidP="0094563C">
                  <w:r>
                    <w:t xml:space="preserve">              </w:t>
                  </w:r>
                </w:p>
              </w:tc>
            </w:tr>
            <w:tr w:rsidR="006873B3" w14:paraId="1D9DB603" w14:textId="77777777" w:rsidTr="006873B3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2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912F0EB" w14:textId="1C967C03" w:rsidR="006873B3" w:rsidRPr="00211C62" w:rsidRDefault="006873B3" w:rsidP="0094563C">
                  <w:pPr>
                    <w:jc w:val="center"/>
                    <w:rPr>
                      <w:rFonts w:asciiTheme="minorHAnsi" w:hAnsiTheme="minorHAnsi"/>
                      <w:b w:val="0"/>
                    </w:rPr>
                  </w:pPr>
                  <w:r>
                    <w:rPr>
                      <w:rFonts w:asciiTheme="minorHAnsi" w:hAnsiTheme="minorHAnsi"/>
                      <w:b w:val="0"/>
                    </w:rPr>
                    <w:t>Contact Set-2</w:t>
                  </w:r>
                </w:p>
              </w:tc>
              <w:tc>
                <w:tcPr>
                  <w:tcW w:w="406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4F81BD" w:themeColor="accent1"/>
                  </w:tcBorders>
                  <w:shd w:val="clear" w:color="auto" w:fill="auto"/>
                  <w:vAlign w:val="center"/>
                </w:tcPr>
                <w:p w14:paraId="46B14601" w14:textId="5465E4E4" w:rsidR="006873B3" w:rsidRPr="000B04D4" w:rsidRDefault="006873B3" w:rsidP="0094563C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rPr>
                      <w:noProof/>
                    </w:rPr>
                    <w:drawing>
                      <wp:inline distT="0" distB="0" distL="0" distR="0" wp14:anchorId="640AF3A4" wp14:editId="7FEAD7EF">
                        <wp:extent cx="2445385" cy="1607185"/>
                        <wp:effectExtent l="0" t="0" r="0" b="0"/>
                        <wp:docPr id="20" name="Picture 20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0" name=""/>
                                <pic:cNvPicPr/>
                              </pic:nvPicPr>
                              <pic:blipFill>
                                <a:blip r:embed="rId24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445385" cy="160718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067" w:type="dxa"/>
                  <w:tcBorders>
                    <w:top w:val="single" w:sz="18" w:space="0" w:color="548DD4" w:themeColor="text2" w:themeTint="99"/>
                    <w:left w:val="single" w:sz="18" w:space="0" w:color="4F81BD" w:themeColor="accent1"/>
                    <w:bottom w:val="single" w:sz="18" w:space="0" w:color="548DD4" w:themeColor="text2" w:themeTint="99"/>
                    <w:right w:val="single" w:sz="18" w:space="0" w:color="4F81BD" w:themeColor="accent1"/>
                  </w:tcBorders>
                  <w:shd w:val="clear" w:color="auto" w:fill="auto"/>
                </w:tcPr>
                <w:tbl>
                  <w:tblPr>
                    <w:tblStyle w:val="MediumGrid1-Accent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2093"/>
                    <w:gridCol w:w="1758"/>
                  </w:tblGrid>
                  <w:tr w:rsidR="006873B3" w14:paraId="4D2BBEA2" w14:textId="77777777" w:rsidTr="0094563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  <w:hideMark/>
                      </w:tcPr>
                      <w:p w14:paraId="19D77E04" w14:textId="718C35B4" w:rsidR="006873B3" w:rsidRPr="00BE6656" w:rsidRDefault="006873B3" w:rsidP="0094563C">
                        <w:pPr>
                          <w:jc w:val="right"/>
                          <w:rPr>
                            <w:rStyle w:val="Strong"/>
                            <w:bCs/>
                          </w:rPr>
                        </w:pPr>
                        <w:r>
                          <w:t>Type: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14:paraId="7B0A1745" w14:textId="2AF5387F" w:rsidR="006873B3" w:rsidRPr="00BE6656" w:rsidRDefault="006873B3" w:rsidP="0094563C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</w:rPr>
                          <w:t xml:space="preserve">Bonded contact pair </w:t>
                        </w:r>
                      </w:p>
                    </w:tc>
                  </w:tr>
                  <w:tr w:rsidR="006873B3" w14:paraId="402C59B6" w14:textId="77777777" w:rsidTr="0094563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3FF3C4C8" w14:textId="007A7FAD" w:rsidR="006873B3" w:rsidRDefault="006873B3" w:rsidP="0094563C">
                        <w:pPr>
                          <w:jc w:val="right"/>
                        </w:pPr>
                        <w:r>
                          <w:t>Entities: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05D10EAB" w14:textId="7680BA2E" w:rsidR="006873B3" w:rsidRDefault="006873B3" w:rsidP="0094563C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</w:rPr>
                          <w:t>2 face(s)</w:t>
                        </w:r>
                      </w:p>
                    </w:tc>
                  </w:tr>
                </w:tbl>
                <w:p w14:paraId="223D1D67" w14:textId="77777777" w:rsidR="006873B3" w:rsidRPr="00211C62" w:rsidRDefault="006873B3" w:rsidP="0094563C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</w:p>
              </w:tc>
            </w:tr>
            <w:tr w:rsidR="006873B3" w14:paraId="72BD7140" w14:textId="77777777" w:rsidTr="0094563C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3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4F81BD" w:themeColor="accent1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4792355A" w14:textId="3D80C4EC" w:rsidR="006873B3" w:rsidRDefault="006873B3" w:rsidP="0094563C">
                  <w:pPr>
                    <w:rPr>
                      <w:rStyle w:val="Strong"/>
                    </w:rPr>
                  </w:pPr>
                  <w:r>
                    <w:rPr>
                      <w:rStyle w:val="Strong"/>
                      <w:b/>
                    </w:rPr>
                    <w:t>Contact/Friction force</w:t>
                  </w:r>
                </w:p>
                <w:tbl>
                  <w:tblPr>
                    <w:tblStyle w:val="TableGrid"/>
                    <w:tblW w:w="10597" w:type="dxa"/>
                    <w:tblLayout w:type="fixed"/>
                    <w:tblLook w:val="06A0" w:firstRow="1" w:lastRow="0" w:firstColumn="1" w:lastColumn="0" w:noHBand="1" w:noVBand="1"/>
                  </w:tblPr>
                  <w:tblGrid>
                    <w:gridCol w:w="2547"/>
                    <w:gridCol w:w="1967"/>
                    <w:gridCol w:w="1967"/>
                    <w:gridCol w:w="1967"/>
                    <w:gridCol w:w="2149"/>
                  </w:tblGrid>
                  <w:tr w:rsidR="006873B3" w14:paraId="342FD24B" w14:textId="77777777" w:rsidTr="0094563C">
                    <w:trPr>
                      <w:trHeight w:val="273"/>
                    </w:trPr>
                    <w:tc>
                      <w:tcPr>
                        <w:tcW w:w="2547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D9D9D9" w:themeFill="background1" w:themeFillShade="D9"/>
                        <w:vAlign w:val="center"/>
                        <w:hideMark/>
                      </w:tcPr>
                      <w:p w14:paraId="4F15925D" w14:textId="379F3A9B" w:rsidR="006873B3" w:rsidRDefault="006873B3" w:rsidP="0094563C">
                        <w:pPr>
                          <w:jc w:val="center"/>
                          <w:rPr>
                            <w:rStyle w:val="Strong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Components</w:t>
                        </w:r>
                      </w:p>
                    </w:tc>
                    <w:tc>
                      <w:tcPr>
                        <w:tcW w:w="1967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D9D9D9" w:themeFill="background1" w:themeFillShade="D9"/>
                        <w:vAlign w:val="center"/>
                        <w:hideMark/>
                      </w:tcPr>
                      <w:p w14:paraId="099CDD5E" w14:textId="50168755" w:rsidR="006873B3" w:rsidRDefault="006873B3" w:rsidP="0094563C">
                        <w:pPr>
                          <w:jc w:val="center"/>
                          <w:rPr>
                            <w:rStyle w:val="Strong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X</w:t>
                        </w:r>
                      </w:p>
                    </w:tc>
                    <w:tc>
                      <w:tcPr>
                        <w:tcW w:w="1967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D9D9D9" w:themeFill="background1" w:themeFillShade="D9"/>
                        <w:vAlign w:val="center"/>
                        <w:hideMark/>
                      </w:tcPr>
                      <w:p w14:paraId="61E521FC" w14:textId="7CE797F1" w:rsidR="006873B3" w:rsidRDefault="006873B3" w:rsidP="0094563C">
                        <w:pPr>
                          <w:jc w:val="center"/>
                          <w:rPr>
                            <w:rStyle w:val="Strong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Y</w:t>
                        </w:r>
                      </w:p>
                    </w:tc>
                    <w:tc>
                      <w:tcPr>
                        <w:tcW w:w="1967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D9D9D9" w:themeFill="background1" w:themeFillShade="D9"/>
                        <w:vAlign w:val="center"/>
                        <w:hideMark/>
                      </w:tcPr>
                      <w:p w14:paraId="2E559B49" w14:textId="7BD95345" w:rsidR="006873B3" w:rsidRDefault="006873B3" w:rsidP="0094563C">
                        <w:pPr>
                          <w:jc w:val="center"/>
                          <w:rPr>
                            <w:rStyle w:val="Strong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Z</w:t>
                        </w:r>
                      </w:p>
                    </w:tc>
                    <w:tc>
                      <w:tcPr>
                        <w:tcW w:w="2149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D9D9D9" w:themeFill="background1" w:themeFillShade="D9"/>
                        <w:vAlign w:val="center"/>
                        <w:hideMark/>
                      </w:tcPr>
                      <w:p w14:paraId="25331816" w14:textId="06848D78" w:rsidR="006873B3" w:rsidRDefault="006873B3" w:rsidP="0094563C">
                        <w:pPr>
                          <w:jc w:val="center"/>
                          <w:rPr>
                            <w:rStyle w:val="Strong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Resultant</w:t>
                        </w:r>
                      </w:p>
                    </w:tc>
                  </w:tr>
                  <w:tr w:rsidR="006873B3" w14:paraId="7676FE0A" w14:textId="77777777" w:rsidTr="0094563C">
                    <w:trPr>
                      <w:trHeight w:val="287"/>
                    </w:trPr>
                    <w:tc>
                      <w:tcPr>
                        <w:tcW w:w="2547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D9D9D9" w:themeFill="background1" w:themeFillShade="D9"/>
                        <w:vAlign w:val="center"/>
                        <w:hideMark/>
                      </w:tcPr>
                      <w:p w14:paraId="29A359F8" w14:textId="3154E0F6" w:rsidR="006873B3" w:rsidRDefault="006873B3" w:rsidP="0094563C">
                        <w:pPr>
                          <w:jc w:val="center"/>
                          <w:rPr>
                            <w:rStyle w:val="Strong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Contact Force(N)</w:t>
                        </w:r>
                      </w:p>
                    </w:tc>
                    <w:tc>
                      <w:tcPr>
                        <w:tcW w:w="1967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FFFFFF" w:themeFill="background1"/>
                        <w:vAlign w:val="center"/>
                        <w:hideMark/>
                      </w:tcPr>
                      <w:p w14:paraId="7ABF46F2" w14:textId="60441597" w:rsidR="006873B3" w:rsidRDefault="006873B3" w:rsidP="0094563C">
                        <w:pPr>
                          <w:jc w:val="center"/>
                          <w:rPr>
                            <w:rStyle w:val="Strong"/>
                            <w:b w:val="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1967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FFFFFF" w:themeFill="background1"/>
                        <w:vAlign w:val="center"/>
                        <w:hideMark/>
                      </w:tcPr>
                      <w:p w14:paraId="1711B989" w14:textId="42D3C287" w:rsidR="006873B3" w:rsidRDefault="006873B3" w:rsidP="0094563C">
                        <w:pPr>
                          <w:jc w:val="center"/>
                          <w:rPr>
                            <w:rStyle w:val="Strong"/>
                            <w:b w:val="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 xml:space="preserve">66.023      </w:t>
                        </w:r>
                      </w:p>
                    </w:tc>
                    <w:tc>
                      <w:tcPr>
                        <w:tcW w:w="1967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FFFFFF" w:themeFill="background1"/>
                        <w:vAlign w:val="center"/>
                        <w:hideMark/>
                      </w:tcPr>
                      <w:p w14:paraId="1E078DEB" w14:textId="6E238931" w:rsidR="006873B3" w:rsidRDefault="006873B3" w:rsidP="0094563C">
                        <w:pPr>
                          <w:jc w:val="center"/>
                          <w:rPr>
                            <w:rStyle w:val="Strong"/>
                            <w:b w:val="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2149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FFFFFF" w:themeFill="background1"/>
                        <w:vAlign w:val="center"/>
                        <w:hideMark/>
                      </w:tcPr>
                      <w:p w14:paraId="22DC3F59" w14:textId="5F39D2F9" w:rsidR="006873B3" w:rsidRDefault="006873B3" w:rsidP="0094563C">
                        <w:pPr>
                          <w:jc w:val="center"/>
                          <w:rPr>
                            <w:rStyle w:val="Strong"/>
                            <w:b w:val="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 xml:space="preserve">66.023      </w:t>
                        </w:r>
                      </w:p>
                    </w:tc>
                  </w:tr>
                </w:tbl>
                <w:p w14:paraId="4DFCB520" w14:textId="77777777" w:rsidR="006873B3" w:rsidRPr="00213D4E" w:rsidRDefault="006873B3" w:rsidP="0094563C">
                  <w:r>
                    <w:t xml:space="preserve">              </w:t>
                  </w:r>
                </w:p>
              </w:tc>
            </w:tr>
            <w:tr w:rsidR="006873B3" w14:paraId="04F320EB" w14:textId="77777777" w:rsidTr="006873B3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2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6AB0FAB" w14:textId="1510CA57" w:rsidR="006873B3" w:rsidRPr="00211C62" w:rsidRDefault="006873B3" w:rsidP="0094563C">
                  <w:pPr>
                    <w:jc w:val="center"/>
                    <w:rPr>
                      <w:rFonts w:asciiTheme="minorHAnsi" w:hAnsiTheme="minorHAnsi"/>
                      <w:b w:val="0"/>
                    </w:rPr>
                  </w:pPr>
                  <w:r>
                    <w:rPr>
                      <w:rFonts w:asciiTheme="minorHAnsi" w:hAnsiTheme="minorHAnsi"/>
                      <w:b w:val="0"/>
                    </w:rPr>
                    <w:t>Contact Set-3</w:t>
                  </w:r>
                </w:p>
              </w:tc>
              <w:tc>
                <w:tcPr>
                  <w:tcW w:w="406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4F81BD" w:themeColor="accent1"/>
                  </w:tcBorders>
                  <w:shd w:val="clear" w:color="auto" w:fill="auto"/>
                  <w:vAlign w:val="center"/>
                </w:tcPr>
                <w:p w14:paraId="1B851AAB" w14:textId="539E37B0" w:rsidR="006873B3" w:rsidRPr="000B04D4" w:rsidRDefault="006873B3" w:rsidP="0094563C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rPr>
                      <w:noProof/>
                    </w:rPr>
                    <w:drawing>
                      <wp:inline distT="0" distB="0" distL="0" distR="0" wp14:anchorId="77CB4E66" wp14:editId="2A58E0D6">
                        <wp:extent cx="2445385" cy="1607185"/>
                        <wp:effectExtent l="0" t="0" r="0" b="0"/>
                        <wp:docPr id="21" name="Picture 21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1" name=""/>
                                <pic:cNvPicPr/>
                              </pic:nvPicPr>
                              <pic:blipFill>
                                <a:blip r:embed="rId25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445385" cy="160718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067" w:type="dxa"/>
                  <w:tcBorders>
                    <w:top w:val="single" w:sz="18" w:space="0" w:color="548DD4" w:themeColor="text2" w:themeTint="99"/>
                    <w:left w:val="single" w:sz="18" w:space="0" w:color="4F81BD" w:themeColor="accent1"/>
                    <w:bottom w:val="single" w:sz="18" w:space="0" w:color="548DD4" w:themeColor="text2" w:themeTint="99"/>
                    <w:right w:val="single" w:sz="18" w:space="0" w:color="4F81BD" w:themeColor="accent1"/>
                  </w:tcBorders>
                  <w:shd w:val="clear" w:color="auto" w:fill="auto"/>
                </w:tcPr>
                <w:tbl>
                  <w:tblPr>
                    <w:tblStyle w:val="MediumGrid1-Accent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2093"/>
                    <w:gridCol w:w="1758"/>
                  </w:tblGrid>
                  <w:tr w:rsidR="006873B3" w14:paraId="59C591FB" w14:textId="77777777" w:rsidTr="0094563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  <w:hideMark/>
                      </w:tcPr>
                      <w:p w14:paraId="5C5CDC39" w14:textId="1E2316FB" w:rsidR="006873B3" w:rsidRPr="00BE6656" w:rsidRDefault="006873B3" w:rsidP="0094563C">
                        <w:pPr>
                          <w:jc w:val="right"/>
                          <w:rPr>
                            <w:rStyle w:val="Strong"/>
                            <w:bCs/>
                          </w:rPr>
                        </w:pPr>
                        <w:r>
                          <w:t>Type: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14:paraId="71796932" w14:textId="43356849" w:rsidR="006873B3" w:rsidRPr="00BE6656" w:rsidRDefault="006873B3" w:rsidP="0094563C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</w:rPr>
                          <w:t xml:space="preserve">Bonded contact pair </w:t>
                        </w:r>
                      </w:p>
                    </w:tc>
                  </w:tr>
                  <w:tr w:rsidR="006873B3" w14:paraId="423BAF81" w14:textId="77777777" w:rsidTr="0094563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74E9F252" w14:textId="06C8CB86" w:rsidR="006873B3" w:rsidRDefault="006873B3" w:rsidP="0094563C">
                        <w:pPr>
                          <w:jc w:val="right"/>
                        </w:pPr>
                        <w:r>
                          <w:t>Entities: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4E021DBD" w14:textId="6034771E" w:rsidR="006873B3" w:rsidRDefault="006873B3" w:rsidP="0094563C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</w:rPr>
                          <w:t>2 face(s)</w:t>
                        </w:r>
                      </w:p>
                    </w:tc>
                  </w:tr>
                </w:tbl>
                <w:p w14:paraId="0B7E3CE7" w14:textId="77777777" w:rsidR="006873B3" w:rsidRPr="00211C62" w:rsidRDefault="006873B3" w:rsidP="0094563C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</w:p>
              </w:tc>
            </w:tr>
            <w:tr w:rsidR="006873B3" w14:paraId="77297C9A" w14:textId="77777777" w:rsidTr="0094563C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3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4F81BD" w:themeColor="accent1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1C565EB8" w14:textId="16D6AEAE" w:rsidR="006873B3" w:rsidRDefault="006873B3" w:rsidP="0094563C">
                  <w:pPr>
                    <w:rPr>
                      <w:rStyle w:val="Strong"/>
                    </w:rPr>
                  </w:pPr>
                  <w:r>
                    <w:rPr>
                      <w:rStyle w:val="Strong"/>
                      <w:b/>
                    </w:rPr>
                    <w:t>Contact/Friction force</w:t>
                  </w:r>
                </w:p>
                <w:tbl>
                  <w:tblPr>
                    <w:tblStyle w:val="TableGrid"/>
                    <w:tblW w:w="10597" w:type="dxa"/>
                    <w:tblLayout w:type="fixed"/>
                    <w:tblLook w:val="06A0" w:firstRow="1" w:lastRow="0" w:firstColumn="1" w:lastColumn="0" w:noHBand="1" w:noVBand="1"/>
                  </w:tblPr>
                  <w:tblGrid>
                    <w:gridCol w:w="2547"/>
                    <w:gridCol w:w="1967"/>
                    <w:gridCol w:w="1967"/>
                    <w:gridCol w:w="1967"/>
                    <w:gridCol w:w="2149"/>
                  </w:tblGrid>
                  <w:tr w:rsidR="006873B3" w14:paraId="51AADCDA" w14:textId="77777777" w:rsidTr="0094563C">
                    <w:trPr>
                      <w:trHeight w:val="273"/>
                    </w:trPr>
                    <w:tc>
                      <w:tcPr>
                        <w:tcW w:w="2547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D9D9D9" w:themeFill="background1" w:themeFillShade="D9"/>
                        <w:vAlign w:val="center"/>
                        <w:hideMark/>
                      </w:tcPr>
                      <w:p w14:paraId="387C82CC" w14:textId="7C23B563" w:rsidR="006873B3" w:rsidRDefault="006873B3" w:rsidP="0094563C">
                        <w:pPr>
                          <w:jc w:val="center"/>
                          <w:rPr>
                            <w:rStyle w:val="Strong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Components</w:t>
                        </w:r>
                      </w:p>
                    </w:tc>
                    <w:tc>
                      <w:tcPr>
                        <w:tcW w:w="1967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D9D9D9" w:themeFill="background1" w:themeFillShade="D9"/>
                        <w:vAlign w:val="center"/>
                        <w:hideMark/>
                      </w:tcPr>
                      <w:p w14:paraId="1BB2B0AA" w14:textId="73341A18" w:rsidR="006873B3" w:rsidRDefault="006873B3" w:rsidP="0094563C">
                        <w:pPr>
                          <w:jc w:val="center"/>
                          <w:rPr>
                            <w:rStyle w:val="Strong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X</w:t>
                        </w:r>
                      </w:p>
                    </w:tc>
                    <w:tc>
                      <w:tcPr>
                        <w:tcW w:w="1967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D9D9D9" w:themeFill="background1" w:themeFillShade="D9"/>
                        <w:vAlign w:val="center"/>
                        <w:hideMark/>
                      </w:tcPr>
                      <w:p w14:paraId="31303A75" w14:textId="385D7763" w:rsidR="006873B3" w:rsidRDefault="006873B3" w:rsidP="0094563C">
                        <w:pPr>
                          <w:jc w:val="center"/>
                          <w:rPr>
                            <w:rStyle w:val="Strong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Y</w:t>
                        </w:r>
                      </w:p>
                    </w:tc>
                    <w:tc>
                      <w:tcPr>
                        <w:tcW w:w="1967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D9D9D9" w:themeFill="background1" w:themeFillShade="D9"/>
                        <w:vAlign w:val="center"/>
                        <w:hideMark/>
                      </w:tcPr>
                      <w:p w14:paraId="223F6609" w14:textId="17A8FE18" w:rsidR="006873B3" w:rsidRDefault="006873B3" w:rsidP="0094563C">
                        <w:pPr>
                          <w:jc w:val="center"/>
                          <w:rPr>
                            <w:rStyle w:val="Strong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Z</w:t>
                        </w:r>
                      </w:p>
                    </w:tc>
                    <w:tc>
                      <w:tcPr>
                        <w:tcW w:w="2149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D9D9D9" w:themeFill="background1" w:themeFillShade="D9"/>
                        <w:vAlign w:val="center"/>
                        <w:hideMark/>
                      </w:tcPr>
                      <w:p w14:paraId="753A1E57" w14:textId="35970D2A" w:rsidR="006873B3" w:rsidRDefault="006873B3" w:rsidP="0094563C">
                        <w:pPr>
                          <w:jc w:val="center"/>
                          <w:rPr>
                            <w:rStyle w:val="Strong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Resultant</w:t>
                        </w:r>
                      </w:p>
                    </w:tc>
                  </w:tr>
                  <w:tr w:rsidR="006873B3" w14:paraId="00324233" w14:textId="77777777" w:rsidTr="0094563C">
                    <w:trPr>
                      <w:trHeight w:val="287"/>
                    </w:trPr>
                    <w:tc>
                      <w:tcPr>
                        <w:tcW w:w="2547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D9D9D9" w:themeFill="background1" w:themeFillShade="D9"/>
                        <w:vAlign w:val="center"/>
                        <w:hideMark/>
                      </w:tcPr>
                      <w:p w14:paraId="22E76ABE" w14:textId="109BDA73" w:rsidR="006873B3" w:rsidRDefault="006873B3" w:rsidP="0094563C">
                        <w:pPr>
                          <w:jc w:val="center"/>
                          <w:rPr>
                            <w:rStyle w:val="Strong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Contact Force(N)</w:t>
                        </w:r>
                      </w:p>
                    </w:tc>
                    <w:tc>
                      <w:tcPr>
                        <w:tcW w:w="1967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FFFFFF" w:themeFill="background1"/>
                        <w:vAlign w:val="center"/>
                        <w:hideMark/>
                      </w:tcPr>
                      <w:p w14:paraId="22F6C2CF" w14:textId="2A6F61DE" w:rsidR="006873B3" w:rsidRDefault="006873B3" w:rsidP="0094563C">
                        <w:pPr>
                          <w:jc w:val="center"/>
                          <w:rPr>
                            <w:rStyle w:val="Strong"/>
                            <w:b w:val="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 xml:space="preserve">-5.3517E-15 </w:t>
                        </w:r>
                      </w:p>
                    </w:tc>
                    <w:tc>
                      <w:tcPr>
                        <w:tcW w:w="1967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FFFFFF" w:themeFill="background1"/>
                        <w:vAlign w:val="center"/>
                        <w:hideMark/>
                      </w:tcPr>
                      <w:p w14:paraId="6F9C331F" w14:textId="3CFA6C61" w:rsidR="006873B3" w:rsidRDefault="006873B3" w:rsidP="0094563C">
                        <w:pPr>
                          <w:jc w:val="center"/>
                          <w:rPr>
                            <w:rStyle w:val="Strong"/>
                            <w:b w:val="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 xml:space="preserve">-17.971     </w:t>
                        </w:r>
                      </w:p>
                    </w:tc>
                    <w:tc>
                      <w:tcPr>
                        <w:tcW w:w="1967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FFFFFF" w:themeFill="background1"/>
                        <w:vAlign w:val="center"/>
                        <w:hideMark/>
                      </w:tcPr>
                      <w:p w14:paraId="566227BE" w14:textId="5852337E" w:rsidR="006873B3" w:rsidRDefault="006873B3" w:rsidP="0094563C">
                        <w:pPr>
                          <w:jc w:val="center"/>
                          <w:rPr>
                            <w:rStyle w:val="Strong"/>
                            <w:b w:val="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 xml:space="preserve">-4.6557E-07 </w:t>
                        </w:r>
                      </w:p>
                    </w:tc>
                    <w:tc>
                      <w:tcPr>
                        <w:tcW w:w="2149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FFFFFF" w:themeFill="background1"/>
                        <w:vAlign w:val="center"/>
                        <w:hideMark/>
                      </w:tcPr>
                      <w:p w14:paraId="0E9B8B0E" w14:textId="41C94542" w:rsidR="006873B3" w:rsidRDefault="006873B3" w:rsidP="0094563C">
                        <w:pPr>
                          <w:jc w:val="center"/>
                          <w:rPr>
                            <w:rStyle w:val="Strong"/>
                            <w:b w:val="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 xml:space="preserve">17.971      </w:t>
                        </w:r>
                      </w:p>
                    </w:tc>
                  </w:tr>
                </w:tbl>
                <w:p w14:paraId="23225527" w14:textId="77777777" w:rsidR="006873B3" w:rsidRPr="00213D4E" w:rsidRDefault="006873B3" w:rsidP="0094563C">
                  <w:r>
                    <w:t xml:space="preserve">              </w:t>
                  </w:r>
                </w:p>
              </w:tc>
            </w:tr>
            <w:tr w:rsidR="006873B3" w14:paraId="41C6FCC7" w14:textId="77777777" w:rsidTr="006873B3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2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0FAE013" w14:textId="0B66C5C2" w:rsidR="006873B3" w:rsidRPr="00211C62" w:rsidRDefault="006873B3" w:rsidP="0094563C">
                  <w:pPr>
                    <w:jc w:val="center"/>
                    <w:rPr>
                      <w:rFonts w:asciiTheme="minorHAnsi" w:hAnsiTheme="minorHAnsi"/>
                      <w:b w:val="0"/>
                    </w:rPr>
                  </w:pPr>
                  <w:r>
                    <w:rPr>
                      <w:rFonts w:asciiTheme="minorHAnsi" w:hAnsiTheme="minorHAnsi"/>
                      <w:b w:val="0"/>
                    </w:rPr>
                    <w:lastRenderedPageBreak/>
                    <w:t>Contact Set-4</w:t>
                  </w:r>
                </w:p>
              </w:tc>
              <w:tc>
                <w:tcPr>
                  <w:tcW w:w="406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4F81BD" w:themeColor="accent1"/>
                  </w:tcBorders>
                  <w:shd w:val="clear" w:color="auto" w:fill="auto"/>
                  <w:vAlign w:val="center"/>
                </w:tcPr>
                <w:p w14:paraId="1373155E" w14:textId="4BD629A4" w:rsidR="006873B3" w:rsidRPr="000B04D4" w:rsidRDefault="006873B3" w:rsidP="0094563C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rPr>
                      <w:noProof/>
                    </w:rPr>
                    <w:drawing>
                      <wp:inline distT="0" distB="0" distL="0" distR="0" wp14:anchorId="720862E6" wp14:editId="58861C0A">
                        <wp:extent cx="2445385" cy="1607185"/>
                        <wp:effectExtent l="0" t="0" r="0" b="0"/>
                        <wp:docPr id="22" name="Picture 22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2" name=""/>
                                <pic:cNvPicPr/>
                              </pic:nvPicPr>
                              <pic:blipFill>
                                <a:blip r:embed="rId26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445385" cy="160718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067" w:type="dxa"/>
                  <w:tcBorders>
                    <w:top w:val="single" w:sz="18" w:space="0" w:color="548DD4" w:themeColor="text2" w:themeTint="99"/>
                    <w:left w:val="single" w:sz="18" w:space="0" w:color="4F81BD" w:themeColor="accent1"/>
                    <w:bottom w:val="single" w:sz="18" w:space="0" w:color="548DD4" w:themeColor="text2" w:themeTint="99"/>
                    <w:right w:val="single" w:sz="18" w:space="0" w:color="4F81BD" w:themeColor="accent1"/>
                  </w:tcBorders>
                  <w:shd w:val="clear" w:color="auto" w:fill="auto"/>
                </w:tcPr>
                <w:tbl>
                  <w:tblPr>
                    <w:tblStyle w:val="MediumGrid1-Accent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2093"/>
                    <w:gridCol w:w="1758"/>
                  </w:tblGrid>
                  <w:tr w:rsidR="006873B3" w14:paraId="6C1A0068" w14:textId="77777777" w:rsidTr="0094563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  <w:hideMark/>
                      </w:tcPr>
                      <w:p w14:paraId="4107702B" w14:textId="79CAF5E2" w:rsidR="006873B3" w:rsidRPr="00BE6656" w:rsidRDefault="006873B3" w:rsidP="0094563C">
                        <w:pPr>
                          <w:jc w:val="right"/>
                          <w:rPr>
                            <w:rStyle w:val="Strong"/>
                            <w:bCs/>
                          </w:rPr>
                        </w:pPr>
                        <w:r>
                          <w:t>Type: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14:paraId="5567043A" w14:textId="7A47D569" w:rsidR="006873B3" w:rsidRPr="00BE6656" w:rsidRDefault="006873B3" w:rsidP="0094563C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</w:rPr>
                          <w:t xml:space="preserve">Bonded contact pair </w:t>
                        </w:r>
                      </w:p>
                    </w:tc>
                  </w:tr>
                  <w:tr w:rsidR="006873B3" w14:paraId="2419A024" w14:textId="77777777" w:rsidTr="0094563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5043771E" w14:textId="06213CC1" w:rsidR="006873B3" w:rsidRDefault="006873B3" w:rsidP="0094563C">
                        <w:pPr>
                          <w:jc w:val="right"/>
                        </w:pPr>
                        <w:r>
                          <w:t>Entities: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473DACC3" w14:textId="44246A04" w:rsidR="006873B3" w:rsidRDefault="006873B3" w:rsidP="0094563C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</w:rPr>
                          <w:t>10 face(s)</w:t>
                        </w:r>
                      </w:p>
                    </w:tc>
                  </w:tr>
                </w:tbl>
                <w:p w14:paraId="3C8E7FBB" w14:textId="77777777" w:rsidR="006873B3" w:rsidRPr="00211C62" w:rsidRDefault="006873B3" w:rsidP="0094563C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</w:p>
              </w:tc>
            </w:tr>
            <w:tr w:rsidR="006873B3" w14:paraId="657934F2" w14:textId="77777777" w:rsidTr="0094563C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3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4F81BD" w:themeColor="accent1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20749AAB" w14:textId="66BDD1BA" w:rsidR="006873B3" w:rsidRDefault="006873B3" w:rsidP="0094563C">
                  <w:pPr>
                    <w:rPr>
                      <w:rStyle w:val="Strong"/>
                    </w:rPr>
                  </w:pPr>
                  <w:r>
                    <w:rPr>
                      <w:rStyle w:val="Strong"/>
                      <w:b/>
                    </w:rPr>
                    <w:t>Contact/Friction force</w:t>
                  </w:r>
                </w:p>
                <w:tbl>
                  <w:tblPr>
                    <w:tblStyle w:val="TableGrid"/>
                    <w:tblW w:w="10597" w:type="dxa"/>
                    <w:tblLayout w:type="fixed"/>
                    <w:tblLook w:val="06A0" w:firstRow="1" w:lastRow="0" w:firstColumn="1" w:lastColumn="0" w:noHBand="1" w:noVBand="1"/>
                  </w:tblPr>
                  <w:tblGrid>
                    <w:gridCol w:w="2547"/>
                    <w:gridCol w:w="1967"/>
                    <w:gridCol w:w="1967"/>
                    <w:gridCol w:w="1967"/>
                    <w:gridCol w:w="2149"/>
                  </w:tblGrid>
                  <w:tr w:rsidR="006873B3" w14:paraId="658E1FBC" w14:textId="77777777" w:rsidTr="0094563C">
                    <w:trPr>
                      <w:trHeight w:val="273"/>
                    </w:trPr>
                    <w:tc>
                      <w:tcPr>
                        <w:tcW w:w="2547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D9D9D9" w:themeFill="background1" w:themeFillShade="D9"/>
                        <w:vAlign w:val="center"/>
                        <w:hideMark/>
                      </w:tcPr>
                      <w:p w14:paraId="345E4320" w14:textId="44883B3A" w:rsidR="006873B3" w:rsidRDefault="006873B3" w:rsidP="0094563C">
                        <w:pPr>
                          <w:jc w:val="center"/>
                          <w:rPr>
                            <w:rStyle w:val="Strong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Components</w:t>
                        </w:r>
                      </w:p>
                    </w:tc>
                    <w:tc>
                      <w:tcPr>
                        <w:tcW w:w="1967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D9D9D9" w:themeFill="background1" w:themeFillShade="D9"/>
                        <w:vAlign w:val="center"/>
                        <w:hideMark/>
                      </w:tcPr>
                      <w:p w14:paraId="1F41F486" w14:textId="0B8B76C0" w:rsidR="006873B3" w:rsidRDefault="006873B3" w:rsidP="0094563C">
                        <w:pPr>
                          <w:jc w:val="center"/>
                          <w:rPr>
                            <w:rStyle w:val="Strong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X</w:t>
                        </w:r>
                      </w:p>
                    </w:tc>
                    <w:tc>
                      <w:tcPr>
                        <w:tcW w:w="1967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D9D9D9" w:themeFill="background1" w:themeFillShade="D9"/>
                        <w:vAlign w:val="center"/>
                        <w:hideMark/>
                      </w:tcPr>
                      <w:p w14:paraId="404E809C" w14:textId="3499FCA3" w:rsidR="006873B3" w:rsidRDefault="006873B3" w:rsidP="0094563C">
                        <w:pPr>
                          <w:jc w:val="center"/>
                          <w:rPr>
                            <w:rStyle w:val="Strong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Y</w:t>
                        </w:r>
                      </w:p>
                    </w:tc>
                    <w:tc>
                      <w:tcPr>
                        <w:tcW w:w="1967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D9D9D9" w:themeFill="background1" w:themeFillShade="D9"/>
                        <w:vAlign w:val="center"/>
                        <w:hideMark/>
                      </w:tcPr>
                      <w:p w14:paraId="1EA8C8E6" w14:textId="7D258206" w:rsidR="006873B3" w:rsidRDefault="006873B3" w:rsidP="0094563C">
                        <w:pPr>
                          <w:jc w:val="center"/>
                          <w:rPr>
                            <w:rStyle w:val="Strong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Z</w:t>
                        </w:r>
                      </w:p>
                    </w:tc>
                    <w:tc>
                      <w:tcPr>
                        <w:tcW w:w="2149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D9D9D9" w:themeFill="background1" w:themeFillShade="D9"/>
                        <w:vAlign w:val="center"/>
                        <w:hideMark/>
                      </w:tcPr>
                      <w:p w14:paraId="4C2FEC6E" w14:textId="70C4A0D4" w:rsidR="006873B3" w:rsidRDefault="006873B3" w:rsidP="0094563C">
                        <w:pPr>
                          <w:jc w:val="center"/>
                          <w:rPr>
                            <w:rStyle w:val="Strong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Resultant</w:t>
                        </w:r>
                      </w:p>
                    </w:tc>
                  </w:tr>
                  <w:tr w:rsidR="006873B3" w14:paraId="0DC0D1DE" w14:textId="77777777" w:rsidTr="0094563C">
                    <w:trPr>
                      <w:trHeight w:val="287"/>
                    </w:trPr>
                    <w:tc>
                      <w:tcPr>
                        <w:tcW w:w="2547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D9D9D9" w:themeFill="background1" w:themeFillShade="D9"/>
                        <w:vAlign w:val="center"/>
                        <w:hideMark/>
                      </w:tcPr>
                      <w:p w14:paraId="18645F18" w14:textId="329A185E" w:rsidR="006873B3" w:rsidRDefault="006873B3" w:rsidP="0094563C">
                        <w:pPr>
                          <w:jc w:val="center"/>
                          <w:rPr>
                            <w:rStyle w:val="Strong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Contact Force(N)</w:t>
                        </w:r>
                      </w:p>
                    </w:tc>
                    <w:tc>
                      <w:tcPr>
                        <w:tcW w:w="1967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FFFFFF" w:themeFill="background1"/>
                        <w:vAlign w:val="center"/>
                        <w:hideMark/>
                      </w:tcPr>
                      <w:p w14:paraId="5DA0CF7E" w14:textId="58169E82" w:rsidR="006873B3" w:rsidRDefault="006873B3" w:rsidP="0094563C">
                        <w:pPr>
                          <w:jc w:val="center"/>
                          <w:rPr>
                            <w:rStyle w:val="Strong"/>
                            <w:b w:val="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 xml:space="preserve">-1.5648     </w:t>
                        </w:r>
                      </w:p>
                    </w:tc>
                    <w:tc>
                      <w:tcPr>
                        <w:tcW w:w="1967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FFFFFF" w:themeFill="background1"/>
                        <w:vAlign w:val="center"/>
                        <w:hideMark/>
                      </w:tcPr>
                      <w:p w14:paraId="7D450251" w14:textId="00083609" w:rsidR="006873B3" w:rsidRDefault="006873B3" w:rsidP="0094563C">
                        <w:pPr>
                          <w:jc w:val="center"/>
                          <w:rPr>
                            <w:rStyle w:val="Strong"/>
                            <w:b w:val="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 xml:space="preserve">56.888      </w:t>
                        </w:r>
                      </w:p>
                    </w:tc>
                    <w:tc>
                      <w:tcPr>
                        <w:tcW w:w="1967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FFFFFF" w:themeFill="background1"/>
                        <w:vAlign w:val="center"/>
                        <w:hideMark/>
                      </w:tcPr>
                      <w:p w14:paraId="5B76CCB1" w14:textId="6328CC68" w:rsidR="006873B3" w:rsidRDefault="006873B3" w:rsidP="0094563C">
                        <w:pPr>
                          <w:jc w:val="center"/>
                          <w:rPr>
                            <w:rStyle w:val="Strong"/>
                            <w:b w:val="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 xml:space="preserve">-2.2944     </w:t>
                        </w:r>
                      </w:p>
                    </w:tc>
                    <w:tc>
                      <w:tcPr>
                        <w:tcW w:w="2149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FFFFFF" w:themeFill="background1"/>
                        <w:vAlign w:val="center"/>
                        <w:hideMark/>
                      </w:tcPr>
                      <w:p w14:paraId="77979876" w14:textId="5CE18A0D" w:rsidR="006873B3" w:rsidRDefault="006873B3" w:rsidP="0094563C">
                        <w:pPr>
                          <w:jc w:val="center"/>
                          <w:rPr>
                            <w:rStyle w:val="Strong"/>
                            <w:b w:val="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 xml:space="preserve">56.956      </w:t>
                        </w:r>
                      </w:p>
                    </w:tc>
                  </w:tr>
                </w:tbl>
                <w:p w14:paraId="393FF3D0" w14:textId="77777777" w:rsidR="006873B3" w:rsidRPr="00213D4E" w:rsidRDefault="006873B3" w:rsidP="0094563C">
                  <w:r>
                    <w:t xml:space="preserve">              </w:t>
                  </w:r>
                </w:p>
              </w:tc>
            </w:tr>
            <w:tr w:rsidR="006873B3" w14:paraId="57DF6BF6" w14:textId="77777777" w:rsidTr="006873B3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2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888C336" w14:textId="082F1713" w:rsidR="006873B3" w:rsidRPr="00211C62" w:rsidRDefault="006873B3" w:rsidP="0094563C">
                  <w:pPr>
                    <w:jc w:val="center"/>
                    <w:rPr>
                      <w:rFonts w:asciiTheme="minorHAnsi" w:hAnsiTheme="minorHAnsi"/>
                      <w:b w:val="0"/>
                    </w:rPr>
                  </w:pPr>
                  <w:r>
                    <w:rPr>
                      <w:rFonts w:asciiTheme="minorHAnsi" w:hAnsiTheme="minorHAnsi"/>
                      <w:b w:val="0"/>
                    </w:rPr>
                    <w:t>Component Contact-1</w:t>
                  </w:r>
                </w:p>
              </w:tc>
              <w:tc>
                <w:tcPr>
                  <w:tcW w:w="406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4F81BD" w:themeColor="accent1"/>
                  </w:tcBorders>
                  <w:shd w:val="clear" w:color="auto" w:fill="auto"/>
                  <w:vAlign w:val="center"/>
                </w:tcPr>
                <w:p w14:paraId="31B5DFC3" w14:textId="6BBBFA48" w:rsidR="006873B3" w:rsidRPr="000B04D4" w:rsidRDefault="006873B3" w:rsidP="0094563C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rPr>
                      <w:noProof/>
                    </w:rPr>
                    <w:drawing>
                      <wp:inline distT="0" distB="0" distL="0" distR="0" wp14:anchorId="257D7EC4" wp14:editId="4CDD694E">
                        <wp:extent cx="2445385" cy="1607185"/>
                        <wp:effectExtent l="0" t="0" r="0" b="0"/>
                        <wp:docPr id="23" name="Picture 23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3" name=""/>
                                <pic:cNvPicPr/>
                              </pic:nvPicPr>
                              <pic:blipFill>
                                <a:blip r:embed="rId27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445385" cy="160718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067" w:type="dxa"/>
                  <w:tcBorders>
                    <w:top w:val="single" w:sz="18" w:space="0" w:color="548DD4" w:themeColor="text2" w:themeTint="99"/>
                    <w:left w:val="single" w:sz="18" w:space="0" w:color="4F81BD" w:themeColor="accent1"/>
                    <w:bottom w:val="single" w:sz="18" w:space="0" w:color="548DD4" w:themeColor="text2" w:themeTint="99"/>
                    <w:right w:val="single" w:sz="18" w:space="0" w:color="4F81BD" w:themeColor="accent1"/>
                  </w:tcBorders>
                  <w:shd w:val="clear" w:color="auto" w:fill="auto"/>
                </w:tcPr>
                <w:tbl>
                  <w:tblPr>
                    <w:tblStyle w:val="MediumGrid1-Accent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2093"/>
                    <w:gridCol w:w="1758"/>
                  </w:tblGrid>
                  <w:tr w:rsidR="006873B3" w14:paraId="6606D0BA" w14:textId="77777777" w:rsidTr="0094563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  <w:hideMark/>
                      </w:tcPr>
                      <w:p w14:paraId="2955FA1B" w14:textId="3E380A22" w:rsidR="006873B3" w:rsidRPr="00BE6656" w:rsidRDefault="006873B3" w:rsidP="0094563C">
                        <w:pPr>
                          <w:jc w:val="right"/>
                          <w:rPr>
                            <w:rStyle w:val="Strong"/>
                            <w:bCs/>
                          </w:rPr>
                        </w:pPr>
                        <w:r>
                          <w:t>Type: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14:paraId="6268B579" w14:textId="06E99039" w:rsidR="006873B3" w:rsidRPr="00BE6656" w:rsidRDefault="006873B3" w:rsidP="0094563C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</w:rPr>
                          <w:t>No penetration   (Surface to surface)</w:t>
                        </w:r>
                      </w:p>
                    </w:tc>
                  </w:tr>
                  <w:tr w:rsidR="006873B3" w14:paraId="79904853" w14:textId="77777777" w:rsidTr="0094563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3619CDD0" w14:textId="2F3388D9" w:rsidR="006873B3" w:rsidRDefault="006873B3" w:rsidP="0094563C">
                        <w:pPr>
                          <w:jc w:val="right"/>
                        </w:pPr>
                        <w:r>
                          <w:t>Components: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16F96B26" w14:textId="6715A780" w:rsidR="006873B3" w:rsidRDefault="006873B3" w:rsidP="0094563C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</w:rPr>
                          <w:t>7 component(s)</w:t>
                        </w:r>
                      </w:p>
                    </w:tc>
                  </w:tr>
                </w:tbl>
                <w:p w14:paraId="2E824D62" w14:textId="77777777" w:rsidR="006873B3" w:rsidRPr="00211C62" w:rsidRDefault="006873B3" w:rsidP="0094563C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</w:p>
              </w:tc>
            </w:tr>
          </w:tbl>
          <w:p w14:paraId="42CC60B9" w14:textId="3402EECA" w:rsidR="00104BD8" w:rsidRDefault="00104BD8" w:rsidP="000A7C6B">
            <w:pPr>
              <w:rPr>
                <w:rStyle w:val="A3"/>
              </w:rPr>
            </w:pPr>
          </w:p>
          <w:p w14:paraId="35A78421" w14:textId="77777777" w:rsidR="00104BD8" w:rsidRDefault="00104BD8" w:rsidP="000A7C6B"/>
        </w:tc>
      </w:tr>
    </w:tbl>
    <w:p w14:paraId="5EE80C5E" w14:textId="77777777" w:rsidR="00A61A59" w:rsidRDefault="00A61A59" w:rsidP="006936A0"/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1016"/>
      </w:tblGrid>
      <w:tr w:rsidR="00A61A59" w14:paraId="5C1DA2BF" w14:textId="77777777" w:rsidTr="00A14EA8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14:paraId="072F4925" w14:textId="71346AB2" w:rsidR="00A61A59" w:rsidRDefault="006873B3" w:rsidP="000A7C6B">
            <w:pPr>
              <w:pStyle w:val="Heading1"/>
              <w:outlineLvl w:val="0"/>
            </w:pPr>
            <w:bookmarkStart w:id="15" w:name="_Toc72097008"/>
            <w:r>
              <w:lastRenderedPageBreak/>
              <w:t>Mesh information</w:t>
            </w:r>
            <w:bookmarkEnd w:id="15"/>
          </w:p>
          <w:tbl>
            <w:tblPr>
              <w:tblStyle w:val="MediumList1-Accent11"/>
              <w:tblW w:w="0" w:type="auto"/>
              <w:tblLayout w:type="fixed"/>
              <w:tblLook w:val="0480" w:firstRow="0" w:lastRow="0" w:firstColumn="1" w:lastColumn="0" w:noHBand="0" w:noVBand="1"/>
            </w:tblPr>
            <w:tblGrid>
              <w:gridCol w:w="5392"/>
              <w:gridCol w:w="5393"/>
            </w:tblGrid>
            <w:tr w:rsidR="00A9531D" w14:paraId="6DAA77D5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C15BF7F" w14:textId="06D948C7" w:rsidR="00A9531D" w:rsidRDefault="006873B3" w:rsidP="00C16188">
                  <w:r>
                    <w:t>Mesh type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96047AD" w14:textId="4D0ADC7F" w:rsidR="00A9531D" w:rsidRDefault="006873B3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Solid Mesh</w:t>
                  </w:r>
                </w:p>
              </w:tc>
            </w:tr>
            <w:tr w:rsidR="006873B3" w14:paraId="66E18074" w14:textId="7777777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5EB7FAB" w14:textId="7409C87D" w:rsidR="006873B3" w:rsidRDefault="006873B3" w:rsidP="00C16188">
                  <w:r>
                    <w:t xml:space="preserve">Mesher Used: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68DBEE7" w14:textId="365D6842" w:rsidR="006873B3" w:rsidRDefault="006873B3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Standard mesh</w:t>
                  </w:r>
                </w:p>
              </w:tc>
            </w:tr>
            <w:tr w:rsidR="006873B3" w14:paraId="681384EB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CFBAC22" w14:textId="4FDF1F0F" w:rsidR="006873B3" w:rsidRDefault="006873B3" w:rsidP="00C16188">
                  <w:r>
                    <w:t xml:space="preserve">Automatic Transition: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E0745F5" w14:textId="3DB76DAC" w:rsidR="006873B3" w:rsidRDefault="006873B3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6873B3" w14:paraId="48DB5FCE" w14:textId="7777777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1028816" w14:textId="22F74F4F" w:rsidR="006873B3" w:rsidRDefault="006873B3" w:rsidP="00C16188">
                  <w:r>
                    <w:t xml:space="preserve">Include Mesh Auto Loops: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92B9AB7" w14:textId="04AA4BA4" w:rsidR="006873B3" w:rsidRDefault="006873B3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6873B3" w14:paraId="4A92149C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1EB0C9C" w14:textId="612D6F73" w:rsidR="006873B3" w:rsidRDefault="006873B3" w:rsidP="00C16188">
                  <w:r>
                    <w:t>Jacobian points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14FB9A7" w14:textId="27197342" w:rsidR="006873B3" w:rsidRDefault="006873B3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4 Points</w:t>
                  </w:r>
                </w:p>
              </w:tc>
            </w:tr>
            <w:tr w:rsidR="006873B3" w14:paraId="1AD2F3FF" w14:textId="7777777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9F6337A" w14:textId="29E7359C" w:rsidR="006873B3" w:rsidRDefault="006873B3" w:rsidP="00C16188">
                  <w:r>
                    <w:t>Element Size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521C017" w14:textId="26006F73" w:rsidR="006873B3" w:rsidRDefault="006873B3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0.2 in</w:t>
                  </w:r>
                </w:p>
              </w:tc>
            </w:tr>
            <w:tr w:rsidR="006873B3" w14:paraId="143C6D59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2A88C83" w14:textId="6D3BAF2B" w:rsidR="006873B3" w:rsidRDefault="006873B3" w:rsidP="00C16188">
                  <w:r>
                    <w:t>Tolerance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723673E" w14:textId="25BBFB89" w:rsidR="006873B3" w:rsidRDefault="006873B3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0.01 in</w:t>
                  </w:r>
                </w:p>
              </w:tc>
            </w:tr>
            <w:tr w:rsidR="006873B3" w14:paraId="2F79CF51" w14:textId="7777777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9D6BC78" w14:textId="6F13209A" w:rsidR="006873B3" w:rsidRDefault="006873B3" w:rsidP="00C16188">
                  <w:r>
                    <w:t>Mesh Quality Plot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E092269" w14:textId="4BD6AD67" w:rsidR="006873B3" w:rsidRDefault="006873B3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High</w:t>
                  </w:r>
                </w:p>
              </w:tc>
            </w:tr>
            <w:tr w:rsidR="006873B3" w14:paraId="69EDF5F9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6E0A7FD" w14:textId="690234F6" w:rsidR="006873B3" w:rsidRDefault="006873B3" w:rsidP="00C16188">
                  <w:r>
                    <w:t>Remesh failed parts with incompatible mesh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39944B7" w14:textId="14B6A39A" w:rsidR="006873B3" w:rsidRDefault="006873B3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</w:tbl>
          <w:p w14:paraId="3FC42B3A" w14:textId="77777777" w:rsidR="00690657" w:rsidRDefault="00690657" w:rsidP="00690657"/>
          <w:p w14:paraId="63BB2BDB" w14:textId="0B3D59BB" w:rsidR="00A9531D" w:rsidRPr="00690657" w:rsidRDefault="006873B3" w:rsidP="00690657">
            <w:pPr>
              <w:pStyle w:val="Heading2"/>
              <w:outlineLvl w:val="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Mesh information - Details</w:t>
            </w:r>
          </w:p>
          <w:tbl>
            <w:tblPr>
              <w:tblStyle w:val="MediumList1-Accent11"/>
              <w:tblW w:w="10785" w:type="dxa"/>
              <w:tblLayout w:type="fixed"/>
              <w:tblLook w:val="0480" w:firstRow="0" w:lastRow="0" w:firstColumn="1" w:lastColumn="0" w:noHBand="0" w:noVBand="1"/>
            </w:tblPr>
            <w:tblGrid>
              <w:gridCol w:w="5392"/>
              <w:gridCol w:w="5393"/>
            </w:tblGrid>
            <w:tr w:rsidR="007107BE" w14:paraId="4E5E3A6C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E8E5DF5" w14:textId="7E23DE3D" w:rsidR="007107BE" w:rsidRDefault="006873B3" w:rsidP="00C16188">
                  <w:r>
                    <w:t>Total Nodes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6B73AF9" w14:textId="6159914B" w:rsidR="007107BE" w:rsidRDefault="006873B3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85972</w:t>
                  </w:r>
                </w:p>
              </w:tc>
            </w:tr>
            <w:tr w:rsidR="006873B3" w14:paraId="47A00ACD" w14:textId="7777777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52BEB24" w14:textId="61CB3343" w:rsidR="006873B3" w:rsidRDefault="006873B3" w:rsidP="00C16188">
                  <w:r>
                    <w:t>Total Elements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0E8A21E" w14:textId="4B7A748B" w:rsidR="006873B3" w:rsidRDefault="006873B3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47124</w:t>
                  </w:r>
                </w:p>
              </w:tc>
            </w:tr>
            <w:tr w:rsidR="006873B3" w14:paraId="0599A1E6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E7A6CD9" w14:textId="71E4B30B" w:rsidR="006873B3" w:rsidRDefault="006873B3" w:rsidP="00C16188">
                  <w:r>
                    <w:t>Maximum Aspect Ratio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9AE7A61" w14:textId="6DB59991" w:rsidR="006873B3" w:rsidRDefault="006873B3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182.12</w:t>
                  </w:r>
                </w:p>
              </w:tc>
            </w:tr>
            <w:tr w:rsidR="006873B3" w14:paraId="64F6B910" w14:textId="7777777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D41AA4F" w14:textId="68268E20" w:rsidR="006873B3" w:rsidRDefault="006873B3" w:rsidP="00C16188">
                  <w:r>
                    <w:t>% of elements with Aspect Ratio &lt; 3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B2F69B2" w14:textId="2A27505F" w:rsidR="006873B3" w:rsidRDefault="006873B3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31.5</w:t>
                  </w:r>
                </w:p>
              </w:tc>
            </w:tr>
            <w:tr w:rsidR="006873B3" w14:paraId="3CAE5138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EA6C57E" w14:textId="066EB1B5" w:rsidR="006873B3" w:rsidRDefault="006873B3" w:rsidP="00C16188">
                  <w:r>
                    <w:t>% of elements with Aspect Ratio &gt; 10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EF373CC" w14:textId="5FA4107E" w:rsidR="006873B3" w:rsidRDefault="006873B3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49.5</w:t>
                  </w:r>
                </w:p>
              </w:tc>
            </w:tr>
            <w:tr w:rsidR="006873B3" w14:paraId="6F303D45" w14:textId="7777777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D972A2D" w14:textId="28AB7D93" w:rsidR="006873B3" w:rsidRDefault="006873B3" w:rsidP="00C16188">
                  <w:r>
                    <w:t>% of distorted elements(Jacobian)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B39B060" w14:textId="55FD2D78" w:rsidR="006873B3" w:rsidRDefault="006873B3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0</w:t>
                  </w:r>
                </w:p>
              </w:tc>
            </w:tr>
            <w:tr w:rsidR="006873B3" w14:paraId="04654639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CC1D107" w14:textId="3C43BD32" w:rsidR="006873B3" w:rsidRDefault="006873B3" w:rsidP="00C16188">
                  <w:r>
                    <w:t xml:space="preserve">Time to complete mesh(hh;mm;ss):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27CAF7F" w14:textId="0DBDF263" w:rsidR="006873B3" w:rsidRDefault="006873B3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00:00:13</w:t>
                  </w:r>
                </w:p>
              </w:tc>
            </w:tr>
            <w:tr w:rsidR="006873B3" w14:paraId="1D3F8F0D" w14:textId="7777777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E99FF58" w14:textId="2A5FA21E" w:rsidR="006873B3" w:rsidRDefault="006873B3" w:rsidP="00C16188">
                  <w:r>
                    <w:t xml:space="preserve">Computer name: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4E5C191" w14:textId="31DB1BD0" w:rsidR="006873B3" w:rsidRDefault="006873B3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THICCO</w:t>
                  </w:r>
                </w:p>
              </w:tc>
            </w:tr>
            <w:tr w:rsidR="00D803B1" w14:paraId="2429A948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85" w:type="dxa"/>
                  <w:gridSpan w:val="2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vAlign w:val="center"/>
                </w:tcPr>
                <w:p w14:paraId="0FF42485" w14:textId="3C27C5B9" w:rsidR="00D803B1" w:rsidRDefault="006873B3" w:rsidP="00D803B1">
                  <w:pPr>
                    <w:jc w:val="center"/>
                  </w:pPr>
                  <w:r>
                    <w:rPr>
                      <w:noProof/>
                    </w:rPr>
                    <w:lastRenderedPageBreak/>
                    <w:drawing>
                      <wp:inline distT="0" distB="0" distL="0" distR="0" wp14:anchorId="5CD92CA9" wp14:editId="6CDC4FED">
                        <wp:extent cx="6711315" cy="3596640"/>
                        <wp:effectExtent l="0" t="0" r="0" b="3810"/>
                        <wp:docPr id="25" name="Picture 25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5" name=""/>
                                <pic:cNvPicPr/>
                              </pic:nvPicPr>
                              <pic:blipFill>
                                <a:blip r:embed="rId28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711315" cy="359664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14:paraId="6D4FF403" w14:textId="77777777" w:rsidR="00690657" w:rsidRDefault="00690657" w:rsidP="00690657"/>
          <w:p w14:paraId="2F511485" w14:textId="0D5127DF" w:rsidR="002F5299" w:rsidRDefault="006873B3" w:rsidP="00690657">
            <w:pPr>
              <w:pStyle w:val="Heading2"/>
              <w:outlineLvl w:val="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Mesh Control Information:</w:t>
            </w:r>
          </w:p>
          <w:tbl>
            <w:tblPr>
              <w:tblStyle w:val="LightList-Accent3"/>
              <w:tblW w:w="0" w:type="auto"/>
              <w:tblBorders>
                <w:top w:val="single" w:sz="18" w:space="0" w:color="4D7830"/>
                <w:left w:val="single" w:sz="8" w:space="0" w:color="000000" w:themeColor="text1"/>
                <w:bottom w:val="single" w:sz="18" w:space="0" w:color="4D7830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ayout w:type="fixed"/>
              <w:tblCellMar>
                <w:top w:w="58" w:type="dxa"/>
                <w:left w:w="115" w:type="dxa"/>
                <w:bottom w:w="58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2947"/>
              <w:gridCol w:w="3870"/>
              <w:gridCol w:w="3937"/>
            </w:tblGrid>
            <w:tr w:rsidR="00A14EA8" w14:paraId="0A20FFAF" w14:textId="77777777" w:rsidTr="00FA5333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0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947" w:type="dxa"/>
                  <w:tcBorders>
                    <w:top w:val="single" w:sz="18" w:space="0" w:color="4D7830"/>
                    <w:left w:val="single" w:sz="18" w:space="0" w:color="76923C" w:themeColor="accent3" w:themeShade="BF"/>
                    <w:bottom w:val="single" w:sz="8" w:space="0" w:color="000000" w:themeColor="text1"/>
                    <w:right w:val="single" w:sz="18" w:space="0" w:color="76923C" w:themeColor="accent3" w:themeShade="BF"/>
                  </w:tcBorders>
                  <w:shd w:val="clear" w:color="auto" w:fill="EAF1DD" w:themeFill="accent3" w:themeFillTint="33"/>
                  <w:vAlign w:val="center"/>
                  <w:hideMark/>
                </w:tcPr>
                <w:p w14:paraId="548D0EDA" w14:textId="07915717" w:rsidR="00A14EA8" w:rsidRDefault="006873B3" w:rsidP="00A14EA8">
                  <w:pPr>
                    <w:jc w:val="center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color w:val="auto"/>
                    </w:rPr>
                    <w:t>Mesh Control Name</w:t>
                  </w:r>
                </w:p>
              </w:tc>
              <w:tc>
                <w:tcPr>
                  <w:tcW w:w="3870" w:type="dxa"/>
                  <w:tcBorders>
                    <w:top w:val="single" w:sz="18" w:space="0" w:color="4D7830"/>
                    <w:left w:val="single" w:sz="18" w:space="0" w:color="76923C" w:themeColor="accent3" w:themeShade="BF"/>
                    <w:bottom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EAF1DD" w:themeFill="accent3" w:themeFillTint="33"/>
                  <w:vAlign w:val="center"/>
                  <w:hideMark/>
                </w:tcPr>
                <w:p w14:paraId="427FA78C" w14:textId="7CD7DD6F" w:rsidR="00A14EA8" w:rsidRDefault="006873B3" w:rsidP="00A14EA8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color w:val="auto"/>
                    </w:rPr>
                    <w:t>Mesh Control Image</w:t>
                  </w:r>
                </w:p>
              </w:tc>
              <w:tc>
                <w:tcPr>
                  <w:tcW w:w="3937" w:type="dxa"/>
                  <w:tcBorders>
                    <w:top w:val="single" w:sz="18" w:space="0" w:color="4D7830"/>
                    <w:left w:val="single" w:sz="18" w:space="0" w:color="76923C" w:themeColor="accent3" w:themeShade="BF"/>
                    <w:bottom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EAF1DD" w:themeFill="accent3" w:themeFillTint="33"/>
                  <w:vAlign w:val="center"/>
                  <w:hideMark/>
                </w:tcPr>
                <w:p w14:paraId="364B8458" w14:textId="2362571A" w:rsidR="00A14EA8" w:rsidRDefault="006873B3" w:rsidP="00A14EA8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color w:val="auto"/>
                    </w:rPr>
                    <w:t>Mesh Control Details</w:t>
                  </w:r>
                </w:p>
              </w:tc>
            </w:tr>
            <w:tr w:rsidR="00A14EA8" w14:paraId="3FFFC377" w14:textId="77777777" w:rsidTr="00FA5333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947" w:type="dxa"/>
                  <w:tcBorders>
                    <w:top w:val="single" w:sz="18" w:space="0" w:color="76923C" w:themeColor="accent3" w:themeShade="BF"/>
                    <w:left w:val="single" w:sz="18" w:space="0" w:color="76923C" w:themeColor="accent3" w:themeShade="BF"/>
                    <w:bottom w:val="single" w:sz="8" w:space="0" w:color="000000" w:themeColor="text1"/>
                    <w:right w:val="single" w:sz="8" w:space="0" w:color="000000" w:themeColor="text1"/>
                  </w:tcBorders>
                  <w:vAlign w:val="center"/>
                  <w:hideMark/>
                </w:tcPr>
                <w:p w14:paraId="2EFD9CA4" w14:textId="321EE5F5" w:rsidR="00A14EA8" w:rsidRDefault="006873B3" w:rsidP="00A14EA8">
                  <w:pPr>
                    <w:jc w:val="center"/>
                    <w:rPr>
                      <w:rStyle w:val="Strong"/>
                    </w:rPr>
                  </w:pPr>
                  <w:r>
                    <w:rPr>
                      <w:rStyle w:val="Strong"/>
                    </w:rPr>
                    <w:t>Control-1</w:t>
                  </w:r>
                </w:p>
              </w:tc>
              <w:tc>
                <w:tcPr>
                  <w:tcW w:w="3870" w:type="dxa"/>
                  <w:tcBorders>
                    <w:top w:val="single" w:sz="18" w:space="0" w:color="76923C" w:themeColor="accent3" w:themeShade="BF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vAlign w:val="center"/>
                  <w:hideMark/>
                </w:tcPr>
                <w:p w14:paraId="526EFEAB" w14:textId="736B3AFA" w:rsidR="00A14EA8" w:rsidRDefault="006873B3" w:rsidP="00A14EA8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noProof/>
                      <w:sz w:val="20"/>
                      <w:szCs w:val="20"/>
                    </w:rPr>
                    <w:drawing>
                      <wp:inline distT="0" distB="0" distL="0" distR="0" wp14:anchorId="73C2832D" wp14:editId="0798B1E9">
                        <wp:extent cx="2311400" cy="1519555"/>
                        <wp:effectExtent l="0" t="0" r="0" b="4445"/>
                        <wp:docPr id="24" name="Picture 24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4" name=""/>
                                <pic:cNvPicPr/>
                              </pic:nvPicPr>
                              <pic:blipFill>
                                <a:blip r:embed="rId2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311400" cy="151955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937" w:type="dxa"/>
                  <w:tcBorders>
                    <w:top w:val="single" w:sz="18" w:space="0" w:color="76923C" w:themeColor="accent3" w:themeShade="BF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hideMark/>
                </w:tcPr>
                <w:tbl>
                  <w:tblPr>
                    <w:tblStyle w:val="MediumGrid1-Accent6"/>
                    <w:tblW w:w="3756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1764"/>
                    <w:gridCol w:w="1992"/>
                  </w:tblGrid>
                  <w:tr w:rsidR="00FA5333" w14:paraId="1BF97A4E" w14:textId="77777777" w:rsidTr="00485382">
                    <w:trPr>
                      <w:trHeight w:val="104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1764" w:type="dxa"/>
                        <w:shd w:val="clear" w:color="auto" w:fill="auto"/>
                        <w:hideMark/>
                      </w:tcPr>
                      <w:p w14:paraId="072CBDB7" w14:textId="4FF9D80F" w:rsidR="00FA5333" w:rsidRPr="00BE6656" w:rsidRDefault="006873B3" w:rsidP="00485382">
                        <w:pPr>
                          <w:jc w:val="right"/>
                          <w:rPr>
                            <w:rStyle w:val="Strong"/>
                            <w:bCs/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Entities:</w:t>
                        </w:r>
                      </w:p>
                    </w:tc>
                    <w:tc>
                      <w:tcPr>
                        <w:tcW w:w="1992" w:type="dxa"/>
                        <w:shd w:val="clear" w:color="auto" w:fill="auto"/>
                        <w:hideMark/>
                      </w:tcPr>
                      <w:p w14:paraId="5A76D5EB" w14:textId="3EE297F5" w:rsidR="00FA5333" w:rsidRDefault="006873B3" w:rsidP="00485382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</w:rPr>
                          <w:t>2 Solid Body (s)</w:t>
                        </w:r>
                      </w:p>
                    </w:tc>
                  </w:tr>
                  <w:tr w:rsidR="006873B3" w14:paraId="2DA81130" w14:textId="77777777" w:rsidTr="00485382">
                    <w:trPr>
                      <w:trHeight w:val="104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1764" w:type="dxa"/>
                        <w:shd w:val="clear" w:color="auto" w:fill="auto"/>
                      </w:tcPr>
                      <w:p w14:paraId="6FA1C417" w14:textId="23A82639" w:rsidR="006873B3" w:rsidRDefault="006873B3" w:rsidP="00485382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Units:</w:t>
                        </w:r>
                      </w:p>
                    </w:tc>
                    <w:tc>
                      <w:tcPr>
                        <w:tcW w:w="1992" w:type="dxa"/>
                        <w:shd w:val="clear" w:color="auto" w:fill="auto"/>
                      </w:tcPr>
                      <w:p w14:paraId="2BEC91F4" w14:textId="04CF0CA3" w:rsidR="006873B3" w:rsidRDefault="006873B3" w:rsidP="00485382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</w:rPr>
                          <w:t>in</w:t>
                        </w:r>
                      </w:p>
                    </w:tc>
                  </w:tr>
                  <w:tr w:rsidR="006873B3" w14:paraId="475451F5" w14:textId="77777777" w:rsidTr="00485382">
                    <w:trPr>
                      <w:trHeight w:val="104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1764" w:type="dxa"/>
                        <w:shd w:val="clear" w:color="auto" w:fill="auto"/>
                      </w:tcPr>
                      <w:p w14:paraId="024411BD" w14:textId="08D900C2" w:rsidR="006873B3" w:rsidRDefault="006873B3" w:rsidP="00485382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Size:</w:t>
                        </w:r>
                      </w:p>
                    </w:tc>
                    <w:tc>
                      <w:tcPr>
                        <w:tcW w:w="1992" w:type="dxa"/>
                        <w:shd w:val="clear" w:color="auto" w:fill="auto"/>
                      </w:tcPr>
                      <w:p w14:paraId="08693649" w14:textId="07FED817" w:rsidR="006873B3" w:rsidRDefault="006873B3" w:rsidP="00485382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</w:rPr>
                          <w:t>0.195</w:t>
                        </w:r>
                      </w:p>
                    </w:tc>
                  </w:tr>
                  <w:tr w:rsidR="006873B3" w14:paraId="4E1BA741" w14:textId="77777777" w:rsidTr="00485382">
                    <w:trPr>
                      <w:trHeight w:val="104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1764" w:type="dxa"/>
                        <w:shd w:val="clear" w:color="auto" w:fill="auto"/>
                      </w:tcPr>
                      <w:p w14:paraId="3F0D8A70" w14:textId="15EC4275" w:rsidR="006873B3" w:rsidRDefault="006873B3" w:rsidP="00485382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Ratio:</w:t>
                        </w:r>
                      </w:p>
                    </w:tc>
                    <w:tc>
                      <w:tcPr>
                        <w:tcW w:w="1992" w:type="dxa"/>
                        <w:shd w:val="clear" w:color="auto" w:fill="auto"/>
                      </w:tcPr>
                      <w:p w14:paraId="0584AE34" w14:textId="23BE2DD1" w:rsidR="006873B3" w:rsidRDefault="006873B3" w:rsidP="00485382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</w:rPr>
                          <w:t>0.195</w:t>
                        </w:r>
                      </w:p>
                    </w:tc>
                  </w:tr>
                </w:tbl>
                <w:p w14:paraId="4CD5C552" w14:textId="77777777" w:rsidR="00FA5333" w:rsidRDefault="00FA5333" w:rsidP="00A14EA8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</w:p>
              </w:tc>
            </w:tr>
          </w:tbl>
          <w:p w14:paraId="19408AE8" w14:textId="6532349C" w:rsidR="00A61A59" w:rsidRPr="00F077CB" w:rsidRDefault="00A61A59" w:rsidP="000A7C6B"/>
        </w:tc>
      </w:tr>
    </w:tbl>
    <w:p w14:paraId="77F969A0" w14:textId="77777777" w:rsidR="002C53F9" w:rsidRDefault="002C53F9" w:rsidP="006936A0"/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1016"/>
      </w:tblGrid>
      <w:tr w:rsidR="002C53F9" w14:paraId="18FA1052" w14:textId="77777777" w:rsidTr="00D60DFB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14:paraId="36562313" w14:textId="2CBC4AD6" w:rsidR="002C53F9" w:rsidRDefault="006873B3" w:rsidP="000A7C6B">
            <w:pPr>
              <w:pStyle w:val="Heading1"/>
              <w:outlineLvl w:val="0"/>
            </w:pPr>
            <w:bookmarkStart w:id="16" w:name="_Toc72097009"/>
            <w:r>
              <w:t>Sensor Details</w:t>
            </w:r>
            <w:bookmarkEnd w:id="16"/>
          </w:p>
          <w:p w14:paraId="1C2D82A7" w14:textId="1BC3E87A" w:rsidR="002C53F9" w:rsidRPr="00F077CB" w:rsidRDefault="006873B3" w:rsidP="000A7C6B">
            <w:r>
              <w:t>No Data</w:t>
            </w:r>
          </w:p>
        </w:tc>
      </w:tr>
    </w:tbl>
    <w:p w14:paraId="4C50D07C" w14:textId="77777777" w:rsidR="005F5B79" w:rsidRDefault="005F5B79" w:rsidP="00F12133"/>
    <w:tbl>
      <w:tblPr>
        <w:tblStyle w:val="TableGrid"/>
        <w:tblW w:w="11304" w:type="dxa"/>
        <w:tblLook w:val="04A0" w:firstRow="1" w:lastRow="0" w:firstColumn="1" w:lastColumn="0" w:noHBand="0" w:noVBand="1"/>
      </w:tblPr>
      <w:tblGrid>
        <w:gridCol w:w="11304"/>
      </w:tblGrid>
      <w:tr w:rsidR="005F5B79" w14:paraId="1BF91C9E" w14:textId="77777777" w:rsidTr="00EA47EE">
        <w:trPr>
          <w:trHeight w:val="1900"/>
        </w:trPr>
        <w:tc>
          <w:tcPr>
            <w:tcW w:w="11304" w:type="dxa"/>
            <w:tcBorders>
              <w:top w:val="nil"/>
              <w:left w:val="nil"/>
              <w:bottom w:val="nil"/>
              <w:right w:val="nil"/>
            </w:tcBorders>
          </w:tcPr>
          <w:p w14:paraId="535B15D0" w14:textId="19CFAC5B" w:rsidR="005F5B79" w:rsidRDefault="006873B3" w:rsidP="000A7C6B">
            <w:pPr>
              <w:pStyle w:val="Heading1"/>
              <w:outlineLvl w:val="0"/>
            </w:pPr>
            <w:bookmarkStart w:id="17" w:name="_Toc72097010"/>
            <w:r>
              <w:lastRenderedPageBreak/>
              <w:t>Resultant Forces</w:t>
            </w:r>
            <w:bookmarkEnd w:id="17"/>
          </w:p>
          <w:p w14:paraId="6860B490" w14:textId="48F06761" w:rsidR="005F5B79" w:rsidRPr="000B04D4" w:rsidRDefault="006873B3" w:rsidP="000A7C6B">
            <w:pPr>
              <w:pStyle w:val="Heading2"/>
              <w:outlineLvl w:val="1"/>
            </w:pPr>
            <w:r>
              <w:t>Reaction forces</w:t>
            </w:r>
          </w:p>
          <w:tbl>
            <w:tblPr>
              <w:tblStyle w:val="LightGrid-Accent11"/>
              <w:tblW w:w="4995" w:type="pct"/>
              <w:tblInd w:w="4" w:type="dxa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1786"/>
              <w:gridCol w:w="1785"/>
              <w:gridCol w:w="1785"/>
              <w:gridCol w:w="1785"/>
              <w:gridCol w:w="1785"/>
              <w:gridCol w:w="2105"/>
            </w:tblGrid>
            <w:tr w:rsidR="0012453F" w14:paraId="5A4A4752" w14:textId="77777777" w:rsidTr="0012453F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4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60FBD6A5" w14:textId="1CA65C47" w:rsidR="005F5B79" w:rsidRDefault="006873B3" w:rsidP="000A7C6B">
                  <w:r>
                    <w:t>Selection set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38666C15" w14:textId="6195C924" w:rsidR="005F5B79" w:rsidRDefault="006873B3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Units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4C4D29EF" w14:textId="68C0CCBB" w:rsidR="005F5B79" w:rsidRDefault="006873B3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X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474E9A87" w14:textId="4FA66F07" w:rsidR="005F5B79" w:rsidRDefault="006873B3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Y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2D8B0BAE" w14:textId="67690C20" w:rsidR="005F5B79" w:rsidRDefault="006873B3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Z</w:t>
                  </w:r>
                </w:p>
              </w:tc>
              <w:tc>
                <w:tcPr>
                  <w:tcW w:w="954" w:type="pct"/>
                  <w:tcBorders>
                    <w:top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4A4BD57F" w14:textId="2B8A75D5" w:rsidR="005F5B79" w:rsidRDefault="006873B3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Resultant</w:t>
                  </w:r>
                </w:p>
              </w:tc>
            </w:tr>
            <w:tr w:rsidR="005F5B79" w14:paraId="3BE0D6D3" w14:textId="77777777" w:rsidTr="0012453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4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6E9EFAFD" w14:textId="352EDE9E" w:rsidR="005F5B79" w:rsidRPr="004D2956" w:rsidRDefault="006873B3" w:rsidP="000A7C6B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Entire Model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640FB2D2" w14:textId="4A524DF5" w:rsidR="005F5B79" w:rsidRPr="004D2956" w:rsidRDefault="006873B3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494C0651" w14:textId="477B225C" w:rsidR="005F5B79" w:rsidRPr="004D2956" w:rsidRDefault="006873B3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-7.39098e-05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049B3E13" w14:textId="3EFE2EE4" w:rsidR="005F5B79" w:rsidRPr="004D2956" w:rsidRDefault="006873B3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486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52A920EA" w14:textId="44030E21" w:rsidR="005F5B79" w:rsidRPr="004D2956" w:rsidRDefault="006873B3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-2.6226e-06</w:t>
                  </w:r>
                </w:p>
              </w:tc>
              <w:tc>
                <w:tcPr>
                  <w:tcW w:w="954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3D608BD2" w14:textId="79D72D30" w:rsidR="005F5B79" w:rsidRPr="004D2956" w:rsidRDefault="006873B3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486</w:t>
                  </w:r>
                </w:p>
              </w:tc>
            </w:tr>
          </w:tbl>
          <w:p w14:paraId="3B9E26D5" w14:textId="0A9BDF5D" w:rsidR="005F5B79" w:rsidRPr="000B04D4" w:rsidRDefault="006873B3" w:rsidP="000A7C6B">
            <w:pPr>
              <w:pStyle w:val="Heading2"/>
              <w:outlineLvl w:val="1"/>
            </w:pPr>
            <w:r>
              <w:t>Reaction Moments</w:t>
            </w:r>
          </w:p>
          <w:tbl>
            <w:tblPr>
              <w:tblStyle w:val="LightGrid-Accent11"/>
              <w:tblW w:w="4998" w:type="pct"/>
              <w:tblInd w:w="4" w:type="dxa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1791"/>
              <w:gridCol w:w="1766"/>
              <w:gridCol w:w="1779"/>
              <w:gridCol w:w="1779"/>
              <w:gridCol w:w="1779"/>
              <w:gridCol w:w="2144"/>
            </w:tblGrid>
            <w:tr w:rsidR="0012453F" w14:paraId="35EF5AD0" w14:textId="77777777" w:rsidTr="0012453F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4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1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3D448C7A" w14:textId="337C2D2C" w:rsidR="005F5B79" w:rsidRDefault="006873B3" w:rsidP="000A7C6B">
                  <w:r>
                    <w:t>Selection set</w:t>
                  </w:r>
                </w:p>
              </w:tc>
              <w:tc>
                <w:tcPr>
                  <w:tcW w:w="800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09CDE8A9" w14:textId="6CD09BAE" w:rsidR="005F5B79" w:rsidRDefault="006873B3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Units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3B6341AF" w14:textId="4395ABB5" w:rsidR="005F5B79" w:rsidRDefault="006873B3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X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69DBA971" w14:textId="2B9203E2" w:rsidR="005F5B79" w:rsidRDefault="006873B3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Y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2B005035" w14:textId="3FD3F652" w:rsidR="005F5B79" w:rsidRDefault="006873B3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Z</w:t>
                  </w:r>
                </w:p>
              </w:tc>
              <w:tc>
                <w:tcPr>
                  <w:tcW w:w="97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4611DA45" w14:textId="14BA726B" w:rsidR="005F5B79" w:rsidRDefault="006873B3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Resultant</w:t>
                  </w:r>
                </w:p>
              </w:tc>
            </w:tr>
            <w:tr w:rsidR="005F5B79" w14:paraId="177BEEBF" w14:textId="77777777" w:rsidTr="0012453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7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1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3A7BBDEC" w14:textId="3DDDCC19" w:rsidR="005F5B79" w:rsidRPr="004D2956" w:rsidRDefault="006873B3" w:rsidP="000A7C6B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Entire Model</w:t>
                  </w:r>
                </w:p>
              </w:tc>
              <w:tc>
                <w:tcPr>
                  <w:tcW w:w="800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3831D0D7" w14:textId="19F15D2C" w:rsidR="005F5B79" w:rsidRPr="004D2956" w:rsidRDefault="006873B3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N.m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6A25943B" w14:textId="5FE92687" w:rsidR="005F5B79" w:rsidRPr="004D2956" w:rsidRDefault="006873B3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3EB48A41" w14:textId="1BABBC49" w:rsidR="005F5B79" w:rsidRPr="004D2956" w:rsidRDefault="006873B3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2F28ABE4" w14:textId="419D8BD2" w:rsidR="005F5B79" w:rsidRPr="004D2956" w:rsidRDefault="006873B3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97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46572038" w14:textId="4FC42752" w:rsidR="005F5B79" w:rsidRPr="004D2956" w:rsidRDefault="006873B3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</w:tr>
          </w:tbl>
          <w:p w14:paraId="0882C62B" w14:textId="77777777" w:rsidR="005F5B79" w:rsidRDefault="005F5B79" w:rsidP="000A7C6B"/>
        </w:tc>
      </w:tr>
      <w:tr w:rsidR="005F5B79" w14:paraId="2DF2894E" w14:textId="77777777" w:rsidTr="00EA47EE">
        <w:trPr>
          <w:trHeight w:val="41"/>
        </w:trPr>
        <w:tc>
          <w:tcPr>
            <w:tcW w:w="11304" w:type="dxa"/>
            <w:tcBorders>
              <w:top w:val="nil"/>
              <w:left w:val="nil"/>
              <w:bottom w:val="nil"/>
              <w:right w:val="nil"/>
            </w:tcBorders>
          </w:tcPr>
          <w:p w14:paraId="6BB23044" w14:textId="153295FA" w:rsidR="005F5B79" w:rsidRDefault="005F5B79" w:rsidP="000A7C6B">
            <w:bookmarkStart w:id="18" w:name="_Toc243733151"/>
            <w:bookmarkStart w:id="19" w:name="_Toc245020119"/>
            <w:bookmarkStart w:id="20" w:name="_Toc245020151"/>
          </w:p>
        </w:tc>
      </w:tr>
      <w:bookmarkEnd w:id="18"/>
      <w:bookmarkEnd w:id="19"/>
      <w:bookmarkEnd w:id="20"/>
    </w:tbl>
    <w:p w14:paraId="4C8A3EB1" w14:textId="77777777" w:rsidR="00EC2432" w:rsidRDefault="00EC2432" w:rsidP="00EC2432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16"/>
      </w:tblGrid>
      <w:tr w:rsidR="00EC2432" w14:paraId="07E72664" w14:textId="77777777" w:rsidTr="00973246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14:paraId="6B3E02F1" w14:textId="14376F50" w:rsidR="0050542D" w:rsidRPr="006873B3" w:rsidRDefault="006873B3" w:rsidP="006873B3">
            <w:pPr>
              <w:pStyle w:val="Heading1"/>
            </w:pPr>
            <w:bookmarkStart w:id="21" w:name="_Toc72097011"/>
            <w:r>
              <w:t>Beams</w:t>
            </w:r>
            <w:bookmarkEnd w:id="21"/>
          </w:p>
          <w:p w14:paraId="09C93AF3" w14:textId="6E0DF023" w:rsidR="00EC2432" w:rsidRDefault="006873B3" w:rsidP="000A7C6B">
            <w:r>
              <w:rPr>
                <w:sz w:val="24"/>
                <w:szCs w:val="24"/>
              </w:rPr>
              <w:t>No Data</w:t>
            </w:r>
          </w:p>
        </w:tc>
      </w:tr>
    </w:tbl>
    <w:p w14:paraId="49B88C74" w14:textId="77777777" w:rsidR="00EC2432" w:rsidRDefault="00EC2432" w:rsidP="0094009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16"/>
      </w:tblGrid>
      <w:tr w:rsidR="00EC2432" w14:paraId="00266C54" w14:textId="77777777" w:rsidTr="00A8563F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14:paraId="47F11039" w14:textId="68E10238" w:rsidR="00EC2432" w:rsidRDefault="006873B3" w:rsidP="000A7C6B">
            <w:pPr>
              <w:pStyle w:val="Heading1"/>
              <w:outlineLvl w:val="0"/>
            </w:pPr>
            <w:bookmarkStart w:id="22" w:name="_Toc243733152"/>
            <w:bookmarkStart w:id="23" w:name="_Toc245020120"/>
            <w:bookmarkStart w:id="24" w:name="_Toc245020152"/>
            <w:bookmarkStart w:id="25" w:name="_Toc72097012"/>
            <w:r>
              <w:lastRenderedPageBreak/>
              <w:t>Study Results</w:t>
            </w:r>
            <w:bookmarkEnd w:id="25"/>
          </w:p>
          <w:p w14:paraId="67D2FED8" w14:textId="537D24D4" w:rsidR="00EC2432" w:rsidRDefault="00EC2432" w:rsidP="000A7C6B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2527"/>
              <w:gridCol w:w="3130"/>
              <w:gridCol w:w="2560"/>
              <w:gridCol w:w="2537"/>
            </w:tblGrid>
            <w:tr w:rsidR="006873B3" w14:paraId="6F51DE03" w14:textId="77777777" w:rsidTr="0094563C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209C6343" w14:textId="2BE7AF96" w:rsidR="006873B3" w:rsidRDefault="006873B3" w:rsidP="006873B3">
                  <w:r>
                    <w:t>Name</w:t>
                  </w:r>
                </w:p>
              </w:tc>
              <w:tc>
                <w:tcPr>
                  <w:tcW w:w="3511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2A98BCE9" w14:textId="49719159" w:rsidR="006873B3" w:rsidRDefault="006873B3" w:rsidP="006873B3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Type</w:t>
                  </w:r>
                </w:p>
              </w:tc>
              <w:tc>
                <w:tcPr>
                  <w:tcW w:w="2344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409410A2" w14:textId="068A42B2" w:rsidR="006873B3" w:rsidRDefault="006873B3" w:rsidP="006873B3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Min</w:t>
                  </w:r>
                </w:p>
              </w:tc>
              <w:tc>
                <w:tcPr>
                  <w:tcW w:w="231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</w:tcPr>
                <w:p w14:paraId="0B4EF677" w14:textId="45AE1451" w:rsidR="006873B3" w:rsidRDefault="006873B3" w:rsidP="006873B3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Max</w:t>
                  </w:r>
                </w:p>
              </w:tc>
            </w:tr>
            <w:tr w:rsidR="006873B3" w14:paraId="0DE3C5D5" w14:textId="77777777" w:rsidTr="0094563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32BF0E6E" w14:textId="4F41A9CE" w:rsidR="006873B3" w:rsidRPr="004D2956" w:rsidRDefault="006873B3" w:rsidP="006873B3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Stress1</w:t>
                  </w:r>
                </w:p>
              </w:tc>
              <w:tc>
                <w:tcPr>
                  <w:tcW w:w="3511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669956D1" w14:textId="42356CD2" w:rsidR="006873B3" w:rsidRPr="004D2956" w:rsidRDefault="006873B3" w:rsidP="006873B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VON: von Mises Stress</w:t>
                  </w:r>
                </w:p>
              </w:tc>
              <w:tc>
                <w:tcPr>
                  <w:tcW w:w="2344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7096A5CE" w14:textId="77777777" w:rsidR="006873B3" w:rsidRDefault="006873B3" w:rsidP="006873B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2.166e+03 N/m^2</w:t>
                  </w:r>
                </w:p>
                <w:p w14:paraId="23A48D5C" w14:textId="5E63C300" w:rsidR="006873B3" w:rsidRPr="004D2956" w:rsidRDefault="006873B3" w:rsidP="006873B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Node: 62655</w:t>
                  </w:r>
                </w:p>
              </w:tc>
              <w:tc>
                <w:tcPr>
                  <w:tcW w:w="2312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494E0268" w14:textId="77777777" w:rsidR="006873B3" w:rsidRDefault="006873B3" w:rsidP="006873B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1.082e+08 N/m^2</w:t>
                  </w:r>
                </w:p>
                <w:p w14:paraId="7ACFB871" w14:textId="50BF1ADC" w:rsidR="006873B3" w:rsidRPr="004D2956" w:rsidRDefault="006873B3" w:rsidP="006873B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Node: 73408</w:t>
                  </w:r>
                </w:p>
              </w:tc>
            </w:tr>
            <w:tr w:rsidR="006873B3" w14:paraId="1733F42B" w14:textId="77777777" w:rsidTr="0094563C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6293CBD" w14:textId="7AC08BC2" w:rsidR="006873B3" w:rsidRDefault="006873B3" w:rsidP="006873B3">
                  <w:pPr>
                    <w:jc w:val="center"/>
                    <w:rPr>
                      <w:rStyle w:val="Strong"/>
                      <w:noProof/>
                    </w:rPr>
                  </w:pPr>
                  <w:r>
                    <w:rPr>
                      <w:b w:val="0"/>
                      <w:bCs w:val="0"/>
                      <w:noProof/>
                    </w:rPr>
                    <w:drawing>
                      <wp:inline distT="0" distB="0" distL="0" distR="0" wp14:anchorId="47BE86D0" wp14:editId="01CAA379">
                        <wp:extent cx="6858000" cy="3675380"/>
                        <wp:effectExtent l="0" t="0" r="0" b="1270"/>
                        <wp:docPr id="26" name="Picture 26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6" name=""/>
                                <pic:cNvPicPr/>
                              </pic:nvPicPr>
                              <pic:blipFill>
                                <a:blip r:embed="rId3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858000" cy="367538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270C1FFD" w14:textId="2A1D5BF4" w:rsidR="006873B3" w:rsidRPr="004D2956" w:rsidRDefault="006873B3" w:rsidP="006873B3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borderless_simplified_panel-3pt_Bend_Borderless-Stress-Stress1</w:t>
                  </w:r>
                </w:p>
              </w:tc>
            </w:tr>
          </w:tbl>
          <w:p w14:paraId="02FAC285" w14:textId="3F2AE57F" w:rsidR="006873B3" w:rsidRDefault="006873B3" w:rsidP="000A7C6B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2813"/>
              <w:gridCol w:w="3372"/>
              <w:gridCol w:w="2378"/>
              <w:gridCol w:w="2191"/>
            </w:tblGrid>
            <w:tr w:rsidR="006873B3" w14:paraId="43D98A86" w14:textId="77777777" w:rsidTr="0094563C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40EA63F5" w14:textId="73AE397E" w:rsidR="006873B3" w:rsidRDefault="006873B3" w:rsidP="006873B3">
                  <w:r>
                    <w:t>Name</w:t>
                  </w:r>
                </w:p>
              </w:tc>
              <w:tc>
                <w:tcPr>
                  <w:tcW w:w="3511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7B098AB0" w14:textId="28BFAC97" w:rsidR="006873B3" w:rsidRDefault="006873B3" w:rsidP="006873B3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Type</w:t>
                  </w:r>
                </w:p>
              </w:tc>
              <w:tc>
                <w:tcPr>
                  <w:tcW w:w="2344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381A763A" w14:textId="0E36ACA2" w:rsidR="006873B3" w:rsidRDefault="006873B3" w:rsidP="006873B3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Min</w:t>
                  </w:r>
                </w:p>
              </w:tc>
              <w:tc>
                <w:tcPr>
                  <w:tcW w:w="231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</w:tcPr>
                <w:p w14:paraId="6A36654F" w14:textId="518FA387" w:rsidR="006873B3" w:rsidRDefault="006873B3" w:rsidP="006873B3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Max</w:t>
                  </w:r>
                </w:p>
              </w:tc>
            </w:tr>
            <w:tr w:rsidR="006873B3" w14:paraId="59898F96" w14:textId="77777777" w:rsidTr="0094563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0BA41611" w14:textId="126E2196" w:rsidR="006873B3" w:rsidRPr="004D2956" w:rsidRDefault="006873B3" w:rsidP="006873B3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Displacement1</w:t>
                  </w:r>
                </w:p>
              </w:tc>
              <w:tc>
                <w:tcPr>
                  <w:tcW w:w="3511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30EF466B" w14:textId="15AA3BB3" w:rsidR="006873B3" w:rsidRPr="004D2956" w:rsidRDefault="006873B3" w:rsidP="006873B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URES:   Resultant Displacement</w:t>
                  </w:r>
                </w:p>
              </w:tc>
              <w:tc>
                <w:tcPr>
                  <w:tcW w:w="2344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32C9A112" w14:textId="77777777" w:rsidR="006873B3" w:rsidRDefault="006873B3" w:rsidP="006873B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0.000e+00 mm</w:t>
                  </w:r>
                </w:p>
                <w:p w14:paraId="666D5235" w14:textId="7C350B19" w:rsidR="006873B3" w:rsidRPr="004D2956" w:rsidRDefault="006873B3" w:rsidP="006873B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Node: 27749</w:t>
                  </w:r>
                </w:p>
              </w:tc>
              <w:tc>
                <w:tcPr>
                  <w:tcW w:w="2312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455B4707" w14:textId="77777777" w:rsidR="006873B3" w:rsidRDefault="006873B3" w:rsidP="006873B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2.715e-01 mm</w:t>
                  </w:r>
                </w:p>
                <w:p w14:paraId="0AF7A535" w14:textId="59C0C144" w:rsidR="006873B3" w:rsidRPr="004D2956" w:rsidRDefault="006873B3" w:rsidP="006873B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Node: 862</w:t>
                  </w:r>
                </w:p>
              </w:tc>
            </w:tr>
            <w:tr w:rsidR="006873B3" w14:paraId="31868FA0" w14:textId="77777777" w:rsidTr="0094563C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D564337" w14:textId="287DAD81" w:rsidR="006873B3" w:rsidRDefault="006873B3" w:rsidP="006873B3">
                  <w:pPr>
                    <w:jc w:val="center"/>
                    <w:rPr>
                      <w:rStyle w:val="Strong"/>
                      <w:noProof/>
                    </w:rPr>
                  </w:pPr>
                  <w:r>
                    <w:rPr>
                      <w:b w:val="0"/>
                      <w:bCs w:val="0"/>
                      <w:noProof/>
                    </w:rPr>
                    <w:lastRenderedPageBreak/>
                    <w:drawing>
                      <wp:inline distT="0" distB="0" distL="0" distR="0" wp14:anchorId="7875E7EE" wp14:editId="087223FB">
                        <wp:extent cx="6858000" cy="3675380"/>
                        <wp:effectExtent l="0" t="0" r="0" b="1270"/>
                        <wp:docPr id="27" name="Picture 27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7" name=""/>
                                <pic:cNvPicPr/>
                              </pic:nvPicPr>
                              <pic:blipFill>
                                <a:blip r:embed="rId3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858000" cy="367538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415D40AA" w14:textId="79037612" w:rsidR="006873B3" w:rsidRPr="004D2956" w:rsidRDefault="006873B3" w:rsidP="006873B3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borderless_simplified_panel-3pt_Bend_Borderless-Displacement-Displacement1</w:t>
                  </w:r>
                </w:p>
              </w:tc>
            </w:tr>
          </w:tbl>
          <w:p w14:paraId="6BB304BD" w14:textId="1240CD1C" w:rsidR="006873B3" w:rsidRDefault="006873B3" w:rsidP="000A7C6B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2492"/>
              <w:gridCol w:w="3389"/>
              <w:gridCol w:w="2448"/>
              <w:gridCol w:w="2425"/>
            </w:tblGrid>
            <w:tr w:rsidR="006873B3" w14:paraId="76953963" w14:textId="77777777" w:rsidTr="0094563C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39291B9C" w14:textId="5CA662CE" w:rsidR="006873B3" w:rsidRDefault="006873B3" w:rsidP="006873B3">
                  <w:r>
                    <w:t>Name</w:t>
                  </w:r>
                </w:p>
              </w:tc>
              <w:tc>
                <w:tcPr>
                  <w:tcW w:w="3511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7914FA13" w14:textId="2D778470" w:rsidR="006873B3" w:rsidRDefault="006873B3" w:rsidP="006873B3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Type</w:t>
                  </w:r>
                </w:p>
              </w:tc>
              <w:tc>
                <w:tcPr>
                  <w:tcW w:w="2344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34CA92E7" w14:textId="4658496C" w:rsidR="006873B3" w:rsidRDefault="006873B3" w:rsidP="006873B3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Min</w:t>
                  </w:r>
                </w:p>
              </w:tc>
              <w:tc>
                <w:tcPr>
                  <w:tcW w:w="231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</w:tcPr>
                <w:p w14:paraId="5A728640" w14:textId="23A9C644" w:rsidR="006873B3" w:rsidRDefault="006873B3" w:rsidP="006873B3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Max</w:t>
                  </w:r>
                </w:p>
              </w:tc>
            </w:tr>
            <w:tr w:rsidR="006873B3" w14:paraId="6862ADA9" w14:textId="77777777" w:rsidTr="0094563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55C779A2" w14:textId="6DD3110C" w:rsidR="006873B3" w:rsidRPr="004D2956" w:rsidRDefault="006873B3" w:rsidP="006873B3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Strain1</w:t>
                  </w:r>
                </w:p>
              </w:tc>
              <w:tc>
                <w:tcPr>
                  <w:tcW w:w="3511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609220A1" w14:textId="5D2CF0C9" w:rsidR="006873B3" w:rsidRPr="004D2956" w:rsidRDefault="006873B3" w:rsidP="006873B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ESTRN: Equivalent Strain</w:t>
                  </w:r>
                </w:p>
              </w:tc>
              <w:tc>
                <w:tcPr>
                  <w:tcW w:w="2344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6A58F778" w14:textId="77777777" w:rsidR="006873B3" w:rsidRDefault="006873B3" w:rsidP="006873B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 xml:space="preserve">5.959e-09 </w:t>
                  </w:r>
                </w:p>
                <w:p w14:paraId="60FAA617" w14:textId="721AAE67" w:rsidR="006873B3" w:rsidRPr="004D2956" w:rsidRDefault="006873B3" w:rsidP="006873B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Element: 43541</w:t>
                  </w:r>
                </w:p>
              </w:tc>
              <w:tc>
                <w:tcPr>
                  <w:tcW w:w="2312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3848D69E" w14:textId="77777777" w:rsidR="006873B3" w:rsidRDefault="006873B3" w:rsidP="006873B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 xml:space="preserve">1.442e-03 </w:t>
                  </w:r>
                </w:p>
                <w:p w14:paraId="0AC2A5E3" w14:textId="5D5E39B2" w:rsidR="006873B3" w:rsidRPr="004D2956" w:rsidRDefault="006873B3" w:rsidP="006873B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Element: 37878</w:t>
                  </w:r>
                </w:p>
              </w:tc>
            </w:tr>
            <w:tr w:rsidR="006873B3" w14:paraId="4E818D15" w14:textId="77777777" w:rsidTr="0094563C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CAD0F14" w14:textId="407AFE91" w:rsidR="006873B3" w:rsidRDefault="006873B3" w:rsidP="006873B3">
                  <w:pPr>
                    <w:jc w:val="center"/>
                    <w:rPr>
                      <w:rStyle w:val="Strong"/>
                      <w:noProof/>
                    </w:rPr>
                  </w:pPr>
                  <w:r>
                    <w:rPr>
                      <w:b w:val="0"/>
                      <w:bCs w:val="0"/>
                      <w:noProof/>
                    </w:rPr>
                    <w:drawing>
                      <wp:inline distT="0" distB="0" distL="0" distR="0" wp14:anchorId="4984E8AD" wp14:editId="70F4D133">
                        <wp:extent cx="6858000" cy="3675380"/>
                        <wp:effectExtent l="0" t="0" r="0" b="1270"/>
                        <wp:docPr id="28" name="Picture 28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8" name=""/>
                                <pic:cNvPicPr/>
                              </pic:nvPicPr>
                              <pic:blipFill>
                                <a:blip r:embed="rId3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858000" cy="367538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06282E36" w14:textId="603D7C67" w:rsidR="006873B3" w:rsidRPr="004D2956" w:rsidRDefault="006873B3" w:rsidP="006873B3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lastRenderedPageBreak/>
                    <w:t>borderless_simplified_panel-3pt_Bend_Borderless-Strain-Strain1</w:t>
                  </w:r>
                </w:p>
              </w:tc>
            </w:tr>
          </w:tbl>
          <w:p w14:paraId="5B0978CC" w14:textId="5B0E32B2" w:rsidR="006873B3" w:rsidRDefault="006873B3" w:rsidP="000A7C6B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2505"/>
              <w:gridCol w:w="3252"/>
              <w:gridCol w:w="2510"/>
              <w:gridCol w:w="2487"/>
            </w:tblGrid>
            <w:tr w:rsidR="006873B3" w14:paraId="07686977" w14:textId="77777777" w:rsidTr="0094563C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3C47E941" w14:textId="21BA82FE" w:rsidR="006873B3" w:rsidRDefault="006873B3" w:rsidP="006873B3">
                  <w:r>
                    <w:t>Name</w:t>
                  </w:r>
                </w:p>
              </w:tc>
              <w:tc>
                <w:tcPr>
                  <w:tcW w:w="3511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2DCC3C4E" w14:textId="34C214B6" w:rsidR="006873B3" w:rsidRDefault="006873B3" w:rsidP="006873B3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Type</w:t>
                  </w:r>
                </w:p>
              </w:tc>
              <w:tc>
                <w:tcPr>
                  <w:tcW w:w="2344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0F324013" w14:textId="0CAD14E3" w:rsidR="006873B3" w:rsidRDefault="006873B3" w:rsidP="006873B3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Min</w:t>
                  </w:r>
                </w:p>
              </w:tc>
              <w:tc>
                <w:tcPr>
                  <w:tcW w:w="231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</w:tcPr>
                <w:p w14:paraId="15D0D42C" w14:textId="15773622" w:rsidR="006873B3" w:rsidRDefault="006873B3" w:rsidP="006873B3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Max</w:t>
                  </w:r>
                </w:p>
              </w:tc>
            </w:tr>
            <w:tr w:rsidR="006873B3" w14:paraId="6E18DDEE" w14:textId="77777777" w:rsidTr="0094563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4BA2A6AA" w14:textId="40308E2A" w:rsidR="006873B3" w:rsidRPr="004D2956" w:rsidRDefault="006873B3" w:rsidP="006873B3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Factor of Safety1</w:t>
                  </w:r>
                </w:p>
              </w:tc>
              <w:tc>
                <w:tcPr>
                  <w:tcW w:w="3511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39E09695" w14:textId="7A7B341C" w:rsidR="006873B3" w:rsidRPr="004D2956" w:rsidRDefault="006873B3" w:rsidP="006873B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Mohr-Coulomb Stress</w:t>
                  </w:r>
                </w:p>
              </w:tc>
              <w:tc>
                <w:tcPr>
                  <w:tcW w:w="2344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644CB430" w14:textId="77777777" w:rsidR="006873B3" w:rsidRDefault="006873B3" w:rsidP="006873B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 xml:space="preserve">2.986e+00 </w:t>
                  </w:r>
                </w:p>
                <w:p w14:paraId="77FDAF43" w14:textId="6DA976C4" w:rsidR="006873B3" w:rsidRPr="004D2956" w:rsidRDefault="006873B3" w:rsidP="006873B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Node: 78510</w:t>
                  </w:r>
                </w:p>
              </w:tc>
              <w:tc>
                <w:tcPr>
                  <w:tcW w:w="2312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2EC5F402" w14:textId="77777777" w:rsidR="006873B3" w:rsidRDefault="006873B3" w:rsidP="006873B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 xml:space="preserve">3.000e+00 </w:t>
                  </w:r>
                </w:p>
                <w:p w14:paraId="5A399513" w14:textId="7B2EAD57" w:rsidR="006873B3" w:rsidRPr="004D2956" w:rsidRDefault="006873B3" w:rsidP="006873B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Node: 1</w:t>
                  </w:r>
                </w:p>
              </w:tc>
            </w:tr>
            <w:tr w:rsidR="006873B3" w14:paraId="104029A2" w14:textId="77777777" w:rsidTr="0094563C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B06E01B" w14:textId="0799495B" w:rsidR="006873B3" w:rsidRDefault="006873B3" w:rsidP="006873B3">
                  <w:pPr>
                    <w:jc w:val="center"/>
                    <w:rPr>
                      <w:rStyle w:val="Strong"/>
                      <w:noProof/>
                    </w:rPr>
                  </w:pPr>
                  <w:r>
                    <w:rPr>
                      <w:b w:val="0"/>
                      <w:bCs w:val="0"/>
                      <w:noProof/>
                    </w:rPr>
                    <w:drawing>
                      <wp:inline distT="0" distB="0" distL="0" distR="0" wp14:anchorId="1E9FEC2C" wp14:editId="3F484C69">
                        <wp:extent cx="6858000" cy="3675380"/>
                        <wp:effectExtent l="0" t="0" r="0" b="1270"/>
                        <wp:docPr id="29" name="Picture 29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9" name=""/>
                                <pic:cNvPicPr/>
                              </pic:nvPicPr>
                              <pic:blipFill>
                                <a:blip r:embed="rId33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858000" cy="367538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61D05455" w14:textId="738D2501" w:rsidR="006873B3" w:rsidRPr="004D2956" w:rsidRDefault="006873B3" w:rsidP="006873B3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borderless_simplified_panel-3pt_Bend_Borderless-Factor of Safety-Factor of Safety1</w:t>
                  </w:r>
                </w:p>
              </w:tc>
            </w:tr>
          </w:tbl>
          <w:p w14:paraId="4ABBCF39" w14:textId="77777777" w:rsidR="006873B3" w:rsidRPr="000B04D4" w:rsidRDefault="006873B3" w:rsidP="000A7C6B"/>
          <w:bookmarkEnd w:id="22"/>
          <w:bookmarkEnd w:id="23"/>
          <w:bookmarkEnd w:id="24"/>
          <w:p w14:paraId="7660F1BA" w14:textId="369AFD9F" w:rsidR="00EC2432" w:rsidRDefault="00EC2432" w:rsidP="000A7C6B"/>
        </w:tc>
      </w:tr>
    </w:tbl>
    <w:p w14:paraId="5D167A73" w14:textId="77777777" w:rsidR="000B1701" w:rsidRDefault="000B1701" w:rsidP="000B170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16"/>
      </w:tblGrid>
      <w:tr w:rsidR="000B1701" w14:paraId="03006D1D" w14:textId="77777777" w:rsidTr="000A7C6B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14:paraId="11F8707F" w14:textId="2B7DADE4" w:rsidR="000B1701" w:rsidRDefault="006873B3" w:rsidP="006873B3">
            <w:pPr>
              <w:pStyle w:val="Heading1"/>
            </w:pPr>
            <w:bookmarkStart w:id="26" w:name="_Toc72097013"/>
            <w:r>
              <w:t>Conclusion</w:t>
            </w:r>
            <w:bookmarkEnd w:id="26"/>
          </w:p>
        </w:tc>
      </w:tr>
    </w:tbl>
    <w:p w14:paraId="2E5E5073" w14:textId="73B7E324" w:rsidR="00AC3438" w:rsidRPr="00AC3438" w:rsidRDefault="00AC3438" w:rsidP="00FE0924"/>
    <w:sectPr w:rsidR="00AC3438" w:rsidRPr="00AC3438" w:rsidSect="006873B3">
      <w:footerReference w:type="default" r:id="rId34"/>
      <w:footerReference w:type="first" r:id="rId35"/>
      <w:pgSz w:w="12240" w:h="15840"/>
      <w:pgMar w:top="720" w:right="720" w:bottom="720" w:left="72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4640F0" w14:textId="77777777" w:rsidR="006873B3" w:rsidRDefault="006873B3" w:rsidP="00F25CD7">
      <w:pPr>
        <w:spacing w:after="0" w:line="240" w:lineRule="auto"/>
      </w:pPr>
      <w:r>
        <w:separator/>
      </w:r>
    </w:p>
  </w:endnote>
  <w:endnote w:type="continuationSeparator" w:id="0">
    <w:p w14:paraId="71E0F5B1" w14:textId="77777777" w:rsidR="006873B3" w:rsidRDefault="006873B3" w:rsidP="00F25C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5000" w:type="pct"/>
      <w:tblBorders>
        <w:top w:val="single" w:sz="36" w:space="0" w:color="A6A6A6" w:themeColor="background1" w:themeShade="A6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911"/>
      <w:gridCol w:w="3968"/>
      <w:gridCol w:w="4580"/>
      <w:gridCol w:w="557"/>
    </w:tblGrid>
    <w:tr w:rsidR="00DC4D2F" w14:paraId="3026A1A0" w14:textId="77777777" w:rsidTr="003E1AE9">
      <w:tc>
        <w:tcPr>
          <w:tcW w:w="867" w:type="pct"/>
        </w:tcPr>
        <w:p w14:paraId="66E29748" w14:textId="77777777" w:rsidR="00DC4D2F" w:rsidRDefault="00DC4D2F" w:rsidP="00E217C8">
          <w:pPr>
            <w:rPr>
              <w:rFonts w:asciiTheme="majorHAnsi" w:hAnsiTheme="majorHAnsi"/>
            </w:rPr>
          </w:pPr>
          <w:r>
            <w:rPr>
              <w:rFonts w:asciiTheme="majorHAnsi" w:hAnsiTheme="majorHAnsi"/>
              <w:noProof/>
            </w:rPr>
            <w:drawing>
              <wp:inline distT="0" distB="0" distL="0" distR="0" wp14:anchorId="47530D32" wp14:editId="582E11FA">
                <wp:extent cx="1019175" cy="552772"/>
                <wp:effectExtent l="0" t="0" r="0" b="0"/>
                <wp:docPr id="2" name="Picture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19175" cy="55277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801" w:type="pct"/>
          <w:vAlign w:val="bottom"/>
        </w:tcPr>
        <w:p w14:paraId="1DD2801F" w14:textId="3CB18506" w:rsidR="00DC4D2F" w:rsidRDefault="006873B3" w:rsidP="00E217C8">
          <w:pPr>
            <w:rPr>
              <w:rFonts w:asciiTheme="majorHAnsi" w:hAnsiTheme="majorHAnsi"/>
            </w:rPr>
          </w:pPr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Analyzed with SOLIDWORKS Simulation</w:t>
          </w:r>
        </w:p>
      </w:tc>
      <w:tc>
        <w:tcPr>
          <w:tcW w:w="2079" w:type="pct"/>
          <w:vAlign w:val="bottom"/>
        </w:tcPr>
        <w:p w14:paraId="2F89EC5F" w14:textId="6C079403" w:rsidR="00DC4D2F" w:rsidRDefault="006873B3" w:rsidP="00E217C8">
          <w:pPr>
            <w:jc w:val="right"/>
            <w:rPr>
              <w:rFonts w:asciiTheme="majorHAnsi" w:hAnsiTheme="majorHAnsi"/>
            </w:rPr>
          </w:pPr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Simulation of borderless_simplified_panel</w:t>
          </w:r>
        </w:p>
      </w:tc>
      <w:tc>
        <w:tcPr>
          <w:tcW w:w="0" w:type="auto"/>
          <w:vAlign w:val="bottom"/>
        </w:tcPr>
        <w:p w14:paraId="593DBA73" w14:textId="77777777" w:rsidR="00DC4D2F" w:rsidRDefault="00DC4D2F" w:rsidP="00E217C8">
          <w:pPr>
            <w:jc w:val="right"/>
            <w:rPr>
              <w:rFonts w:asciiTheme="majorHAnsi" w:hAnsiTheme="majorHAnsi"/>
            </w:rPr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2338C7">
            <w:rPr>
              <w:noProof/>
            </w:rPr>
            <w:t>7</w:t>
          </w:r>
          <w:r>
            <w:rPr>
              <w:noProof/>
            </w:rPr>
            <w:fldChar w:fldCharType="end"/>
          </w:r>
        </w:p>
      </w:tc>
    </w:tr>
  </w:tbl>
  <w:p w14:paraId="5513346A" w14:textId="77777777" w:rsidR="00DC4D2F" w:rsidRPr="00BF0BC4" w:rsidRDefault="00DC4D2F" w:rsidP="00BF0BC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10998" w:type="dxa"/>
      <w:tblBorders>
        <w:top w:val="single" w:sz="36" w:space="0" w:color="A6A6A6" w:themeColor="background1" w:themeShade="A6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Look w:val="04A0" w:firstRow="1" w:lastRow="0" w:firstColumn="1" w:lastColumn="0" w:noHBand="0" w:noVBand="1"/>
    </w:tblPr>
    <w:tblGrid>
      <w:gridCol w:w="1908"/>
      <w:gridCol w:w="3960"/>
      <w:gridCol w:w="4770"/>
      <w:gridCol w:w="360"/>
    </w:tblGrid>
    <w:tr w:rsidR="00DC4D2F" w14:paraId="662EA070" w14:textId="77777777" w:rsidTr="00BF0BC4">
      <w:tc>
        <w:tcPr>
          <w:tcW w:w="1908" w:type="dxa"/>
        </w:tcPr>
        <w:p w14:paraId="1C7B9B46" w14:textId="77777777" w:rsidR="00DC4D2F" w:rsidRDefault="00DC4D2F" w:rsidP="009C008A">
          <w:pPr>
            <w:rPr>
              <w:rFonts w:asciiTheme="majorHAnsi" w:hAnsiTheme="majorHAnsi"/>
            </w:rPr>
          </w:pPr>
          <w:r>
            <w:rPr>
              <w:rFonts w:asciiTheme="majorHAnsi" w:hAnsiTheme="majorHAnsi"/>
              <w:noProof/>
            </w:rPr>
            <w:drawing>
              <wp:inline distT="0" distB="0" distL="0" distR="0" wp14:anchorId="7A74835A" wp14:editId="62E0043C">
                <wp:extent cx="1019175" cy="552772"/>
                <wp:effectExtent l="0" t="0" r="0" b="0"/>
                <wp:docPr id="1" name="Picture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19175" cy="55277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960" w:type="dxa"/>
          <w:vAlign w:val="bottom"/>
        </w:tcPr>
        <w:p w14:paraId="4D008DB1" w14:textId="1F876212" w:rsidR="00DC4D2F" w:rsidRDefault="006873B3" w:rsidP="00BF0BC4">
          <w:pPr>
            <w:rPr>
              <w:rFonts w:asciiTheme="majorHAnsi" w:hAnsiTheme="majorHAnsi"/>
            </w:rPr>
          </w:pPr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Analyzed with SOLIDWORKS Simulation</w:t>
          </w:r>
          <w:r w:rsidR="00DC4D2F">
            <w:rPr>
              <w:rFonts w:asciiTheme="majorHAnsi" w:hAnsiTheme="majorHAnsi"/>
            </w:rPr>
            <w:ptab w:relativeTo="margin" w:alignment="right" w:leader="none"/>
          </w:r>
        </w:p>
      </w:tc>
      <w:tc>
        <w:tcPr>
          <w:tcW w:w="4770" w:type="dxa"/>
          <w:vAlign w:val="bottom"/>
        </w:tcPr>
        <w:p w14:paraId="2948A129" w14:textId="0CD6BAF6" w:rsidR="00DC4D2F" w:rsidRDefault="006873B3" w:rsidP="00BF0BC4">
          <w:pPr>
            <w:jc w:val="right"/>
            <w:rPr>
              <w:rFonts w:asciiTheme="majorHAnsi" w:hAnsiTheme="majorHAnsi"/>
            </w:rPr>
          </w:pPr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Simulation of borderless_simplified_panel</w:t>
          </w:r>
        </w:p>
      </w:tc>
      <w:tc>
        <w:tcPr>
          <w:tcW w:w="360" w:type="dxa"/>
          <w:vAlign w:val="bottom"/>
        </w:tcPr>
        <w:p w14:paraId="625B5DE9" w14:textId="77777777" w:rsidR="00DC4D2F" w:rsidRDefault="00DC4D2F" w:rsidP="00BF0BC4">
          <w:pPr>
            <w:jc w:val="right"/>
            <w:rPr>
              <w:rFonts w:asciiTheme="majorHAnsi" w:hAnsiTheme="majorHAnsi"/>
            </w:rPr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2338C7">
            <w:rPr>
              <w:noProof/>
            </w:rPr>
            <w:t>1</w:t>
          </w:r>
          <w:r>
            <w:rPr>
              <w:noProof/>
            </w:rPr>
            <w:fldChar w:fldCharType="end"/>
          </w:r>
        </w:p>
      </w:tc>
    </w:tr>
  </w:tbl>
  <w:p w14:paraId="25CDDF00" w14:textId="77777777" w:rsidR="00DC4D2F" w:rsidRPr="00F25CD7" w:rsidRDefault="00DC4D2F" w:rsidP="00BF0BC4">
    <w:pPr>
      <w:rPr>
        <w:rFonts w:asciiTheme="majorHAnsi" w:hAnsiTheme="majorHAnsi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902CDD" w14:textId="77777777" w:rsidR="006873B3" w:rsidRDefault="006873B3" w:rsidP="00F25CD7">
      <w:pPr>
        <w:spacing w:after="0" w:line="240" w:lineRule="auto"/>
      </w:pPr>
      <w:r>
        <w:separator/>
      </w:r>
    </w:p>
  </w:footnote>
  <w:footnote w:type="continuationSeparator" w:id="0">
    <w:p w14:paraId="67348AEC" w14:textId="77777777" w:rsidR="006873B3" w:rsidRDefault="006873B3" w:rsidP="00F25CD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ttachedTemplate r:id="rId1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6873B3"/>
    <w:rsid w:val="0000137B"/>
    <w:rsid w:val="00010297"/>
    <w:rsid w:val="00011FAA"/>
    <w:rsid w:val="00012697"/>
    <w:rsid w:val="00013AE1"/>
    <w:rsid w:val="0001738E"/>
    <w:rsid w:val="000254A3"/>
    <w:rsid w:val="0003263E"/>
    <w:rsid w:val="00041F86"/>
    <w:rsid w:val="00042C9D"/>
    <w:rsid w:val="00045416"/>
    <w:rsid w:val="0004566C"/>
    <w:rsid w:val="00045D8E"/>
    <w:rsid w:val="00046E69"/>
    <w:rsid w:val="000472D5"/>
    <w:rsid w:val="00051A69"/>
    <w:rsid w:val="0006117A"/>
    <w:rsid w:val="00062A77"/>
    <w:rsid w:val="000657DF"/>
    <w:rsid w:val="00067CD2"/>
    <w:rsid w:val="000748C7"/>
    <w:rsid w:val="00076F1F"/>
    <w:rsid w:val="00077EA0"/>
    <w:rsid w:val="00093E17"/>
    <w:rsid w:val="00094C86"/>
    <w:rsid w:val="0009692D"/>
    <w:rsid w:val="000A26FE"/>
    <w:rsid w:val="000A7C6B"/>
    <w:rsid w:val="000B04D4"/>
    <w:rsid w:val="000B1222"/>
    <w:rsid w:val="000B1701"/>
    <w:rsid w:val="000B48EF"/>
    <w:rsid w:val="000B7D77"/>
    <w:rsid w:val="000C057D"/>
    <w:rsid w:val="000C327C"/>
    <w:rsid w:val="000C77EC"/>
    <w:rsid w:val="000D3430"/>
    <w:rsid w:val="000E0C9C"/>
    <w:rsid w:val="000E43FF"/>
    <w:rsid w:val="000E4BB1"/>
    <w:rsid w:val="000F054F"/>
    <w:rsid w:val="000F1CCF"/>
    <w:rsid w:val="000F2729"/>
    <w:rsid w:val="000F2E35"/>
    <w:rsid w:val="000F644C"/>
    <w:rsid w:val="001041F1"/>
    <w:rsid w:val="00104BD8"/>
    <w:rsid w:val="00104F82"/>
    <w:rsid w:val="001107DF"/>
    <w:rsid w:val="00110F5A"/>
    <w:rsid w:val="00112287"/>
    <w:rsid w:val="00114A59"/>
    <w:rsid w:val="0012453F"/>
    <w:rsid w:val="001266A9"/>
    <w:rsid w:val="00126B03"/>
    <w:rsid w:val="0013130B"/>
    <w:rsid w:val="00131991"/>
    <w:rsid w:val="00132707"/>
    <w:rsid w:val="00133C1E"/>
    <w:rsid w:val="0014589D"/>
    <w:rsid w:val="00145AEE"/>
    <w:rsid w:val="00145DDC"/>
    <w:rsid w:val="00154A1A"/>
    <w:rsid w:val="00156984"/>
    <w:rsid w:val="00157547"/>
    <w:rsid w:val="0016118C"/>
    <w:rsid w:val="0016795E"/>
    <w:rsid w:val="0017091B"/>
    <w:rsid w:val="001727D3"/>
    <w:rsid w:val="00172CE4"/>
    <w:rsid w:val="00175029"/>
    <w:rsid w:val="00182DE5"/>
    <w:rsid w:val="001B7F7E"/>
    <w:rsid w:val="001C09CA"/>
    <w:rsid w:val="001C1394"/>
    <w:rsid w:val="001C2C27"/>
    <w:rsid w:val="001C6175"/>
    <w:rsid w:val="001C68C3"/>
    <w:rsid w:val="001D191C"/>
    <w:rsid w:val="001D2470"/>
    <w:rsid w:val="001D33E3"/>
    <w:rsid w:val="001D44E0"/>
    <w:rsid w:val="001D4E39"/>
    <w:rsid w:val="001D4EB4"/>
    <w:rsid w:val="001E02C4"/>
    <w:rsid w:val="001E6BF0"/>
    <w:rsid w:val="00211C62"/>
    <w:rsid w:val="00213D4E"/>
    <w:rsid w:val="00221495"/>
    <w:rsid w:val="00224B64"/>
    <w:rsid w:val="00224CED"/>
    <w:rsid w:val="00233069"/>
    <w:rsid w:val="002338C7"/>
    <w:rsid w:val="00233BA9"/>
    <w:rsid w:val="0023407B"/>
    <w:rsid w:val="00235AEA"/>
    <w:rsid w:val="0024514E"/>
    <w:rsid w:val="00250E47"/>
    <w:rsid w:val="002513DE"/>
    <w:rsid w:val="0025260F"/>
    <w:rsid w:val="00254A3E"/>
    <w:rsid w:val="0025637B"/>
    <w:rsid w:val="00256EDD"/>
    <w:rsid w:val="00261F85"/>
    <w:rsid w:val="0026639C"/>
    <w:rsid w:val="002702DA"/>
    <w:rsid w:val="00270D1B"/>
    <w:rsid w:val="00274A00"/>
    <w:rsid w:val="002819B4"/>
    <w:rsid w:val="0028256C"/>
    <w:rsid w:val="00284A85"/>
    <w:rsid w:val="00285FA1"/>
    <w:rsid w:val="00290760"/>
    <w:rsid w:val="00296338"/>
    <w:rsid w:val="002A16AE"/>
    <w:rsid w:val="002A2E51"/>
    <w:rsid w:val="002A2E6D"/>
    <w:rsid w:val="002A57F3"/>
    <w:rsid w:val="002A743A"/>
    <w:rsid w:val="002B09F9"/>
    <w:rsid w:val="002B4DE8"/>
    <w:rsid w:val="002B70DE"/>
    <w:rsid w:val="002C3768"/>
    <w:rsid w:val="002C4B8E"/>
    <w:rsid w:val="002C53F9"/>
    <w:rsid w:val="002D055F"/>
    <w:rsid w:val="002D23A5"/>
    <w:rsid w:val="002D486C"/>
    <w:rsid w:val="002E61D4"/>
    <w:rsid w:val="002F5299"/>
    <w:rsid w:val="00302F75"/>
    <w:rsid w:val="00306332"/>
    <w:rsid w:val="0031193C"/>
    <w:rsid w:val="00311B03"/>
    <w:rsid w:val="00320DF7"/>
    <w:rsid w:val="00327761"/>
    <w:rsid w:val="003319D9"/>
    <w:rsid w:val="00336854"/>
    <w:rsid w:val="00343025"/>
    <w:rsid w:val="003503B2"/>
    <w:rsid w:val="00356521"/>
    <w:rsid w:val="00361FBD"/>
    <w:rsid w:val="003626AA"/>
    <w:rsid w:val="00363576"/>
    <w:rsid w:val="00366154"/>
    <w:rsid w:val="00371880"/>
    <w:rsid w:val="00371DE1"/>
    <w:rsid w:val="00375C14"/>
    <w:rsid w:val="00375FC8"/>
    <w:rsid w:val="00384B4F"/>
    <w:rsid w:val="00385A54"/>
    <w:rsid w:val="00394767"/>
    <w:rsid w:val="003954C1"/>
    <w:rsid w:val="0039554D"/>
    <w:rsid w:val="003968C9"/>
    <w:rsid w:val="003A6C5E"/>
    <w:rsid w:val="003B07C8"/>
    <w:rsid w:val="003B353A"/>
    <w:rsid w:val="003B631F"/>
    <w:rsid w:val="003C3DDE"/>
    <w:rsid w:val="003C7A68"/>
    <w:rsid w:val="003D1F2A"/>
    <w:rsid w:val="003D5A04"/>
    <w:rsid w:val="003E0E80"/>
    <w:rsid w:val="003E1AE9"/>
    <w:rsid w:val="003E3D72"/>
    <w:rsid w:val="003E6C57"/>
    <w:rsid w:val="003E7CD5"/>
    <w:rsid w:val="003F154A"/>
    <w:rsid w:val="003F2268"/>
    <w:rsid w:val="003F4B2F"/>
    <w:rsid w:val="003F502F"/>
    <w:rsid w:val="003F716F"/>
    <w:rsid w:val="0040100F"/>
    <w:rsid w:val="00402D16"/>
    <w:rsid w:val="00404B17"/>
    <w:rsid w:val="0041130B"/>
    <w:rsid w:val="004131D6"/>
    <w:rsid w:val="00415831"/>
    <w:rsid w:val="004206E2"/>
    <w:rsid w:val="004307A5"/>
    <w:rsid w:val="004309A9"/>
    <w:rsid w:val="00432595"/>
    <w:rsid w:val="00434EED"/>
    <w:rsid w:val="00437DF6"/>
    <w:rsid w:val="00443A06"/>
    <w:rsid w:val="0044448A"/>
    <w:rsid w:val="00445FB0"/>
    <w:rsid w:val="00451E89"/>
    <w:rsid w:val="00452CBC"/>
    <w:rsid w:val="00456659"/>
    <w:rsid w:val="00461831"/>
    <w:rsid w:val="0046309C"/>
    <w:rsid w:val="00464E05"/>
    <w:rsid w:val="0046503E"/>
    <w:rsid w:val="004654B1"/>
    <w:rsid w:val="0046584B"/>
    <w:rsid w:val="00467971"/>
    <w:rsid w:val="004766D3"/>
    <w:rsid w:val="00480711"/>
    <w:rsid w:val="00481BC3"/>
    <w:rsid w:val="00483B0D"/>
    <w:rsid w:val="004850B3"/>
    <w:rsid w:val="00485382"/>
    <w:rsid w:val="0048560F"/>
    <w:rsid w:val="00486931"/>
    <w:rsid w:val="004914FD"/>
    <w:rsid w:val="0049670D"/>
    <w:rsid w:val="00496A50"/>
    <w:rsid w:val="004973B2"/>
    <w:rsid w:val="004A0724"/>
    <w:rsid w:val="004A39A0"/>
    <w:rsid w:val="004A4EC3"/>
    <w:rsid w:val="004B1153"/>
    <w:rsid w:val="004B3022"/>
    <w:rsid w:val="004B533C"/>
    <w:rsid w:val="004C2BA6"/>
    <w:rsid w:val="004C56AF"/>
    <w:rsid w:val="004C6C52"/>
    <w:rsid w:val="004D2956"/>
    <w:rsid w:val="004D4548"/>
    <w:rsid w:val="004D69F9"/>
    <w:rsid w:val="004E1E60"/>
    <w:rsid w:val="004E282D"/>
    <w:rsid w:val="004E49CB"/>
    <w:rsid w:val="004E601E"/>
    <w:rsid w:val="004E6E74"/>
    <w:rsid w:val="004E71C6"/>
    <w:rsid w:val="004F4902"/>
    <w:rsid w:val="004F5453"/>
    <w:rsid w:val="004F6DE4"/>
    <w:rsid w:val="00501027"/>
    <w:rsid w:val="00502F41"/>
    <w:rsid w:val="0050542D"/>
    <w:rsid w:val="00515C90"/>
    <w:rsid w:val="005273D5"/>
    <w:rsid w:val="00531B9C"/>
    <w:rsid w:val="005324B5"/>
    <w:rsid w:val="00533322"/>
    <w:rsid w:val="0053380E"/>
    <w:rsid w:val="005370E0"/>
    <w:rsid w:val="00543154"/>
    <w:rsid w:val="00544EB5"/>
    <w:rsid w:val="005550D9"/>
    <w:rsid w:val="00557585"/>
    <w:rsid w:val="005615F7"/>
    <w:rsid w:val="00572FAC"/>
    <w:rsid w:val="0057633A"/>
    <w:rsid w:val="00577134"/>
    <w:rsid w:val="00580168"/>
    <w:rsid w:val="00585BF8"/>
    <w:rsid w:val="00587B85"/>
    <w:rsid w:val="005912A4"/>
    <w:rsid w:val="00595010"/>
    <w:rsid w:val="005A042B"/>
    <w:rsid w:val="005A3F5C"/>
    <w:rsid w:val="005A5DC6"/>
    <w:rsid w:val="005A7339"/>
    <w:rsid w:val="005B2DB4"/>
    <w:rsid w:val="005B3D16"/>
    <w:rsid w:val="005C43C5"/>
    <w:rsid w:val="005E0D69"/>
    <w:rsid w:val="005E18F1"/>
    <w:rsid w:val="005E1D57"/>
    <w:rsid w:val="005E294F"/>
    <w:rsid w:val="005E6703"/>
    <w:rsid w:val="005E717D"/>
    <w:rsid w:val="005E7EBE"/>
    <w:rsid w:val="005F0818"/>
    <w:rsid w:val="005F5B79"/>
    <w:rsid w:val="0061359C"/>
    <w:rsid w:val="006208CB"/>
    <w:rsid w:val="00624843"/>
    <w:rsid w:val="006345A4"/>
    <w:rsid w:val="00637A90"/>
    <w:rsid w:val="006447E4"/>
    <w:rsid w:val="00644D66"/>
    <w:rsid w:val="006514AC"/>
    <w:rsid w:val="006518B5"/>
    <w:rsid w:val="00657E37"/>
    <w:rsid w:val="006603F7"/>
    <w:rsid w:val="006631C4"/>
    <w:rsid w:val="00667F83"/>
    <w:rsid w:val="006754CC"/>
    <w:rsid w:val="006873B3"/>
    <w:rsid w:val="00690657"/>
    <w:rsid w:val="00691BFB"/>
    <w:rsid w:val="006936A0"/>
    <w:rsid w:val="006960B7"/>
    <w:rsid w:val="00697735"/>
    <w:rsid w:val="006A0977"/>
    <w:rsid w:val="006A3119"/>
    <w:rsid w:val="006A3AD9"/>
    <w:rsid w:val="006A441F"/>
    <w:rsid w:val="006A45A4"/>
    <w:rsid w:val="006B1566"/>
    <w:rsid w:val="006B44C5"/>
    <w:rsid w:val="006B4FDD"/>
    <w:rsid w:val="006C1902"/>
    <w:rsid w:val="006D0498"/>
    <w:rsid w:val="006D2E38"/>
    <w:rsid w:val="006E39BC"/>
    <w:rsid w:val="006E4EA4"/>
    <w:rsid w:val="006F485A"/>
    <w:rsid w:val="006F79B9"/>
    <w:rsid w:val="007107BE"/>
    <w:rsid w:val="00710F80"/>
    <w:rsid w:val="00712E0F"/>
    <w:rsid w:val="00715A02"/>
    <w:rsid w:val="00715C54"/>
    <w:rsid w:val="00730C0E"/>
    <w:rsid w:val="007324D7"/>
    <w:rsid w:val="0073530D"/>
    <w:rsid w:val="00737429"/>
    <w:rsid w:val="00740479"/>
    <w:rsid w:val="007433C1"/>
    <w:rsid w:val="007438DA"/>
    <w:rsid w:val="00752575"/>
    <w:rsid w:val="00760824"/>
    <w:rsid w:val="007621E5"/>
    <w:rsid w:val="00766AD1"/>
    <w:rsid w:val="00767579"/>
    <w:rsid w:val="007721D7"/>
    <w:rsid w:val="00772F31"/>
    <w:rsid w:val="007763C7"/>
    <w:rsid w:val="007833AC"/>
    <w:rsid w:val="00784E99"/>
    <w:rsid w:val="00792ADA"/>
    <w:rsid w:val="00795FEE"/>
    <w:rsid w:val="00797A42"/>
    <w:rsid w:val="00797FE2"/>
    <w:rsid w:val="007A15E4"/>
    <w:rsid w:val="007B4A87"/>
    <w:rsid w:val="007B5CD9"/>
    <w:rsid w:val="007B740B"/>
    <w:rsid w:val="007C0010"/>
    <w:rsid w:val="007C3651"/>
    <w:rsid w:val="007D2755"/>
    <w:rsid w:val="007D43DF"/>
    <w:rsid w:val="007E0F84"/>
    <w:rsid w:val="007E2752"/>
    <w:rsid w:val="007E52D0"/>
    <w:rsid w:val="007F0CAF"/>
    <w:rsid w:val="007F46EC"/>
    <w:rsid w:val="007F545C"/>
    <w:rsid w:val="007F5A45"/>
    <w:rsid w:val="00801834"/>
    <w:rsid w:val="00807740"/>
    <w:rsid w:val="008153C7"/>
    <w:rsid w:val="008210E8"/>
    <w:rsid w:val="008247CA"/>
    <w:rsid w:val="00836EAE"/>
    <w:rsid w:val="0084091E"/>
    <w:rsid w:val="00840CC7"/>
    <w:rsid w:val="0084245F"/>
    <w:rsid w:val="00851125"/>
    <w:rsid w:val="00854016"/>
    <w:rsid w:val="008565B2"/>
    <w:rsid w:val="00865DA4"/>
    <w:rsid w:val="00874134"/>
    <w:rsid w:val="0087415D"/>
    <w:rsid w:val="0088230B"/>
    <w:rsid w:val="00891E51"/>
    <w:rsid w:val="00894755"/>
    <w:rsid w:val="00894C77"/>
    <w:rsid w:val="0089636A"/>
    <w:rsid w:val="008A21B9"/>
    <w:rsid w:val="008A3365"/>
    <w:rsid w:val="008A5791"/>
    <w:rsid w:val="008A7ADD"/>
    <w:rsid w:val="008A7D45"/>
    <w:rsid w:val="008B5DB9"/>
    <w:rsid w:val="008B7AD0"/>
    <w:rsid w:val="008C35A8"/>
    <w:rsid w:val="008C3A88"/>
    <w:rsid w:val="008D25E7"/>
    <w:rsid w:val="008D3911"/>
    <w:rsid w:val="008D46FB"/>
    <w:rsid w:val="008D7043"/>
    <w:rsid w:val="008D7834"/>
    <w:rsid w:val="008E4851"/>
    <w:rsid w:val="008E656F"/>
    <w:rsid w:val="00901E44"/>
    <w:rsid w:val="009079B5"/>
    <w:rsid w:val="00915DF6"/>
    <w:rsid w:val="00916A7F"/>
    <w:rsid w:val="009175F9"/>
    <w:rsid w:val="00920A55"/>
    <w:rsid w:val="00924549"/>
    <w:rsid w:val="009249E2"/>
    <w:rsid w:val="0092522F"/>
    <w:rsid w:val="0093135B"/>
    <w:rsid w:val="00931415"/>
    <w:rsid w:val="00931A46"/>
    <w:rsid w:val="00931A73"/>
    <w:rsid w:val="00935682"/>
    <w:rsid w:val="00936F62"/>
    <w:rsid w:val="00940093"/>
    <w:rsid w:val="009400C8"/>
    <w:rsid w:val="0094014A"/>
    <w:rsid w:val="00942F6F"/>
    <w:rsid w:val="0094558B"/>
    <w:rsid w:val="00947D5F"/>
    <w:rsid w:val="00953232"/>
    <w:rsid w:val="0095411A"/>
    <w:rsid w:val="009558AD"/>
    <w:rsid w:val="00955A90"/>
    <w:rsid w:val="009572E7"/>
    <w:rsid w:val="00957B1B"/>
    <w:rsid w:val="009672C3"/>
    <w:rsid w:val="00973246"/>
    <w:rsid w:val="009732C6"/>
    <w:rsid w:val="009755C2"/>
    <w:rsid w:val="0098471A"/>
    <w:rsid w:val="00987335"/>
    <w:rsid w:val="009A0586"/>
    <w:rsid w:val="009A0672"/>
    <w:rsid w:val="009A0693"/>
    <w:rsid w:val="009A1D59"/>
    <w:rsid w:val="009A2929"/>
    <w:rsid w:val="009A49A6"/>
    <w:rsid w:val="009B1194"/>
    <w:rsid w:val="009B2C63"/>
    <w:rsid w:val="009B3A25"/>
    <w:rsid w:val="009B6368"/>
    <w:rsid w:val="009B6A64"/>
    <w:rsid w:val="009C008A"/>
    <w:rsid w:val="009C0A33"/>
    <w:rsid w:val="009C5582"/>
    <w:rsid w:val="009D18C8"/>
    <w:rsid w:val="009D29C5"/>
    <w:rsid w:val="009D594A"/>
    <w:rsid w:val="009E48B4"/>
    <w:rsid w:val="009E7C50"/>
    <w:rsid w:val="009E7F81"/>
    <w:rsid w:val="009F13F1"/>
    <w:rsid w:val="009F39F8"/>
    <w:rsid w:val="009F6AB3"/>
    <w:rsid w:val="00A0746F"/>
    <w:rsid w:val="00A1276F"/>
    <w:rsid w:val="00A14EA8"/>
    <w:rsid w:val="00A22CA8"/>
    <w:rsid w:val="00A23062"/>
    <w:rsid w:val="00A33942"/>
    <w:rsid w:val="00A34BC8"/>
    <w:rsid w:val="00A37EFA"/>
    <w:rsid w:val="00A43A5B"/>
    <w:rsid w:val="00A45B3E"/>
    <w:rsid w:val="00A471E8"/>
    <w:rsid w:val="00A5373F"/>
    <w:rsid w:val="00A54E07"/>
    <w:rsid w:val="00A54EB8"/>
    <w:rsid w:val="00A57F84"/>
    <w:rsid w:val="00A61A59"/>
    <w:rsid w:val="00A6304F"/>
    <w:rsid w:val="00A71F3A"/>
    <w:rsid w:val="00A809FF"/>
    <w:rsid w:val="00A81A75"/>
    <w:rsid w:val="00A82ED6"/>
    <w:rsid w:val="00A83EA1"/>
    <w:rsid w:val="00A83F24"/>
    <w:rsid w:val="00A8563F"/>
    <w:rsid w:val="00A9531D"/>
    <w:rsid w:val="00A96F2C"/>
    <w:rsid w:val="00AA4DA4"/>
    <w:rsid w:val="00AB1757"/>
    <w:rsid w:val="00AB1FC7"/>
    <w:rsid w:val="00AB3E77"/>
    <w:rsid w:val="00AB4CA0"/>
    <w:rsid w:val="00AB7ED5"/>
    <w:rsid w:val="00AC0746"/>
    <w:rsid w:val="00AC2545"/>
    <w:rsid w:val="00AC3438"/>
    <w:rsid w:val="00AC7FBC"/>
    <w:rsid w:val="00AD1271"/>
    <w:rsid w:val="00AD1F55"/>
    <w:rsid w:val="00AD5FBA"/>
    <w:rsid w:val="00AD6CD3"/>
    <w:rsid w:val="00AD75D9"/>
    <w:rsid w:val="00AE04A5"/>
    <w:rsid w:val="00AE1E50"/>
    <w:rsid w:val="00AE3DC0"/>
    <w:rsid w:val="00AE50F9"/>
    <w:rsid w:val="00AE7097"/>
    <w:rsid w:val="00AE7432"/>
    <w:rsid w:val="00AF0881"/>
    <w:rsid w:val="00AF1B52"/>
    <w:rsid w:val="00AF2C52"/>
    <w:rsid w:val="00AF3B89"/>
    <w:rsid w:val="00AF3BCA"/>
    <w:rsid w:val="00AF6B76"/>
    <w:rsid w:val="00B043DC"/>
    <w:rsid w:val="00B07161"/>
    <w:rsid w:val="00B31C60"/>
    <w:rsid w:val="00B34182"/>
    <w:rsid w:val="00B35001"/>
    <w:rsid w:val="00B409A5"/>
    <w:rsid w:val="00B43759"/>
    <w:rsid w:val="00B4535D"/>
    <w:rsid w:val="00B45451"/>
    <w:rsid w:val="00B52C0A"/>
    <w:rsid w:val="00B52C4A"/>
    <w:rsid w:val="00B5303C"/>
    <w:rsid w:val="00B571D9"/>
    <w:rsid w:val="00B60A20"/>
    <w:rsid w:val="00B61619"/>
    <w:rsid w:val="00B65AB5"/>
    <w:rsid w:val="00B71303"/>
    <w:rsid w:val="00B72BA4"/>
    <w:rsid w:val="00B761CE"/>
    <w:rsid w:val="00B76AA5"/>
    <w:rsid w:val="00B77317"/>
    <w:rsid w:val="00B77EA3"/>
    <w:rsid w:val="00B801E0"/>
    <w:rsid w:val="00B81FE5"/>
    <w:rsid w:val="00B8291D"/>
    <w:rsid w:val="00B8297C"/>
    <w:rsid w:val="00B83325"/>
    <w:rsid w:val="00B870BE"/>
    <w:rsid w:val="00B92BB4"/>
    <w:rsid w:val="00B93207"/>
    <w:rsid w:val="00B93E55"/>
    <w:rsid w:val="00BA0853"/>
    <w:rsid w:val="00BA1421"/>
    <w:rsid w:val="00BA7643"/>
    <w:rsid w:val="00BB0554"/>
    <w:rsid w:val="00BB5A1B"/>
    <w:rsid w:val="00BB7BAE"/>
    <w:rsid w:val="00BC1580"/>
    <w:rsid w:val="00BC3517"/>
    <w:rsid w:val="00BC557E"/>
    <w:rsid w:val="00BD0F6C"/>
    <w:rsid w:val="00BD2958"/>
    <w:rsid w:val="00BD3852"/>
    <w:rsid w:val="00BE081A"/>
    <w:rsid w:val="00BE5800"/>
    <w:rsid w:val="00BE6656"/>
    <w:rsid w:val="00BF0BC4"/>
    <w:rsid w:val="00BF4753"/>
    <w:rsid w:val="00BF68E8"/>
    <w:rsid w:val="00C00464"/>
    <w:rsid w:val="00C005BE"/>
    <w:rsid w:val="00C014A8"/>
    <w:rsid w:val="00C02D3F"/>
    <w:rsid w:val="00C056A7"/>
    <w:rsid w:val="00C06E67"/>
    <w:rsid w:val="00C06EAC"/>
    <w:rsid w:val="00C07572"/>
    <w:rsid w:val="00C11245"/>
    <w:rsid w:val="00C13786"/>
    <w:rsid w:val="00C16188"/>
    <w:rsid w:val="00C213F3"/>
    <w:rsid w:val="00C24E90"/>
    <w:rsid w:val="00C27B5D"/>
    <w:rsid w:val="00C310C7"/>
    <w:rsid w:val="00C40756"/>
    <w:rsid w:val="00C45CCE"/>
    <w:rsid w:val="00C62BB7"/>
    <w:rsid w:val="00C6764C"/>
    <w:rsid w:val="00C67D34"/>
    <w:rsid w:val="00C720B1"/>
    <w:rsid w:val="00C747F7"/>
    <w:rsid w:val="00C7732A"/>
    <w:rsid w:val="00C815E2"/>
    <w:rsid w:val="00C85CA4"/>
    <w:rsid w:val="00C86FB6"/>
    <w:rsid w:val="00C90487"/>
    <w:rsid w:val="00C91906"/>
    <w:rsid w:val="00C95BCE"/>
    <w:rsid w:val="00CA2362"/>
    <w:rsid w:val="00CA51AE"/>
    <w:rsid w:val="00CA7F10"/>
    <w:rsid w:val="00CB0331"/>
    <w:rsid w:val="00CC1B54"/>
    <w:rsid w:val="00CC5CEA"/>
    <w:rsid w:val="00CC7174"/>
    <w:rsid w:val="00CD1539"/>
    <w:rsid w:val="00CE0DD6"/>
    <w:rsid w:val="00CE69D6"/>
    <w:rsid w:val="00CE6BCC"/>
    <w:rsid w:val="00CF1AEE"/>
    <w:rsid w:val="00CF1E77"/>
    <w:rsid w:val="00CF2052"/>
    <w:rsid w:val="00CF6128"/>
    <w:rsid w:val="00CF7484"/>
    <w:rsid w:val="00CF7A1B"/>
    <w:rsid w:val="00D017D4"/>
    <w:rsid w:val="00D04A33"/>
    <w:rsid w:val="00D05C62"/>
    <w:rsid w:val="00D078F6"/>
    <w:rsid w:val="00D11E31"/>
    <w:rsid w:val="00D124B4"/>
    <w:rsid w:val="00D15C79"/>
    <w:rsid w:val="00D168AD"/>
    <w:rsid w:val="00D21AE7"/>
    <w:rsid w:val="00D22FE8"/>
    <w:rsid w:val="00D2475A"/>
    <w:rsid w:val="00D24A68"/>
    <w:rsid w:val="00D34ADD"/>
    <w:rsid w:val="00D41C1D"/>
    <w:rsid w:val="00D41C33"/>
    <w:rsid w:val="00D43497"/>
    <w:rsid w:val="00D45799"/>
    <w:rsid w:val="00D55595"/>
    <w:rsid w:val="00D60DFB"/>
    <w:rsid w:val="00D63E93"/>
    <w:rsid w:val="00D642FE"/>
    <w:rsid w:val="00D744A5"/>
    <w:rsid w:val="00D803B1"/>
    <w:rsid w:val="00D871AF"/>
    <w:rsid w:val="00D97E0B"/>
    <w:rsid w:val="00DA7370"/>
    <w:rsid w:val="00DB0A72"/>
    <w:rsid w:val="00DB262A"/>
    <w:rsid w:val="00DB31BD"/>
    <w:rsid w:val="00DC213B"/>
    <w:rsid w:val="00DC4A87"/>
    <w:rsid w:val="00DC4D2F"/>
    <w:rsid w:val="00DC51F1"/>
    <w:rsid w:val="00DC57C8"/>
    <w:rsid w:val="00DD03CF"/>
    <w:rsid w:val="00DD0729"/>
    <w:rsid w:val="00DD09BB"/>
    <w:rsid w:val="00DD1700"/>
    <w:rsid w:val="00DE350B"/>
    <w:rsid w:val="00DE5E48"/>
    <w:rsid w:val="00DF1C9F"/>
    <w:rsid w:val="00DF7266"/>
    <w:rsid w:val="00DF7F5C"/>
    <w:rsid w:val="00E026D7"/>
    <w:rsid w:val="00E03562"/>
    <w:rsid w:val="00E037C2"/>
    <w:rsid w:val="00E045F0"/>
    <w:rsid w:val="00E07408"/>
    <w:rsid w:val="00E1211B"/>
    <w:rsid w:val="00E122CF"/>
    <w:rsid w:val="00E12C21"/>
    <w:rsid w:val="00E14DE1"/>
    <w:rsid w:val="00E206F5"/>
    <w:rsid w:val="00E217C8"/>
    <w:rsid w:val="00E21E55"/>
    <w:rsid w:val="00E24768"/>
    <w:rsid w:val="00E25EB4"/>
    <w:rsid w:val="00E308E2"/>
    <w:rsid w:val="00E31442"/>
    <w:rsid w:val="00E3408D"/>
    <w:rsid w:val="00E53612"/>
    <w:rsid w:val="00E57239"/>
    <w:rsid w:val="00E6249C"/>
    <w:rsid w:val="00E67BE1"/>
    <w:rsid w:val="00E70F27"/>
    <w:rsid w:val="00E73865"/>
    <w:rsid w:val="00E76AFC"/>
    <w:rsid w:val="00E773EF"/>
    <w:rsid w:val="00E80CD9"/>
    <w:rsid w:val="00E8490E"/>
    <w:rsid w:val="00E93749"/>
    <w:rsid w:val="00E93DAD"/>
    <w:rsid w:val="00E96221"/>
    <w:rsid w:val="00E97822"/>
    <w:rsid w:val="00EA47EE"/>
    <w:rsid w:val="00EA7628"/>
    <w:rsid w:val="00EC2432"/>
    <w:rsid w:val="00EC2E63"/>
    <w:rsid w:val="00EC7828"/>
    <w:rsid w:val="00ED3092"/>
    <w:rsid w:val="00ED3513"/>
    <w:rsid w:val="00ED412B"/>
    <w:rsid w:val="00ED5A01"/>
    <w:rsid w:val="00ED653B"/>
    <w:rsid w:val="00EE1B80"/>
    <w:rsid w:val="00EE7797"/>
    <w:rsid w:val="00EF14A1"/>
    <w:rsid w:val="00EF37BF"/>
    <w:rsid w:val="00EF4DFF"/>
    <w:rsid w:val="00EF5B54"/>
    <w:rsid w:val="00EF5B70"/>
    <w:rsid w:val="00EF6EB1"/>
    <w:rsid w:val="00EF7892"/>
    <w:rsid w:val="00F012DA"/>
    <w:rsid w:val="00F01AAB"/>
    <w:rsid w:val="00F01C49"/>
    <w:rsid w:val="00F0298A"/>
    <w:rsid w:val="00F077CB"/>
    <w:rsid w:val="00F12133"/>
    <w:rsid w:val="00F16F97"/>
    <w:rsid w:val="00F20474"/>
    <w:rsid w:val="00F25CD7"/>
    <w:rsid w:val="00F26989"/>
    <w:rsid w:val="00F3032B"/>
    <w:rsid w:val="00F30422"/>
    <w:rsid w:val="00F33129"/>
    <w:rsid w:val="00F37CFD"/>
    <w:rsid w:val="00F42DD1"/>
    <w:rsid w:val="00F441C0"/>
    <w:rsid w:val="00F446CD"/>
    <w:rsid w:val="00F448BC"/>
    <w:rsid w:val="00F5404C"/>
    <w:rsid w:val="00F550D6"/>
    <w:rsid w:val="00F55539"/>
    <w:rsid w:val="00F575AE"/>
    <w:rsid w:val="00F603C7"/>
    <w:rsid w:val="00F644CB"/>
    <w:rsid w:val="00F669F8"/>
    <w:rsid w:val="00F66A4E"/>
    <w:rsid w:val="00F67294"/>
    <w:rsid w:val="00F72F3F"/>
    <w:rsid w:val="00F73FB1"/>
    <w:rsid w:val="00F75CFA"/>
    <w:rsid w:val="00F77385"/>
    <w:rsid w:val="00F801E6"/>
    <w:rsid w:val="00F91CC0"/>
    <w:rsid w:val="00F94C5B"/>
    <w:rsid w:val="00F9556E"/>
    <w:rsid w:val="00F95CA1"/>
    <w:rsid w:val="00FA0D90"/>
    <w:rsid w:val="00FA1F1C"/>
    <w:rsid w:val="00FA5333"/>
    <w:rsid w:val="00FC0803"/>
    <w:rsid w:val="00FC0F3C"/>
    <w:rsid w:val="00FC7CB3"/>
    <w:rsid w:val="00FE0924"/>
    <w:rsid w:val="00FE0FB1"/>
    <w:rsid w:val="00FE2130"/>
    <w:rsid w:val="00FE7DE1"/>
    <w:rsid w:val="00FF0D7B"/>
    <w:rsid w:val="00FF408C"/>
    <w:rsid w:val="00FF6A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0F6B68"/>
  <w15:docId w15:val="{F6B8E2EF-7349-4D7D-943A-2C68408D3C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B5A1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B5A1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B5A1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BB5A1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E026D7"/>
    <w:pPr>
      <w:tabs>
        <w:tab w:val="right" w:leader="dot" w:pos="4320"/>
      </w:tabs>
      <w:spacing w:after="100" w:line="240" w:lineRule="auto"/>
    </w:pPr>
    <w:rPr>
      <w:sz w:val="20"/>
    </w:rPr>
  </w:style>
  <w:style w:type="paragraph" w:styleId="TOC2">
    <w:name w:val="toc 2"/>
    <w:basedOn w:val="Normal"/>
    <w:next w:val="Normal"/>
    <w:autoRedefine/>
    <w:uiPriority w:val="39"/>
    <w:semiHidden/>
    <w:unhideWhenUsed/>
    <w:qFormat/>
    <w:rsid w:val="00BB5A1B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qFormat/>
    <w:rsid w:val="00840CC7"/>
    <w:pPr>
      <w:spacing w:after="100" w:line="240" w:lineRule="auto"/>
    </w:pPr>
    <w:rPr>
      <w:bCs/>
      <w:sz w:val="20"/>
      <w:szCs w:val="20"/>
    </w:rPr>
  </w:style>
  <w:style w:type="character" w:styleId="Strong">
    <w:name w:val="Strong"/>
    <w:basedOn w:val="DefaultParagraphFont"/>
    <w:uiPriority w:val="22"/>
    <w:qFormat/>
    <w:rsid w:val="00BB5A1B"/>
    <w:rPr>
      <w:b/>
      <w:bCs/>
    </w:rPr>
  </w:style>
  <w:style w:type="paragraph" w:styleId="NoSpacing">
    <w:name w:val="No Spacing"/>
    <w:uiPriority w:val="1"/>
    <w:qFormat/>
    <w:rsid w:val="00BB5A1B"/>
    <w:pPr>
      <w:spacing w:after="0" w:line="240" w:lineRule="auto"/>
    </w:pPr>
  </w:style>
  <w:style w:type="paragraph" w:styleId="TOCHeading">
    <w:name w:val="TOC Heading"/>
    <w:basedOn w:val="Heading1"/>
    <w:next w:val="Normal"/>
    <w:uiPriority w:val="39"/>
    <w:unhideWhenUsed/>
    <w:qFormat/>
    <w:rsid w:val="00BB5A1B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F25C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25CD7"/>
  </w:style>
  <w:style w:type="paragraph" w:styleId="Footer">
    <w:name w:val="footer"/>
    <w:basedOn w:val="Normal"/>
    <w:link w:val="FooterChar"/>
    <w:uiPriority w:val="99"/>
    <w:unhideWhenUsed/>
    <w:rsid w:val="00F25C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25CD7"/>
  </w:style>
  <w:style w:type="table" w:styleId="TableGrid">
    <w:name w:val="Table Grid"/>
    <w:basedOn w:val="TableNormal"/>
    <w:uiPriority w:val="59"/>
    <w:rsid w:val="00F25CD7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F25CD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25CD7"/>
    <w:rPr>
      <w:rFonts w:ascii="Tahoma" w:hAnsi="Tahoma" w:cs="Tahoma"/>
      <w:sz w:val="16"/>
      <w:szCs w:val="16"/>
    </w:rPr>
  </w:style>
  <w:style w:type="table" w:customStyle="1" w:styleId="LightList-Accent11">
    <w:name w:val="Light List - Accent 11"/>
    <w:basedOn w:val="TableNormal"/>
    <w:uiPriority w:val="61"/>
    <w:rsid w:val="00F448BC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3">
    <w:name w:val="Light List Accent 3"/>
    <w:basedOn w:val="TableNormal"/>
    <w:uiPriority w:val="61"/>
    <w:rsid w:val="00481BC3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2">
    <w:name w:val="Light List Accent 2"/>
    <w:basedOn w:val="TableNormal"/>
    <w:uiPriority w:val="61"/>
    <w:rsid w:val="00481BC3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character" w:customStyle="1" w:styleId="A3">
    <w:name w:val="A3"/>
    <w:uiPriority w:val="99"/>
    <w:rsid w:val="00481BC3"/>
    <w:rPr>
      <w:rFonts w:cs="Trebuchet MS"/>
      <w:color w:val="221E1F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F801E6"/>
    <w:rPr>
      <w:color w:val="0000FF" w:themeColor="hyperlink"/>
      <w:u w:val="single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FE0924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3A6C5E"/>
    <w:pPr>
      <w:spacing w:after="100"/>
      <w:ind w:left="1540"/>
    </w:p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FE0924"/>
    <w:rPr>
      <w:rFonts w:ascii="Tahoma" w:hAnsi="Tahoma" w:cs="Tahoma"/>
      <w:sz w:val="16"/>
      <w:szCs w:val="16"/>
    </w:rPr>
  </w:style>
  <w:style w:type="table" w:styleId="LightList-Accent4">
    <w:name w:val="Light List Accent 4"/>
    <w:basedOn w:val="TableNormal"/>
    <w:uiPriority w:val="61"/>
    <w:rsid w:val="00394767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Lines="0" w:beforeAutospacing="0" w:afterLines="0" w:afterAutospacing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Lines="0" w:beforeAutospacing="0" w:afterLines="0" w:afterAutospacing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customStyle="1" w:styleId="LightGrid-Accent11">
    <w:name w:val="Light Grid - Accent 11"/>
    <w:basedOn w:val="TableNormal"/>
    <w:uiPriority w:val="62"/>
    <w:rsid w:val="00211C62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MediumGrid2-Accent1">
    <w:name w:val="Medium Grid 2 Accent 1"/>
    <w:basedOn w:val="TableNormal"/>
    <w:uiPriority w:val="68"/>
    <w:rsid w:val="00784E99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customStyle="1" w:styleId="MediumList1-Accent11">
    <w:name w:val="Medium List 1 - Accent 11"/>
    <w:basedOn w:val="TableNormal"/>
    <w:uiPriority w:val="65"/>
    <w:rsid w:val="00B35001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Grid1-Accent6">
    <w:name w:val="Medium Grid 1 Accent 6"/>
    <w:basedOn w:val="TableNormal"/>
    <w:uiPriority w:val="67"/>
    <w:rsid w:val="00451E89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customStyle="1" w:styleId="CWTableStyle1">
    <w:name w:val="CWTableStyle1"/>
    <w:basedOn w:val="LightGrid-Accent11"/>
    <w:uiPriority w:val="99"/>
    <w:qFormat/>
    <w:rsid w:val="004E601E"/>
    <w:pPr>
      <w:jc w:val="center"/>
    </w:pPr>
    <w:tblPr>
      <w:tblStyleRowBandSize w:val="2"/>
    </w:tblPr>
    <w:tcPr>
      <w:vAlign w:val="center"/>
    </w:tc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  <w:shd w:val="clear" w:color="auto" w:fill="548DD4" w:themeFill="text2" w:themeFillTint="99"/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Shading-Accent5">
    <w:name w:val="Light Shading Accent 5"/>
    <w:basedOn w:val="TableNormal"/>
    <w:uiPriority w:val="60"/>
    <w:rsid w:val="00F644CB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4">
    <w:name w:val="Light Shading Accent 4"/>
    <w:basedOn w:val="TableNormal"/>
    <w:uiPriority w:val="60"/>
    <w:rsid w:val="00F644CB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965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7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5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12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225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505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28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51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15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94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73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00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21" Type="http://schemas.openxmlformats.org/officeDocument/2006/relationships/image" Target="media/image15.jpeg"/><Relationship Id="rId34" Type="http://schemas.openxmlformats.org/officeDocument/2006/relationships/footer" Target="footer1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image" Target="media/image27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image" Target="media/image23.jpe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image" Target="media/image26.jpe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36" Type="http://schemas.openxmlformats.org/officeDocument/2006/relationships/fontTable" Target="fontTable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image" Target="media/image25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35" Type="http://schemas.openxmlformats.org/officeDocument/2006/relationships/footer" Target="footer2.xml"/><Relationship Id="rId8" Type="http://schemas.openxmlformats.org/officeDocument/2006/relationships/image" Target="media/image2.jpeg"/><Relationship Id="rId3" Type="http://schemas.openxmlformats.org/officeDocument/2006/relationships/settings" Target="setting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8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8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SimulationReportTemplate_2007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SimReport_Trebutcher">
      <a:majorFont>
        <a:latin typeface="Trebuchet MS"/>
        <a:ea typeface=""/>
        <a:cs typeface=""/>
      </a:majorFont>
      <a:minorFont>
        <a:latin typeface="Trebuchet MS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C948785-F77C-4300-A926-F08FDFDF17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SimulationReportTemplate_2007.dotx</Template>
  <TotalTime>5</TotalTime>
  <Pages>16</Pages>
  <Words>1409</Words>
  <Characters>8033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Simulation Report Template</vt:lpstr>
    </vt:vector>
  </TitlesOfParts>
  <Company>Solidworks</Company>
  <LinksUpToDate>false</LinksUpToDate>
  <CharactersWithSpaces>9424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Simulation Report Template</dc:title>
  <dc:creator>Nathan Ng</dc:creator>
  <cp:lastModifiedBy>Nathan Ng</cp:lastModifiedBy>
  <cp:revision>1</cp:revision>
  <dcterms:created xsi:type="dcterms:W3CDTF">2021-05-17T05:31:00Z</dcterms:created>
  <dcterms:modified xsi:type="dcterms:W3CDTF">2021-05-17T05:36:00Z</dcterms:modified>
</cp:coreProperties>
</file>