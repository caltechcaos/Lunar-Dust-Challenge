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1C644F36" w14:textId="77777777" w:rsidTr="00A43A5B">
        <w:trPr>
          <w:cantSplit/>
          <w:trHeight w:val="4488"/>
        </w:trPr>
        <w:tc>
          <w:tcPr>
            <w:tcW w:w="6285" w:type="dxa"/>
          </w:tcPr>
          <w:p w14:paraId="78CD87C4" w14:textId="698B9CEF" w:rsidR="00F448BC" w:rsidRDefault="00343B40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107D54" wp14:editId="0223658D">
                  <wp:extent cx="3853815" cy="2065020"/>
                  <wp:effectExtent l="0" t="0" r="0" b="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065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14:paraId="2F59882A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7FDE5CD7" w14:textId="6010C3F8" w:rsidR="00B77317" w:rsidRPr="00CD1539" w:rsidRDefault="00343B40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proofErr w:type="spellStart"/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borderless_simplified_panel_compression</w:t>
                  </w:r>
                  <w:proofErr w:type="spellEnd"/>
                </w:p>
                <w:p w14:paraId="109CA104" w14:textId="77777777"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14:paraId="63D9C222" w14:textId="678DEB3A" w:rsidR="00B77317" w:rsidRPr="00CD1539" w:rsidRDefault="00343B40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Sunday, May 16, 2021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  <w:proofErr w:type="spellEnd"/>
                </w:p>
                <w:p w14:paraId="33F98E95" w14:textId="15E373F9" w:rsidR="00B77317" w:rsidRPr="00CD1539" w:rsidRDefault="00343B40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compression</w:t>
                  </w:r>
                </w:p>
                <w:p w14:paraId="07DFCA1E" w14:textId="20E9F0D5" w:rsidR="00B77317" w:rsidRPr="006A441F" w:rsidRDefault="00343B40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14:paraId="7061106C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18C96DA1" w14:textId="3BA84BB5" w:rsidR="00B77317" w:rsidRDefault="00343B40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14:paraId="459D24A7" w14:textId="42FCAF69" w:rsidR="00343B40" w:rsidRDefault="001041F1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72097594" w:history="1">
                        <w:r w:rsidR="00343B40" w:rsidRPr="001534EF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343B40">
                          <w:rPr>
                            <w:noProof/>
                            <w:webHidden/>
                          </w:rPr>
                          <w:tab/>
                        </w:r>
                        <w:r w:rsidR="00343B40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43B40">
                          <w:rPr>
                            <w:noProof/>
                            <w:webHidden/>
                          </w:rPr>
                          <w:instrText xml:space="preserve"> PAGEREF _Toc72097594 \h </w:instrText>
                        </w:r>
                        <w:r w:rsidR="00343B40">
                          <w:rPr>
                            <w:noProof/>
                            <w:webHidden/>
                          </w:rPr>
                        </w:r>
                        <w:r w:rsidR="00343B40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43B40">
                          <w:rPr>
                            <w:noProof/>
                            <w:webHidden/>
                          </w:rPr>
                          <w:t>1</w:t>
                        </w:r>
                        <w:r w:rsidR="00343B40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893F9B7" w14:textId="61E1F8D7" w:rsidR="00343B40" w:rsidRDefault="00343B40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097595" w:history="1">
                        <w:r w:rsidRPr="001534EF">
                          <w:rPr>
                            <w:rStyle w:val="Hyperlink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_Toc72097595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FDFB7F3" w14:textId="7E7BBEA5" w:rsidR="00343B40" w:rsidRDefault="00343B40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097596" w:history="1">
                        <w:r w:rsidRPr="001534EF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_Toc72097596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4A0B047" w14:textId="78D26383" w:rsidR="00343B40" w:rsidRDefault="00343B40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097597" w:history="1">
                        <w:r w:rsidRPr="001534EF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_Toc72097597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3978D2E" w14:textId="6F6D0128" w:rsidR="00343B40" w:rsidRDefault="00343B40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097598" w:history="1">
                        <w:r w:rsidRPr="001534EF">
                          <w:rPr>
                            <w:rStyle w:val="Hyperlink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_Toc72097598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80FDB13" w14:textId="1E7B23B5" w:rsidR="00343B40" w:rsidRDefault="00343B40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097599" w:history="1">
                        <w:r w:rsidRPr="001534EF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_Toc72097599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3545F0A" w14:textId="687A77F0" w:rsidR="00343B40" w:rsidRDefault="00343B40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097600" w:history="1">
                        <w:r w:rsidRPr="001534EF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_Toc72097600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6CED522" w14:textId="59C5710D" w:rsidR="00343B40" w:rsidRDefault="00343B40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097601" w:history="1">
                        <w:r w:rsidRPr="001534EF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_Toc72097601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7D32C4E" w14:textId="3637B149" w:rsidR="00343B40" w:rsidRDefault="00343B40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097602" w:history="1">
                        <w:r w:rsidRPr="001534EF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_Toc72097602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B577398" w14:textId="4C633336" w:rsidR="00343B40" w:rsidRDefault="00343B40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097603" w:history="1">
                        <w:r w:rsidRPr="001534EF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_Toc72097603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11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4FA5E19" w14:textId="57D03B7C" w:rsidR="00343B40" w:rsidRDefault="00343B40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097604" w:history="1">
                        <w:r w:rsidRPr="001534EF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_Toc72097604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3F88A53" w14:textId="4745B627" w:rsidR="00343B40" w:rsidRDefault="00343B40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097605" w:history="1">
                        <w:r w:rsidRPr="001534EF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_Toc72097605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0DF5031" w14:textId="5AAF9896" w:rsidR="00343B40" w:rsidRDefault="00343B40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097606" w:history="1">
                        <w:r w:rsidRPr="001534EF">
                          <w:rPr>
                            <w:rStyle w:val="Hyperlink"/>
                            <w:noProof/>
                          </w:rPr>
                          <w:t>Beams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_Toc72097606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21450ED" w14:textId="5BBC179B" w:rsidR="00343B40" w:rsidRDefault="00343B40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097607" w:history="1">
                        <w:r w:rsidRPr="001534EF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_Toc72097607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07167DD" w14:textId="54AE72E4" w:rsidR="00343B40" w:rsidRDefault="00343B40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2097608" w:history="1">
                        <w:r w:rsidRPr="001534EF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_Toc72097608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27F8013" w14:textId="49AA8C56"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56BFEFEE" w14:textId="77777777" w:rsidR="00F448BC" w:rsidRDefault="00F448BC" w:rsidP="00A5373F"/>
        </w:tc>
      </w:tr>
      <w:tr w:rsidR="00F448BC" w14:paraId="29A4B3B6" w14:textId="77777777" w:rsidTr="00BE081A">
        <w:trPr>
          <w:cantSplit/>
          <w:trHeight w:val="3924"/>
        </w:trPr>
        <w:tc>
          <w:tcPr>
            <w:tcW w:w="6285" w:type="dxa"/>
          </w:tcPr>
          <w:p w14:paraId="4F3F849C" w14:textId="7423A540" w:rsidR="00C27B5D" w:rsidRDefault="00343B40" w:rsidP="00C27B5D">
            <w:pPr>
              <w:pStyle w:val="Heading1"/>
              <w:outlineLvl w:val="0"/>
            </w:pPr>
            <w:bookmarkStart w:id="0" w:name="_Toc72097594"/>
            <w:r>
              <w:t>Description</w:t>
            </w:r>
            <w:bookmarkEnd w:id="0"/>
          </w:p>
          <w:p w14:paraId="52CF4523" w14:textId="64A248E4" w:rsidR="00F448BC" w:rsidRPr="00E65D6E" w:rsidRDefault="00343B40" w:rsidP="00FF408C">
            <w:r>
              <w:t>No Data</w:t>
            </w:r>
          </w:p>
        </w:tc>
        <w:tc>
          <w:tcPr>
            <w:tcW w:w="4713" w:type="dxa"/>
            <w:vMerge/>
          </w:tcPr>
          <w:p w14:paraId="749C4234" w14:textId="77777777" w:rsidR="00F448BC" w:rsidRPr="00A33AA4" w:rsidRDefault="00F448BC" w:rsidP="00840CC7">
            <w:pPr>
              <w:pStyle w:val="TOC3"/>
            </w:pPr>
          </w:p>
        </w:tc>
      </w:tr>
    </w:tbl>
    <w:p w14:paraId="2E8F1978" w14:textId="77777777"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14:paraId="73437FCB" w14:textId="77777777" w:rsidTr="00DD03CF">
        <w:tc>
          <w:tcPr>
            <w:tcW w:w="11016" w:type="dxa"/>
          </w:tcPr>
          <w:p w14:paraId="42D0EDF4" w14:textId="0392E933" w:rsidR="00343025" w:rsidRDefault="00343B40" w:rsidP="00343025">
            <w:pPr>
              <w:pStyle w:val="Heading1"/>
              <w:outlineLvl w:val="0"/>
            </w:pPr>
            <w:bookmarkStart w:id="1" w:name="_Toc243733140"/>
            <w:bookmarkStart w:id="2" w:name="_Toc245020107"/>
            <w:bookmarkStart w:id="3" w:name="_Toc245020139"/>
            <w:bookmarkStart w:id="4" w:name="_Toc72097595"/>
            <w:r>
              <w:lastRenderedPageBreak/>
              <w:t>Assumptions</w:t>
            </w:r>
            <w:bookmarkEnd w:id="4"/>
          </w:p>
          <w:p w14:paraId="6247B04E" w14:textId="4A62A8BB" w:rsidR="00A96F2C" w:rsidRDefault="00A96F2C" w:rsidP="00A96F2C"/>
        </w:tc>
      </w:tr>
    </w:tbl>
    <w:p w14:paraId="7F8A7851" w14:textId="77777777"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14:paraId="44AD1396" w14:textId="77777777" w:rsidTr="00ED5A01">
        <w:tc>
          <w:tcPr>
            <w:tcW w:w="11016" w:type="dxa"/>
          </w:tcPr>
          <w:p w14:paraId="7E36B914" w14:textId="1D84C0A9" w:rsidR="00FF408C" w:rsidRDefault="00343B40" w:rsidP="00FF408C">
            <w:pPr>
              <w:pStyle w:val="Heading1"/>
              <w:outlineLvl w:val="0"/>
            </w:pPr>
            <w:bookmarkStart w:id="5" w:name="_Toc72097596"/>
            <w:r>
              <w:t>Model Information</w:t>
            </w:r>
            <w:bookmarkEnd w:id="5"/>
          </w:p>
          <w:p w14:paraId="146725A3" w14:textId="77777777"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14:paraId="3488BFFE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14:paraId="3FAE509D" w14:textId="77777777" w:rsidTr="00077EA0">
                    <w:tc>
                      <w:tcPr>
                        <w:tcW w:w="8640" w:type="dxa"/>
                      </w:tcPr>
                      <w:p w14:paraId="541B8AF2" w14:textId="1C8EF5CA" w:rsidR="00077EA0" w:rsidRDefault="00343B40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3378070C" wp14:editId="42E2E040">
                              <wp:extent cx="5349240" cy="3515995"/>
                              <wp:effectExtent l="0" t="0" r="3810" b="8255"/>
                              <wp:docPr id="4" name="Pictur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351599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1D5763B0" w14:textId="48AA8434" w:rsidR="00C16188" w:rsidRDefault="00343B40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borderless_simplified_panel_compression</w:t>
                  </w:r>
                </w:p>
                <w:p w14:paraId="3C9829CF" w14:textId="383A9410" w:rsidR="00C16188" w:rsidRDefault="00343B40" w:rsidP="00C16188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14:paraId="408D84A1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D3A4C49" w14:textId="055D030F" w:rsidR="00C16188" w:rsidRPr="0044448A" w:rsidRDefault="00343B40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14:paraId="2DF9B5C0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025F4ED" w14:textId="44898920" w:rsidR="00C16188" w:rsidRDefault="00343B40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B31D2CF" w14:textId="1FA5CEB9" w:rsidR="00C16188" w:rsidRDefault="00343B4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1711734" w14:textId="71E00EAB" w:rsidR="00C16188" w:rsidRDefault="00343B4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A941515" w14:textId="772876A8" w:rsidR="00C16188" w:rsidRDefault="00343B4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343B40" w14:paraId="517EC807" w14:textId="77777777" w:rsidTr="00DF0BA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497F21B" w14:textId="5402631C" w:rsidR="00343B40" w:rsidRDefault="00343B40" w:rsidP="00DF0BAF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Boss-Extrude1</w:t>
                  </w:r>
                </w:p>
                <w:p w14:paraId="042FE754" w14:textId="40B18C76" w:rsidR="00343B40" w:rsidRPr="0044448A" w:rsidRDefault="00343B40" w:rsidP="00DF0BAF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6665F75" wp14:editId="159675A4">
                        <wp:extent cx="1562735" cy="1027430"/>
                        <wp:effectExtent l="0" t="0" r="0" b="1270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274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CCA3C2F" w14:textId="0DEEFC69" w:rsidR="00343B40" w:rsidRPr="0044448A" w:rsidRDefault="00343B40" w:rsidP="00DF0BA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D002E30" w14:textId="77777777" w:rsidR="00343B40" w:rsidRDefault="00343B40" w:rsidP="00DF0BA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Mass:0.0106851 kg</w:t>
                  </w:r>
                </w:p>
                <w:p w14:paraId="0BC6DA4A" w14:textId="77777777" w:rsidR="00343B40" w:rsidRDefault="00343B40" w:rsidP="00DF0BA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Volume:4.87902e-06 m^3</w:t>
                  </w:r>
                </w:p>
                <w:p w14:paraId="2EB44842" w14:textId="77777777" w:rsidR="00343B40" w:rsidRDefault="00343B40" w:rsidP="00DF0BA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Density:2,190 kg/m^3</w:t>
                  </w:r>
                </w:p>
                <w:p w14:paraId="4EEF3792" w14:textId="77777777" w:rsidR="00343B40" w:rsidRDefault="00343B40" w:rsidP="00DF0BA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Weight:0.104714 N</w:t>
                  </w:r>
                </w:p>
                <w:p w14:paraId="3573B988" w14:textId="5544E417" w:rsidR="00343B40" w:rsidRPr="0044448A" w:rsidRDefault="00343B40" w:rsidP="00DF0BA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837ABD8" w14:textId="77777777" w:rsidR="00343B40" w:rsidRDefault="00343B40" w:rsidP="00DF0BA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2020-2024\NASA_Big_Idea_Challenge\GrabCAD\Current\Mechanical\v4_Eggdee\Parts\adhesive_v4.1.SLDPRT</w:t>
                  </w:r>
                </w:p>
                <w:p w14:paraId="33A163CF" w14:textId="2AC830A5" w:rsidR="00343B40" w:rsidRPr="0044448A" w:rsidRDefault="00343B40" w:rsidP="00DF0BA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16 13:19:20 2021</w:t>
                  </w:r>
                </w:p>
              </w:tc>
            </w:tr>
            <w:tr w:rsidR="00343B40" w14:paraId="7227B256" w14:textId="77777777" w:rsidTr="00DF0BA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7CC877E" w14:textId="6017B011" w:rsidR="00343B40" w:rsidRDefault="00343B40" w:rsidP="00DF0BAF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Boss-Extrude1</w:t>
                  </w:r>
                </w:p>
                <w:p w14:paraId="4C76A32C" w14:textId="3497FF84" w:rsidR="00343B40" w:rsidRPr="0044448A" w:rsidRDefault="00343B40" w:rsidP="00DF0BAF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463244CB" wp14:editId="2FEC256E">
                        <wp:extent cx="1562735" cy="1027430"/>
                        <wp:effectExtent l="0" t="0" r="0" b="1270"/>
                        <wp:docPr id="6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274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E5EA3E0" w14:textId="7D465017" w:rsidR="00343B40" w:rsidRPr="0044448A" w:rsidRDefault="00343B40" w:rsidP="00DF0BA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2B8E56E" w14:textId="77777777" w:rsidR="00343B40" w:rsidRDefault="00343B40" w:rsidP="00DF0BA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Mass:0.0106851 kg</w:t>
                  </w:r>
                </w:p>
                <w:p w14:paraId="41E4533C" w14:textId="77777777" w:rsidR="00343B40" w:rsidRDefault="00343B40" w:rsidP="00DF0BA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Volume:4.87902e-06 m^3</w:t>
                  </w:r>
                </w:p>
                <w:p w14:paraId="675D097C" w14:textId="77777777" w:rsidR="00343B40" w:rsidRDefault="00343B40" w:rsidP="00DF0BA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Density:2,190 kg/m^3</w:t>
                  </w:r>
                </w:p>
                <w:p w14:paraId="30DDC346" w14:textId="77777777" w:rsidR="00343B40" w:rsidRDefault="00343B40" w:rsidP="00DF0BA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Weight:0.104714 N</w:t>
                  </w:r>
                </w:p>
                <w:p w14:paraId="0FC1C0DD" w14:textId="7741C2DE" w:rsidR="00343B40" w:rsidRPr="0044448A" w:rsidRDefault="00343B40" w:rsidP="00DF0BA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C6D959B" w14:textId="77777777" w:rsidR="00343B40" w:rsidRDefault="00343B40" w:rsidP="00DF0BA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2020-2024\NASA_Big_Idea_Challenge\GrabCAD\Current\Mechanical\v4_Eggdee\Parts\adhesive_v4.1.SLDPRT</w:t>
                  </w:r>
                </w:p>
                <w:p w14:paraId="171094C3" w14:textId="031117EE" w:rsidR="00343B40" w:rsidRPr="0044448A" w:rsidRDefault="00343B40" w:rsidP="00DF0BA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16 13:19:20 2021</w:t>
                  </w:r>
                </w:p>
              </w:tc>
            </w:tr>
            <w:tr w:rsidR="00343B40" w14:paraId="3C277BE6" w14:textId="77777777" w:rsidTr="00DF0BA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7F1819A" w14:textId="7847F06B" w:rsidR="00343B40" w:rsidRDefault="00343B40" w:rsidP="00DF0BAF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CirPattern2</w:t>
                  </w:r>
                </w:p>
                <w:p w14:paraId="0705F499" w14:textId="6718DD44" w:rsidR="00343B40" w:rsidRPr="0044448A" w:rsidRDefault="00343B40" w:rsidP="00DF0BAF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3FED5B1C" wp14:editId="2A076873">
                        <wp:extent cx="1562735" cy="1027430"/>
                        <wp:effectExtent l="0" t="0" r="0" b="1270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274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A854A9B" w14:textId="5DC9003D" w:rsidR="00343B40" w:rsidRPr="0044448A" w:rsidRDefault="00343B40" w:rsidP="00DF0BA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FA74552" w14:textId="77777777" w:rsidR="00343B40" w:rsidRDefault="00343B40" w:rsidP="00DF0BA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Mass:0.534853 kg</w:t>
                  </w:r>
                </w:p>
                <w:p w14:paraId="7EEA76BF" w14:textId="77777777" w:rsidR="00343B40" w:rsidRDefault="00343B40" w:rsidP="00DF0BA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Volume:0.000212243 m^3</w:t>
                  </w:r>
                </w:p>
                <w:p w14:paraId="706CD776" w14:textId="77777777" w:rsidR="00343B40" w:rsidRDefault="00343B40" w:rsidP="00DF0BA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Density:2,520 kg/m^3</w:t>
                  </w:r>
                </w:p>
                <w:p w14:paraId="0AD51815" w14:textId="77777777" w:rsidR="00343B40" w:rsidRDefault="00343B40" w:rsidP="00DF0BA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Weight:5.24155 N</w:t>
                  </w:r>
                </w:p>
                <w:p w14:paraId="368BD88D" w14:textId="1A92BFCF" w:rsidR="00343B40" w:rsidRPr="0044448A" w:rsidRDefault="00343B40" w:rsidP="00DF0BA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73DE43F" w14:textId="77777777" w:rsidR="00343B40" w:rsidRDefault="00343B40" w:rsidP="00DF0BA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2020-2024\NASA_Big_Idea_Challenge\GrabCAD\Current\Mechanical\v4_Eggdee\Simplified_Parts\bplate_simplified_compression_borderless.SLDPRT</w:t>
                  </w:r>
                </w:p>
                <w:p w14:paraId="2DFF7490" w14:textId="7C6A2039" w:rsidR="00343B40" w:rsidRPr="0044448A" w:rsidRDefault="00343B40" w:rsidP="00DF0BA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16 19:51:03 2021</w:t>
                  </w:r>
                </w:p>
              </w:tc>
            </w:tr>
            <w:tr w:rsidR="00343B40" w14:paraId="69A01041" w14:textId="77777777" w:rsidTr="00DF0BA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1C8FA40" w14:textId="5CE775C0" w:rsidR="00343B40" w:rsidRDefault="00343B40" w:rsidP="00DF0BAF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Boss-Extrude1</w:t>
                  </w:r>
                </w:p>
                <w:p w14:paraId="26353EF8" w14:textId="798B2907" w:rsidR="00343B40" w:rsidRPr="0044448A" w:rsidRDefault="00343B40" w:rsidP="00DF0BAF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6AB1E1B5" wp14:editId="4C16CBDE">
                        <wp:extent cx="1562735" cy="1027430"/>
                        <wp:effectExtent l="0" t="0" r="0" b="1270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274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3BD8223" w14:textId="45BB89BC" w:rsidR="00343B40" w:rsidRPr="0044448A" w:rsidRDefault="00343B40" w:rsidP="00DF0BA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7D1E011" w14:textId="77777777" w:rsidR="00343B40" w:rsidRDefault="00343B40" w:rsidP="00DF0BA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Mass:0.00831385 kg</w:t>
                  </w:r>
                </w:p>
                <w:p w14:paraId="1F9ED15E" w14:textId="77777777" w:rsidR="00343B40" w:rsidRDefault="00343B40" w:rsidP="00DF0BA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Volume:5.85483e-06 m^3</w:t>
                  </w:r>
                </w:p>
                <w:p w14:paraId="73D405D7" w14:textId="77777777" w:rsidR="00343B40" w:rsidRDefault="00343B40" w:rsidP="00DF0BA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Density:1,420 kg/m^3</w:t>
                  </w:r>
                </w:p>
                <w:p w14:paraId="65B6E52B" w14:textId="77777777" w:rsidR="00343B40" w:rsidRDefault="00343B40" w:rsidP="00DF0BA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Weight:0.0814758 N</w:t>
                  </w:r>
                </w:p>
                <w:p w14:paraId="783674F1" w14:textId="27F10E1B" w:rsidR="00343B40" w:rsidRPr="0044448A" w:rsidRDefault="00343B40" w:rsidP="00DF0BA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BBDD904" w14:textId="77777777" w:rsidR="00343B40" w:rsidRDefault="00343B40" w:rsidP="00DF0BA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2020-2024\NASA_Big_Idea_Challenge\GrabCAD\Current\Mechanical\v4_Eggdee\Simplified_Parts\pcb_simplified_nofillet.SLDPRT</w:t>
                  </w:r>
                </w:p>
                <w:p w14:paraId="5C3147E5" w14:textId="5D3B2885" w:rsidR="00343B40" w:rsidRPr="0044448A" w:rsidRDefault="00343B40" w:rsidP="00DF0BA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16 16:25:29 2021</w:t>
                  </w:r>
                </w:p>
              </w:tc>
            </w:tr>
            <w:tr w:rsidR="00343B40" w14:paraId="6CDF4516" w14:textId="77777777" w:rsidTr="00DF0BA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C9C7551" w14:textId="7F5C0845" w:rsidR="00343B40" w:rsidRDefault="00343B40" w:rsidP="00DF0BAF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Fillet1</w:t>
                  </w:r>
                </w:p>
                <w:p w14:paraId="594D66E3" w14:textId="1C3C6718" w:rsidR="00343B40" w:rsidRPr="0044448A" w:rsidRDefault="00343B40" w:rsidP="00DF0BAF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44BCC79" wp14:editId="728BC92E">
                        <wp:extent cx="1562735" cy="1027430"/>
                        <wp:effectExtent l="0" t="0" r="0" b="1270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274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970F0BA" w14:textId="505BA632" w:rsidR="00343B40" w:rsidRPr="0044448A" w:rsidRDefault="00343B40" w:rsidP="00DF0BA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ED369F5" w14:textId="77777777" w:rsidR="00343B40" w:rsidRDefault="00343B40" w:rsidP="00DF0BA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Mass:0.0319938 kg</w:t>
                  </w:r>
                </w:p>
                <w:p w14:paraId="27BD6962" w14:textId="77777777" w:rsidR="00343B40" w:rsidRDefault="00343B40" w:rsidP="00DF0BA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Volume:1.59969e-05 m^3</w:t>
                  </w:r>
                </w:p>
                <w:p w14:paraId="691054FC" w14:textId="77777777" w:rsidR="00343B40" w:rsidRDefault="00343B40" w:rsidP="00DF0BA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Density:2,000 kg/m^3</w:t>
                  </w:r>
                </w:p>
                <w:p w14:paraId="385A9C5C" w14:textId="77777777" w:rsidR="00343B40" w:rsidRDefault="00343B40" w:rsidP="00DF0BA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Weight:0.313539 N</w:t>
                  </w:r>
                </w:p>
                <w:p w14:paraId="4CCFD661" w14:textId="3299262F" w:rsidR="00343B40" w:rsidRPr="0044448A" w:rsidRDefault="00343B40" w:rsidP="00DF0BA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9DD3D23" w14:textId="77777777" w:rsidR="00343B40" w:rsidRDefault="00343B40" w:rsidP="00DF0BA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2020-2024\NASA_Big_Idea_Challenge\GrabCAD\Current\Mechanical\v4_Eggdee\Parts\power_supply_pcb_mockup_v4.2.SLDPRT</w:t>
                  </w:r>
                </w:p>
                <w:p w14:paraId="5C6013AA" w14:textId="177F4BBF" w:rsidR="00343B40" w:rsidRPr="0044448A" w:rsidRDefault="00343B40" w:rsidP="00DF0BA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15 11:00:41 2021</w:t>
                  </w:r>
                </w:p>
              </w:tc>
            </w:tr>
            <w:tr w:rsidR="00343B40" w14:paraId="6753D58C" w14:textId="77777777" w:rsidTr="00DF0BA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C6A3F26" w14:textId="60ED5D42" w:rsidR="00343B40" w:rsidRDefault="00343B40" w:rsidP="00DF0BAF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Fillet1</w:t>
                  </w:r>
                </w:p>
                <w:p w14:paraId="23056CD9" w14:textId="27750EF4" w:rsidR="00343B40" w:rsidRPr="0044448A" w:rsidRDefault="00343B40" w:rsidP="00DF0BAF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0CB5FD0" wp14:editId="0539C57E">
                        <wp:extent cx="1562735" cy="1027430"/>
                        <wp:effectExtent l="0" t="0" r="0" b="1270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274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22D84B8" w14:textId="0EF6A0EB" w:rsidR="00343B40" w:rsidRPr="0044448A" w:rsidRDefault="00343B40" w:rsidP="00DF0BA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7FBFCEE" w14:textId="77777777" w:rsidR="00343B40" w:rsidRDefault="00343B40" w:rsidP="00DF0BA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Mass:0.0269748 kg</w:t>
                  </w:r>
                </w:p>
                <w:p w14:paraId="2D7AD695" w14:textId="77777777" w:rsidR="00343B40" w:rsidRDefault="00343B40" w:rsidP="00DF0BA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Volume:1.89963e-05 m^3</w:t>
                  </w:r>
                </w:p>
                <w:p w14:paraId="3D17B1C9" w14:textId="77777777" w:rsidR="00343B40" w:rsidRDefault="00343B40" w:rsidP="00DF0BA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Density:1,420 kg/m^3</w:t>
                  </w:r>
                </w:p>
                <w:p w14:paraId="5F81D35A" w14:textId="77777777" w:rsidR="00343B40" w:rsidRDefault="00343B40" w:rsidP="00DF0BA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Weight:0.264353 N</w:t>
                  </w:r>
                </w:p>
                <w:p w14:paraId="4749500C" w14:textId="510C4A0E" w:rsidR="00343B40" w:rsidRPr="0044448A" w:rsidRDefault="00343B40" w:rsidP="00DF0BA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823F7F8" w14:textId="77777777" w:rsidR="00343B40" w:rsidRDefault="00343B40" w:rsidP="00DF0BA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2020-2024\NASA_Big_Idea_Challenge\GrabCAD\Current\Mechanical\v4_Eggdee\Simplified_Parts\separation_layer_simplified.SLDPRT</w:t>
                  </w:r>
                </w:p>
                <w:p w14:paraId="6290C7F4" w14:textId="16ECD471" w:rsidR="00343B40" w:rsidRPr="0044448A" w:rsidRDefault="00343B40" w:rsidP="00DF0BA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16 13:10:37 2021</w:t>
                  </w:r>
                </w:p>
              </w:tc>
            </w:tr>
            <w:tr w:rsidR="00C16188" w14:paraId="04F25FFC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FBE4889" w14:textId="5C714377" w:rsidR="00C16188" w:rsidRDefault="00343B40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Split Line1</w:t>
                  </w:r>
                </w:p>
                <w:p w14:paraId="21F19C0B" w14:textId="600F6C3E" w:rsidR="004B3022" w:rsidRPr="0044448A" w:rsidRDefault="00343B40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4AB86C20" wp14:editId="52647AA1">
                        <wp:extent cx="1562735" cy="1027430"/>
                        <wp:effectExtent l="0" t="0" r="0" b="1270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274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CFC1787" w14:textId="383F7C6A" w:rsidR="00C16188" w:rsidRPr="0044448A" w:rsidRDefault="00343B4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BA66210" w14:textId="77777777" w:rsidR="00343B40" w:rsidRDefault="00343B4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Mass:0.0494616 kg</w:t>
                  </w:r>
                </w:p>
                <w:p w14:paraId="1056A731" w14:textId="77777777" w:rsidR="00343B40" w:rsidRDefault="00343B4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Volume:1.24903e-05 m^3</w:t>
                  </w:r>
                </w:p>
                <w:p w14:paraId="530D5FAD" w14:textId="77777777" w:rsidR="00343B40" w:rsidRDefault="00343B4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Density:3,960 kg/m^3</w:t>
                  </w:r>
                </w:p>
                <w:p w14:paraId="32713203" w14:textId="77777777" w:rsidR="00343B40" w:rsidRDefault="00343B4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Weight:0.484723 N</w:t>
                  </w:r>
                </w:p>
                <w:p w14:paraId="7E1F8575" w14:textId="431C5EE4"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DE05CD0" w14:textId="77777777" w:rsidR="00343B40" w:rsidRDefault="00343B4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2020-2024\NASA_Big_Idea_Challenge\GrabCAD\Current\Mechanical\v4_Eggdee\Simplified_Parts\tplate_simplified.SLDPRT</w:t>
                  </w:r>
                </w:p>
                <w:p w14:paraId="1A4FDD88" w14:textId="13556378" w:rsidR="00C16188" w:rsidRPr="0044448A" w:rsidRDefault="00343B40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16 22:41:33 2021</w:t>
                  </w:r>
                </w:p>
              </w:tc>
            </w:tr>
          </w:tbl>
          <w:p w14:paraId="237117DC" w14:textId="5DE3A4E5" w:rsidR="00FF408C" w:rsidRDefault="00FF408C" w:rsidP="00A96F2C"/>
        </w:tc>
      </w:tr>
    </w:tbl>
    <w:p w14:paraId="3ED531F7" w14:textId="77777777"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5E294F" w14:paraId="36833F64" w14:textId="77777777" w:rsidTr="005E294F">
        <w:tc>
          <w:tcPr>
            <w:tcW w:w="11016" w:type="dxa"/>
          </w:tcPr>
          <w:p w14:paraId="13EAADB8" w14:textId="2372F8C4" w:rsidR="00B35001" w:rsidRPr="00B35001" w:rsidRDefault="00343B40" w:rsidP="00B35001">
            <w:pPr>
              <w:pStyle w:val="Heading1"/>
              <w:outlineLvl w:val="0"/>
            </w:pPr>
            <w:bookmarkStart w:id="6" w:name="_Toc72097597"/>
            <w:r>
              <w:lastRenderedPageBreak/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1200"/>
              <w:gridCol w:w="9554"/>
            </w:tblGrid>
            <w:tr w:rsidR="00B35001" w14:paraId="07DFC8F9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D172F48" w14:textId="770DABA8" w:rsidR="00B35001" w:rsidRDefault="00343B40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D7DA2E9" w14:textId="475EC9DF" w:rsidR="00B35001" w:rsidRDefault="00343B4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compression</w:t>
                  </w:r>
                </w:p>
              </w:tc>
            </w:tr>
            <w:tr w:rsidR="00343B40" w14:paraId="6F82AD78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FF331B6" w14:textId="0345CE6E" w:rsidR="00343B40" w:rsidRDefault="00343B40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FC6FA71" w14:textId="280D12ED" w:rsidR="00343B40" w:rsidRDefault="00343B40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343B40" w14:paraId="7FF37719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B18B395" w14:textId="3A2CF245" w:rsidR="00343B40" w:rsidRDefault="00343B40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DAE39FD" w14:textId="69570207" w:rsidR="00343B40" w:rsidRDefault="00343B4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343B40" w14:paraId="27D378D9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825FED0" w14:textId="76CFF59E" w:rsidR="00343B40" w:rsidRDefault="00343B40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4AD4F99" w14:textId="230EB7F8" w:rsidR="00343B40" w:rsidRDefault="00343B40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343B40" w14:paraId="3AC75CE1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B101DF4" w14:textId="0D4308AC" w:rsidR="00343B40" w:rsidRDefault="00343B40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459F98C" w14:textId="5FB0554C" w:rsidR="00343B40" w:rsidRDefault="00343B4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343B40" w14:paraId="3B49228F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9886324" w14:textId="7FBF9F2A" w:rsidR="00343B40" w:rsidRDefault="00343B40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050152D" w14:textId="7549F894" w:rsidR="00343B40" w:rsidRDefault="00343B40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343B40" w14:paraId="1506D724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A6B8276" w14:textId="42783EF1" w:rsidR="00343B40" w:rsidRDefault="00343B40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978A962" w14:textId="1A138C9A" w:rsidR="00343B40" w:rsidRDefault="00343B4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43B40" w14:paraId="588B8897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97467B7" w14:textId="7C03E65D" w:rsidR="00343B40" w:rsidRDefault="00343B40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1BBB13F" w14:textId="3CA97200" w:rsidR="00343B40" w:rsidRDefault="00343B40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FFEPlus</w:t>
                  </w:r>
                  <w:proofErr w:type="spellEnd"/>
                </w:p>
              </w:tc>
            </w:tr>
            <w:tr w:rsidR="00343B40" w14:paraId="24786A92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205A2FE" w14:textId="3A9D2726" w:rsidR="00343B40" w:rsidRDefault="00343B40" w:rsidP="005E294F">
                  <w:proofErr w:type="spellStart"/>
                  <w:r>
                    <w:t>Inplane</w:t>
                  </w:r>
                  <w:proofErr w:type="spellEnd"/>
                  <w:r>
                    <w:t xml:space="preserve">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D4AAA6A" w14:textId="39F3BAEA" w:rsidR="00343B40" w:rsidRDefault="00343B4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43B40" w14:paraId="26081D6D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09D9061" w14:textId="205DB72A" w:rsidR="00343B40" w:rsidRDefault="00343B40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7B8C271" w14:textId="4648948F" w:rsidR="00343B40" w:rsidRDefault="00343B40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43B40" w14:paraId="60A4488E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75EA4DD" w14:textId="198062E7" w:rsidR="00343B40" w:rsidRDefault="00343B40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4E78349" w14:textId="6D5F004C" w:rsidR="00343B40" w:rsidRDefault="00343B4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43B40" w14:paraId="4FC5B280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95C0516" w14:textId="6E5DA7C6" w:rsidR="00343B40" w:rsidRDefault="00343B40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A3C20DD" w14:textId="19FA3784" w:rsidR="00343B40" w:rsidRDefault="00343B40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343B40" w14:paraId="4B490434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3A3B396" w14:textId="4B33162F" w:rsidR="00343B40" w:rsidRDefault="00343B40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A2D6A04" w14:textId="01E6D402" w:rsidR="00343B40" w:rsidRDefault="00343B4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43B40" w14:paraId="4ABED9B0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F8238D3" w14:textId="16B2209D" w:rsidR="00343B40" w:rsidRDefault="00343B40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1CAC39B" w14:textId="4A99DB2F" w:rsidR="00343B40" w:rsidRDefault="00343B40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343B40" w14:paraId="3DE8AE50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98CA9FB" w14:textId="2273FA52" w:rsidR="00343B40" w:rsidRDefault="00343B40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461FB0C" w14:textId="5656EBA9" w:rsidR="00343B40" w:rsidRDefault="00343B4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43B40" w14:paraId="5F8FB45E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ED324C7" w14:textId="27076A51" w:rsidR="00343B40" w:rsidRDefault="00343B40" w:rsidP="005E294F">
                  <w:r>
                    <w:t xml:space="preserve">Use Adaptive </w:t>
                  </w:r>
                  <w:r>
                    <w:lastRenderedPageBreak/>
                    <w:t xml:space="preserve">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536BA23" w14:textId="62867C0B" w:rsidR="00343B40" w:rsidRDefault="00343B40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lastRenderedPageBreak/>
                    <w:t>Off</w:t>
                  </w:r>
                </w:p>
              </w:tc>
            </w:tr>
            <w:tr w:rsidR="00343B40" w14:paraId="746079FA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D755F35" w14:textId="34346F52" w:rsidR="00343B40" w:rsidRDefault="00343B40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AD26458" w14:textId="5A9F6E3C" w:rsidR="00343B40" w:rsidRDefault="00343B40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(C:\Users\Natha\Desktop\Caltech 2020-2024\NASA_Big_Idea_Challenge\GrabCAD\Current\Mechanical\v4_Eggdee\Simplified_Parts\5.16_Compression_Simplified_Borderless)</w:t>
                  </w:r>
                </w:p>
              </w:tc>
            </w:tr>
          </w:tbl>
          <w:p w14:paraId="025FF694" w14:textId="4144F03A" w:rsidR="005E294F" w:rsidRDefault="005E294F" w:rsidP="00A96F2C"/>
        </w:tc>
      </w:tr>
      <w:bookmarkEnd w:id="1"/>
      <w:bookmarkEnd w:id="2"/>
      <w:bookmarkEnd w:id="3"/>
    </w:tbl>
    <w:p w14:paraId="6423BEF0" w14:textId="77777777"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F33129" w14:paraId="2AE3FD6A" w14:textId="77777777" w:rsidTr="00E80CD9">
        <w:tc>
          <w:tcPr>
            <w:tcW w:w="11016" w:type="dxa"/>
          </w:tcPr>
          <w:p w14:paraId="4A60E556" w14:textId="56EC640B" w:rsidR="00F33129" w:rsidRPr="00B35001" w:rsidRDefault="00343B40" w:rsidP="000A7C6B">
            <w:pPr>
              <w:pStyle w:val="Heading1"/>
              <w:outlineLvl w:val="0"/>
            </w:pPr>
            <w:bookmarkStart w:id="7" w:name="_Toc72097598"/>
            <w:r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79"/>
              <w:gridCol w:w="5375"/>
            </w:tblGrid>
            <w:tr w:rsidR="00F33129" w14:paraId="76C3BD77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24B0085" w14:textId="77ED4815" w:rsidR="00F33129" w:rsidRDefault="00343B40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25F8D7D" w14:textId="654E3281" w:rsidR="00F33129" w:rsidRDefault="00343B4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343B40" w14:paraId="2126F948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94B6B20" w14:textId="6F35F507" w:rsidR="00343B40" w:rsidRDefault="00343B40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D5997F1" w14:textId="0405FE64" w:rsidR="00343B40" w:rsidRDefault="00343B40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343B40" w14:paraId="4FCBE187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5E652B2" w14:textId="5B97D674" w:rsidR="00343B40" w:rsidRDefault="00343B40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FFF4A23" w14:textId="6B0AF4E2" w:rsidR="00343B40" w:rsidRDefault="00343B4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343B40" w14:paraId="75229137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E51A774" w14:textId="4A29E5DD" w:rsidR="00343B40" w:rsidRDefault="00343B40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D92004E" w14:textId="446424EE" w:rsidR="00343B40" w:rsidRDefault="00343B40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343B40" w14:paraId="79AAE4DE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8F17DDF" w14:textId="2C1B03B9" w:rsidR="00343B40" w:rsidRDefault="00343B40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376A52A" w14:textId="236A996A" w:rsidR="00343B40" w:rsidRDefault="00343B4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14:paraId="284CF1C6" w14:textId="37D260D2" w:rsidR="00F33129" w:rsidRDefault="00F33129" w:rsidP="000A7C6B"/>
        </w:tc>
      </w:tr>
    </w:tbl>
    <w:p w14:paraId="077DA61A" w14:textId="77777777"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14:paraId="6642EF7E" w14:textId="77777777" w:rsidTr="005273D5">
        <w:trPr>
          <w:trHeight w:val="4158"/>
        </w:trPr>
        <w:tc>
          <w:tcPr>
            <w:tcW w:w="11136" w:type="dxa"/>
          </w:tcPr>
          <w:p w14:paraId="7A59D7B5" w14:textId="53762CE2" w:rsidR="00E80CD9" w:rsidRPr="00AC3438" w:rsidRDefault="00343B40" w:rsidP="000A7C6B">
            <w:pPr>
              <w:pStyle w:val="Heading1"/>
              <w:outlineLvl w:val="0"/>
            </w:pPr>
            <w:bookmarkStart w:id="8" w:name="_Toc243733144"/>
            <w:bookmarkStart w:id="9" w:name="_Toc245020112"/>
            <w:bookmarkStart w:id="10" w:name="_Toc245020144"/>
            <w:bookmarkStart w:id="11" w:name="_Toc72097599"/>
            <w:r>
              <w:lastRenderedPageBreak/>
              <w:t>Material Properties</w:t>
            </w:r>
            <w:bookmarkEnd w:id="11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14:paraId="4FDE6B5B" w14:textId="77777777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3B537A8" w14:textId="0468A0C1" w:rsidR="00E80CD9" w:rsidRPr="003E6C57" w:rsidRDefault="00343B40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A252071" w14:textId="3B867100" w:rsidR="00E80CD9" w:rsidRPr="003E6C57" w:rsidRDefault="00343B40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D5A64EB" w14:textId="2559E8A6" w:rsidR="00E80CD9" w:rsidRPr="003E6C57" w:rsidRDefault="00343B40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14:paraId="546F8887" w14:textId="77777777" w:rsidTr="00343B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22C94FB0" w14:textId="5BCCB365" w:rsidR="00E80CD9" w:rsidRPr="00577134" w:rsidRDefault="00343B40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570B221A" wp14:editId="24152748">
                        <wp:extent cx="1904365" cy="1251585"/>
                        <wp:effectExtent l="0" t="0" r="635" b="5715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515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14:paraId="40E2A60B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002CD4F" w14:textId="7D7F1F8B" w:rsidR="00E80CD9" w:rsidRPr="00BE6656" w:rsidRDefault="00343B40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68B1649" w14:textId="7D48FA77" w:rsidR="00E80CD9" w:rsidRPr="00BE6656" w:rsidRDefault="00343B4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STYCAST 2850FT/Catalyst 23LV</w:t>
                        </w:r>
                      </w:p>
                    </w:tc>
                  </w:tr>
                  <w:tr w:rsidR="00343B40" w:rsidRPr="00577134" w14:paraId="6907730C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AD24744" w14:textId="5DD587F2" w:rsidR="00343B40" w:rsidRDefault="00343B40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004F3BD" w14:textId="63CD4107" w:rsidR="00343B40" w:rsidRDefault="00343B4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343B40" w:rsidRPr="00577134" w14:paraId="41D3195E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0AE5110" w14:textId="5A810523" w:rsidR="00343B40" w:rsidRDefault="00343B40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A68CED2" w14:textId="22AEEF53" w:rsidR="00343B40" w:rsidRDefault="00343B4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343B40" w:rsidRPr="00577134" w14:paraId="00149544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00CDAFC" w14:textId="30AF0302" w:rsidR="00343B40" w:rsidRDefault="00343B40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839E50B" w14:textId="45132B22" w:rsidR="00343B40" w:rsidRDefault="00343B4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1.0549e+08 N/m^2</w:t>
                        </w:r>
                      </w:p>
                    </w:tc>
                  </w:tr>
                  <w:tr w:rsidR="00343B40" w:rsidRPr="00577134" w14:paraId="3F05427E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CE3EDA6" w14:textId="47D4A641" w:rsidR="00343B40" w:rsidRDefault="00343B40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F20F935" w14:textId="43FAD438" w:rsidR="00343B40" w:rsidRDefault="00343B4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1.19969e+08 N/m^2</w:t>
                        </w:r>
                      </w:p>
                    </w:tc>
                  </w:tr>
                  <w:tr w:rsidR="00343B40" w:rsidRPr="00577134" w14:paraId="6A1B74E9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562483B" w14:textId="3A610D0D" w:rsidR="00343B40" w:rsidRDefault="00343B40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679CF88" w14:textId="383E6F9C" w:rsidR="00343B40" w:rsidRDefault="00343B4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6.413e+09 N/m^2</w:t>
                        </w:r>
                      </w:p>
                    </w:tc>
                  </w:tr>
                  <w:tr w:rsidR="00343B40" w:rsidRPr="00577134" w14:paraId="5428C7BB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7168C00" w14:textId="3B83260D" w:rsidR="00343B40" w:rsidRDefault="00343B40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705CA26" w14:textId="3157A7C0" w:rsidR="00343B40" w:rsidRDefault="00343B40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2,190 kg/m^3</w:t>
                        </w:r>
                      </w:p>
                    </w:tc>
                  </w:tr>
                </w:tbl>
                <w:p w14:paraId="5208BE53" w14:textId="77777777"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26CAE41A" w14:textId="77777777" w:rsidR="00343B40" w:rsidRDefault="00343B4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1(Boss-Extrude1)(adhesive_v4.1-1),</w:t>
                  </w:r>
                </w:p>
                <w:p w14:paraId="347A572F" w14:textId="509D7F34" w:rsidR="00E80CD9" w:rsidRPr="00577134" w:rsidRDefault="00343B4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1(Boss-Extrude1)(adhesive_v4.1-2)</w:t>
                  </w:r>
                </w:p>
              </w:tc>
            </w:tr>
            <w:tr w:rsidR="00343B40" w:rsidRPr="000841BF" w14:paraId="4B0218D9" w14:textId="77777777" w:rsidTr="00DF0BAF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0D59D9B8" w14:textId="61992DAF" w:rsidR="00343B40" w:rsidRPr="000841BF" w:rsidRDefault="00343B40" w:rsidP="00DF0BAF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 xml:space="preserve">Curve </w:t>
                  </w:r>
                  <w:proofErr w:type="spellStart"/>
                  <w:r>
                    <w:rPr>
                      <w:rStyle w:val="Strong"/>
                      <w:sz w:val="20"/>
                      <w:szCs w:val="20"/>
                    </w:rPr>
                    <w:t>Data:N</w:t>
                  </w:r>
                  <w:proofErr w:type="spellEnd"/>
                  <w:r>
                    <w:rPr>
                      <w:rStyle w:val="Strong"/>
                      <w:sz w:val="20"/>
                      <w:szCs w:val="20"/>
                    </w:rPr>
                    <w:t>/A</w:t>
                  </w:r>
                </w:p>
              </w:tc>
            </w:tr>
            <w:tr w:rsidR="00343B40" w:rsidRPr="000841BF" w14:paraId="4DB26141" w14:textId="77777777" w:rsidTr="00343B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38057E29" w14:textId="6A1590FA" w:rsidR="00343B40" w:rsidRPr="00577134" w:rsidRDefault="00343B40" w:rsidP="00DF0BAF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5867C200" wp14:editId="45C8D6E0">
                        <wp:extent cx="1904365" cy="1251585"/>
                        <wp:effectExtent l="0" t="0" r="635" b="5715"/>
                        <wp:docPr id="13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515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343B40" w:rsidRPr="00577134" w14:paraId="321F164C" w14:textId="77777777" w:rsidTr="00DF0BA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5C5C63B" w14:textId="175A0D7C" w:rsidR="00343B40" w:rsidRPr="00BE6656" w:rsidRDefault="00343B40" w:rsidP="00DF0BAF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F52AF62" w14:textId="2201DABF" w:rsidR="00343B40" w:rsidRPr="00BE6656" w:rsidRDefault="00343B40" w:rsidP="00DF0BA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Macor</w:t>
                        </w:r>
                        <w:proofErr w:type="spellEnd"/>
                      </w:p>
                    </w:tc>
                  </w:tr>
                  <w:tr w:rsidR="00343B40" w:rsidRPr="00577134" w14:paraId="5E45BED4" w14:textId="77777777" w:rsidTr="00DF0BA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5FEA0F5" w14:textId="34B6C141" w:rsidR="00343B40" w:rsidRDefault="00343B40" w:rsidP="00DF0BA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471D6AF" w14:textId="6220A637" w:rsidR="00343B40" w:rsidRDefault="00343B40" w:rsidP="00DF0BA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343B40" w:rsidRPr="00577134" w14:paraId="191A8C2D" w14:textId="77777777" w:rsidTr="00DF0BA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6C3DB58" w14:textId="2A804A3A" w:rsidR="00343B40" w:rsidRDefault="00343B40" w:rsidP="00DF0BA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2C2754B" w14:textId="16AC6F89" w:rsidR="00343B40" w:rsidRDefault="00343B40" w:rsidP="00DF0BA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343B40" w:rsidRPr="00577134" w14:paraId="10510A71" w14:textId="77777777" w:rsidTr="00DF0BA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01B5B40" w14:textId="100A4069" w:rsidR="00343B40" w:rsidRDefault="00343B40" w:rsidP="00DF0BA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48869D6" w14:textId="7455A7D3" w:rsidR="00343B40" w:rsidRDefault="00343B40" w:rsidP="00DF0BA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3.3e+07 N/m^2</w:t>
                        </w:r>
                      </w:p>
                    </w:tc>
                  </w:tr>
                  <w:tr w:rsidR="00343B40" w:rsidRPr="00577134" w14:paraId="57C7C157" w14:textId="77777777" w:rsidTr="00DF0BA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A200C5B" w14:textId="2550FD73" w:rsidR="00343B40" w:rsidRDefault="00343B40" w:rsidP="00DF0BA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A86FDE9" w14:textId="2F17EC43" w:rsidR="00343B40" w:rsidRDefault="00343B40" w:rsidP="00DF0BA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3.3e+07 N/m^2</w:t>
                        </w:r>
                      </w:p>
                    </w:tc>
                  </w:tr>
                  <w:tr w:rsidR="00343B40" w:rsidRPr="00577134" w14:paraId="7914AD32" w14:textId="77777777" w:rsidTr="00DF0BA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CC1E303" w14:textId="29455FD6" w:rsidR="00343B40" w:rsidRDefault="00343B40" w:rsidP="00DF0BA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52EA249" w14:textId="657A5434" w:rsidR="00343B40" w:rsidRDefault="00343B40" w:rsidP="00DF0BA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3.45e+08 N/m^2</w:t>
                        </w:r>
                      </w:p>
                    </w:tc>
                  </w:tr>
                  <w:tr w:rsidR="00343B40" w:rsidRPr="00577134" w14:paraId="2A93C1E1" w14:textId="77777777" w:rsidTr="00DF0BA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FD68524" w14:textId="0181AE6E" w:rsidR="00343B40" w:rsidRDefault="00343B40" w:rsidP="00DF0BA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3BE6775" w14:textId="670D75B2" w:rsidR="00343B40" w:rsidRDefault="00343B40" w:rsidP="00DF0BA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6.69e+10 N/m^2</w:t>
                        </w:r>
                      </w:p>
                    </w:tc>
                  </w:tr>
                  <w:tr w:rsidR="00343B40" w:rsidRPr="00577134" w14:paraId="54B1833A" w14:textId="77777777" w:rsidTr="00DF0BA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9677EFF" w14:textId="39043CCF" w:rsidR="00343B40" w:rsidRDefault="00343B40" w:rsidP="00DF0BA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28007A2" w14:textId="729DAAE3" w:rsidR="00343B40" w:rsidRDefault="00343B40" w:rsidP="00DF0BA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0.29  </w:t>
                        </w:r>
                      </w:p>
                    </w:tc>
                  </w:tr>
                  <w:tr w:rsidR="00343B40" w:rsidRPr="00577134" w14:paraId="7CEE1F72" w14:textId="77777777" w:rsidTr="00DF0BA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B86C264" w14:textId="56395BEA" w:rsidR="00343B40" w:rsidRDefault="00343B40" w:rsidP="00DF0BA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BDC491F" w14:textId="7187F174" w:rsidR="00343B40" w:rsidRDefault="00343B40" w:rsidP="00DF0BA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2,520 kg/m^3</w:t>
                        </w:r>
                      </w:p>
                    </w:tc>
                  </w:tr>
                  <w:tr w:rsidR="00343B40" w:rsidRPr="00577134" w14:paraId="1812F9DC" w14:textId="77777777" w:rsidTr="00DF0BA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1844DDE" w14:textId="2B083BD3" w:rsidR="00343B40" w:rsidRDefault="00343B40" w:rsidP="00DF0BA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BAC324F" w14:textId="75EBCB64" w:rsidR="00343B40" w:rsidRDefault="00343B40" w:rsidP="00DF0BA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2.55e+10 N/m^2</w:t>
                        </w:r>
                      </w:p>
                    </w:tc>
                  </w:tr>
                  <w:tr w:rsidR="00343B40" w:rsidRPr="00577134" w14:paraId="002C84D6" w14:textId="77777777" w:rsidTr="00DF0BA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0B694F8" w14:textId="46F0B133" w:rsidR="00343B40" w:rsidRDefault="00343B40" w:rsidP="00DF0BA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77DCCF5" w14:textId="1ACAD8DC" w:rsidR="00343B40" w:rsidRDefault="00343B40" w:rsidP="00DF0BA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8e-06 /Kelvin</w:t>
                        </w:r>
                      </w:p>
                    </w:tc>
                  </w:tr>
                </w:tbl>
                <w:p w14:paraId="6DA73753" w14:textId="77777777" w:rsidR="00343B40" w:rsidRPr="00577134" w:rsidRDefault="00343B40" w:rsidP="00DF0BA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43026390" w14:textId="33FEFB2B" w:rsidR="00343B40" w:rsidRPr="00577134" w:rsidRDefault="00343B40" w:rsidP="00DF0BA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1(CirPattern2)(bplate_simplified_compression_borderless-1)</w:t>
                  </w:r>
                </w:p>
              </w:tc>
            </w:tr>
            <w:tr w:rsidR="00343B40" w:rsidRPr="000841BF" w14:paraId="4E0CB54F" w14:textId="77777777" w:rsidTr="00DF0BAF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6AFB843B" w14:textId="7F263EEC" w:rsidR="00343B40" w:rsidRPr="000841BF" w:rsidRDefault="00343B40" w:rsidP="00DF0BAF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 xml:space="preserve">Curve </w:t>
                  </w:r>
                  <w:proofErr w:type="spellStart"/>
                  <w:r>
                    <w:rPr>
                      <w:rStyle w:val="Strong"/>
                      <w:sz w:val="20"/>
                      <w:szCs w:val="20"/>
                    </w:rPr>
                    <w:t>Data:N</w:t>
                  </w:r>
                  <w:proofErr w:type="spellEnd"/>
                  <w:r>
                    <w:rPr>
                      <w:rStyle w:val="Strong"/>
                      <w:sz w:val="20"/>
                      <w:szCs w:val="20"/>
                    </w:rPr>
                    <w:t>/A</w:t>
                  </w:r>
                </w:p>
              </w:tc>
            </w:tr>
            <w:tr w:rsidR="00343B40" w:rsidRPr="000841BF" w14:paraId="2BF1C6AC" w14:textId="77777777" w:rsidTr="00343B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26905800" w14:textId="2E59421C" w:rsidR="00343B40" w:rsidRPr="00577134" w:rsidRDefault="00343B40" w:rsidP="00DF0BAF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314A0437" wp14:editId="10FD1B2A">
                        <wp:extent cx="1904365" cy="1251585"/>
                        <wp:effectExtent l="0" t="0" r="635" b="5715"/>
                        <wp:docPr id="14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515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343B40" w:rsidRPr="00577134" w14:paraId="3EC23AA4" w14:textId="77777777" w:rsidTr="00DF0BA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A8CB884" w14:textId="1DD95B09" w:rsidR="00343B40" w:rsidRPr="00BE6656" w:rsidRDefault="00343B40" w:rsidP="00DF0BAF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38F627D" w14:textId="5666CC12" w:rsidR="00343B40" w:rsidRPr="00BE6656" w:rsidRDefault="00343B40" w:rsidP="00DF0BA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Kapton HN</w:t>
                        </w:r>
                      </w:p>
                    </w:tc>
                  </w:tr>
                  <w:tr w:rsidR="00343B40" w:rsidRPr="00577134" w14:paraId="5A47ABFD" w14:textId="77777777" w:rsidTr="00DF0BA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0ED00F8" w14:textId="0A9DF02A" w:rsidR="00343B40" w:rsidRDefault="00343B40" w:rsidP="00DF0BA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F4AF937" w14:textId="68133A45" w:rsidR="00343B40" w:rsidRDefault="00343B40" w:rsidP="00DF0BA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343B40" w:rsidRPr="00577134" w14:paraId="5ABC88A4" w14:textId="77777777" w:rsidTr="00DF0BA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BEC4480" w14:textId="0DD2F065" w:rsidR="00343B40" w:rsidRDefault="00343B40" w:rsidP="00DF0BA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20CA902" w14:textId="705D0CFC" w:rsidR="00343B40" w:rsidRDefault="00343B40" w:rsidP="00DF0BA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343B40" w:rsidRPr="00577134" w14:paraId="0FE25795" w14:textId="77777777" w:rsidTr="00DF0BA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A6454C2" w14:textId="794697D0" w:rsidR="00343B40" w:rsidRDefault="00343B40" w:rsidP="00DF0BA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6149D45" w14:textId="243AF89B" w:rsidR="00343B40" w:rsidRDefault="00343B40" w:rsidP="00DF0BA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6.9e+07 N/m^2</w:t>
                        </w:r>
                      </w:p>
                    </w:tc>
                  </w:tr>
                  <w:tr w:rsidR="00343B40" w:rsidRPr="00577134" w14:paraId="37F371E1" w14:textId="77777777" w:rsidTr="00DF0BA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95F1AE3" w14:textId="11649A03" w:rsidR="00343B40" w:rsidRDefault="00343B40" w:rsidP="00DF0BA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0975061" w14:textId="5B750D53" w:rsidR="00343B40" w:rsidRDefault="00343B40" w:rsidP="00DF0BA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2.31e+08 N/m^2</w:t>
                        </w:r>
                      </w:p>
                    </w:tc>
                  </w:tr>
                  <w:tr w:rsidR="00343B40" w:rsidRPr="00577134" w14:paraId="1E70FB47" w14:textId="77777777" w:rsidTr="00DF0BA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7740005" w14:textId="6F64A73C" w:rsidR="00343B40" w:rsidRDefault="00343B40" w:rsidP="00DF0BA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83182B9" w14:textId="03709DD7" w:rsidR="00343B40" w:rsidRDefault="00343B40" w:rsidP="00DF0BA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2.31e+08 N/m^2</w:t>
                        </w:r>
                      </w:p>
                    </w:tc>
                  </w:tr>
                  <w:tr w:rsidR="00343B40" w:rsidRPr="00577134" w14:paraId="108127B0" w14:textId="77777777" w:rsidTr="00DF0BA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78AAE2C" w14:textId="45DC380B" w:rsidR="00343B40" w:rsidRDefault="00343B40" w:rsidP="00DF0BA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E488E20" w14:textId="2C5EE52D" w:rsidR="00343B40" w:rsidRDefault="00343B40" w:rsidP="00DF0BA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2.76e+09 N/m^2</w:t>
                        </w:r>
                      </w:p>
                    </w:tc>
                  </w:tr>
                  <w:tr w:rsidR="00343B40" w:rsidRPr="00577134" w14:paraId="78397377" w14:textId="77777777" w:rsidTr="00DF0BA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51866E0" w14:textId="4F0F97A3" w:rsidR="00343B40" w:rsidRDefault="00343B40" w:rsidP="00DF0BA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42F5E18" w14:textId="2439285A" w:rsidR="00343B40" w:rsidRDefault="00343B40" w:rsidP="00DF0BA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0.34  </w:t>
                        </w:r>
                      </w:p>
                    </w:tc>
                  </w:tr>
                  <w:tr w:rsidR="00343B40" w:rsidRPr="00577134" w14:paraId="5054B82E" w14:textId="77777777" w:rsidTr="00DF0BA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C7A26E7" w14:textId="5D2AA888" w:rsidR="00343B40" w:rsidRDefault="00343B40" w:rsidP="00DF0BA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533691F" w14:textId="489051DB" w:rsidR="00343B40" w:rsidRDefault="00343B40" w:rsidP="00DF0BA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1,420 kg/m^3</w:t>
                        </w:r>
                      </w:p>
                    </w:tc>
                  </w:tr>
                  <w:tr w:rsidR="00343B40" w:rsidRPr="00577134" w14:paraId="56037115" w14:textId="77777777" w:rsidTr="00DF0BA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995DB5E" w14:textId="5D162784" w:rsidR="00343B40" w:rsidRDefault="00343B40" w:rsidP="00DF0BA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50D9B15" w14:textId="35F6DA94" w:rsidR="00343B40" w:rsidRDefault="00343B40" w:rsidP="00DF0BA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20 /Kelvin</w:t>
                        </w:r>
                      </w:p>
                    </w:tc>
                  </w:tr>
                </w:tbl>
                <w:p w14:paraId="3C506844" w14:textId="77777777" w:rsidR="00343B40" w:rsidRPr="00577134" w:rsidRDefault="00343B40" w:rsidP="00DF0BA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622878DF" w14:textId="77777777" w:rsidR="00343B40" w:rsidRDefault="00343B40" w:rsidP="00DF0BA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1(Boss-Extrude1)(pcb_simplified_nofillet-1),</w:t>
                  </w:r>
                </w:p>
                <w:p w14:paraId="73BCC580" w14:textId="45B1F953" w:rsidR="00343B40" w:rsidRPr="00577134" w:rsidRDefault="00343B40" w:rsidP="00DF0BA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1(Fillet1)(separation_layer_simplified-1)</w:t>
                  </w:r>
                </w:p>
              </w:tc>
            </w:tr>
            <w:tr w:rsidR="00343B40" w:rsidRPr="000841BF" w14:paraId="72B8EB6E" w14:textId="77777777" w:rsidTr="00DF0BAF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076CC472" w14:textId="4C25E8E9" w:rsidR="00343B40" w:rsidRPr="000841BF" w:rsidRDefault="00343B40" w:rsidP="00DF0BAF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 xml:space="preserve">Curve </w:t>
                  </w:r>
                  <w:proofErr w:type="spellStart"/>
                  <w:r>
                    <w:rPr>
                      <w:rStyle w:val="Strong"/>
                      <w:sz w:val="20"/>
                      <w:szCs w:val="20"/>
                    </w:rPr>
                    <w:t>Data:N</w:t>
                  </w:r>
                  <w:proofErr w:type="spellEnd"/>
                  <w:r>
                    <w:rPr>
                      <w:rStyle w:val="Strong"/>
                      <w:sz w:val="20"/>
                      <w:szCs w:val="20"/>
                    </w:rPr>
                    <w:t>/A</w:t>
                  </w:r>
                </w:p>
              </w:tc>
            </w:tr>
            <w:tr w:rsidR="00343B40" w:rsidRPr="000841BF" w14:paraId="4DDE69CC" w14:textId="77777777" w:rsidTr="00343B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0A20DB00" w14:textId="25B1F43B" w:rsidR="00343B40" w:rsidRPr="00577134" w:rsidRDefault="00343B40" w:rsidP="00DF0BAF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lastRenderedPageBreak/>
                    <w:drawing>
                      <wp:inline distT="0" distB="0" distL="0" distR="0" wp14:anchorId="36F34025" wp14:editId="72DED8C9">
                        <wp:extent cx="1904365" cy="1251585"/>
                        <wp:effectExtent l="0" t="0" r="635" b="5715"/>
                        <wp:docPr id="15" name="Picture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515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343B40" w:rsidRPr="00577134" w14:paraId="5B5B98D8" w14:textId="77777777" w:rsidTr="00DF0BA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97E3763" w14:textId="3F647078" w:rsidR="00343B40" w:rsidRPr="00BE6656" w:rsidRDefault="00343B40" w:rsidP="00DF0BAF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A1FA721" w14:textId="079A0C8F" w:rsidR="00343B40" w:rsidRPr="00BE6656" w:rsidRDefault="00343B40" w:rsidP="00DF0BA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FR4</w:t>
                        </w:r>
                      </w:p>
                    </w:tc>
                  </w:tr>
                  <w:tr w:rsidR="00343B40" w:rsidRPr="00577134" w14:paraId="460A1D5A" w14:textId="77777777" w:rsidTr="00DF0BA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0BAE80E" w14:textId="0D14EADA" w:rsidR="00343B40" w:rsidRDefault="00343B40" w:rsidP="00DF0BA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D656615" w14:textId="768268E9" w:rsidR="00343B40" w:rsidRDefault="00343B40" w:rsidP="00DF0BA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343B40" w:rsidRPr="00577134" w14:paraId="4FE69AF3" w14:textId="77777777" w:rsidTr="00DF0BA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ACDF544" w14:textId="5CD34254" w:rsidR="00343B40" w:rsidRDefault="00343B40" w:rsidP="00DF0BA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A46F9B6" w14:textId="2FA4797E" w:rsidR="00343B40" w:rsidRDefault="00343B40" w:rsidP="00DF0BA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343B40" w:rsidRPr="00577134" w14:paraId="3C380A5A" w14:textId="77777777" w:rsidTr="00DF0BA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EB2B056" w14:textId="4CF1FA55" w:rsidR="00343B40" w:rsidRDefault="00343B40" w:rsidP="00DF0BA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823B087" w14:textId="7A1D6E56" w:rsidR="00343B40" w:rsidRDefault="00343B40" w:rsidP="00DF0BA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3.45e+08 N/m^2</w:t>
                        </w:r>
                      </w:p>
                    </w:tc>
                  </w:tr>
                  <w:tr w:rsidR="00343B40" w:rsidRPr="00577134" w14:paraId="21CEF189" w14:textId="77777777" w:rsidTr="00DF0BA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9966646" w14:textId="1B14E52C" w:rsidR="00343B40" w:rsidRDefault="00343B40" w:rsidP="00DF0BA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9DE577C" w14:textId="0BA878A4" w:rsidR="00343B40" w:rsidRDefault="00343B40" w:rsidP="00DF0BA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3.45e+08 N/m^2</w:t>
                        </w:r>
                      </w:p>
                    </w:tc>
                  </w:tr>
                  <w:tr w:rsidR="00343B40" w:rsidRPr="00577134" w14:paraId="05928206" w14:textId="77777777" w:rsidTr="00DF0BA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6C1DF91" w14:textId="6092C7F7" w:rsidR="00343B40" w:rsidRDefault="00343B40" w:rsidP="00DF0BA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6AA7D36" w14:textId="7A0E39E0" w:rsidR="00343B40" w:rsidRDefault="00343B40" w:rsidP="00DF0BA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3.5e+08 N/m^2</w:t>
                        </w:r>
                      </w:p>
                    </w:tc>
                  </w:tr>
                  <w:tr w:rsidR="00343B40" w:rsidRPr="00577134" w14:paraId="3F116BC2" w14:textId="77777777" w:rsidTr="00DF0BA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A5B552A" w14:textId="1A5FD9B4" w:rsidR="00343B40" w:rsidRDefault="00343B40" w:rsidP="00DF0BA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CDEEC05" w14:textId="6A2F9B44" w:rsidR="00343B40" w:rsidRDefault="00343B40" w:rsidP="00DF0BA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2.156e+10 N/m^2</w:t>
                        </w:r>
                      </w:p>
                    </w:tc>
                  </w:tr>
                  <w:tr w:rsidR="00343B40" w:rsidRPr="00577134" w14:paraId="1104D0D1" w14:textId="77777777" w:rsidTr="00DF0BA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69869AC" w14:textId="00CB8B4A" w:rsidR="00343B40" w:rsidRDefault="00343B40" w:rsidP="00DF0BA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01AD908" w14:textId="1BAB538D" w:rsidR="00343B40" w:rsidRDefault="00343B40" w:rsidP="00DF0BA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0.136  </w:t>
                        </w:r>
                      </w:p>
                    </w:tc>
                  </w:tr>
                  <w:tr w:rsidR="00343B40" w:rsidRPr="00577134" w14:paraId="2DEC119E" w14:textId="77777777" w:rsidTr="00DF0BA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AED621F" w14:textId="546C9A50" w:rsidR="00343B40" w:rsidRDefault="00343B40" w:rsidP="00DF0BA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FDA1F35" w14:textId="6568C694" w:rsidR="00343B40" w:rsidRDefault="00343B40" w:rsidP="00DF0BA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2,000 kg/m^3</w:t>
                        </w:r>
                      </w:p>
                    </w:tc>
                  </w:tr>
                </w:tbl>
                <w:p w14:paraId="640379F9" w14:textId="77777777" w:rsidR="00343B40" w:rsidRPr="00577134" w:rsidRDefault="00343B40" w:rsidP="00DF0BA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746B27AF" w14:textId="5E3F02A2" w:rsidR="00343B40" w:rsidRPr="00577134" w:rsidRDefault="00343B40" w:rsidP="00DF0BA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1(Fillet1)(power_supply_pcb_mockup_v4.2-1)</w:t>
                  </w:r>
                </w:p>
              </w:tc>
            </w:tr>
            <w:tr w:rsidR="00343B40" w:rsidRPr="000841BF" w14:paraId="41531693" w14:textId="77777777" w:rsidTr="00DF0BAF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11A6A6A1" w14:textId="7F14508A" w:rsidR="00343B40" w:rsidRPr="000841BF" w:rsidRDefault="00343B40" w:rsidP="00DF0BAF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 xml:space="preserve">Curve </w:t>
                  </w:r>
                  <w:proofErr w:type="spellStart"/>
                  <w:r>
                    <w:rPr>
                      <w:rStyle w:val="Strong"/>
                      <w:sz w:val="20"/>
                      <w:szCs w:val="20"/>
                    </w:rPr>
                    <w:t>Data:N</w:t>
                  </w:r>
                  <w:proofErr w:type="spellEnd"/>
                  <w:r>
                    <w:rPr>
                      <w:rStyle w:val="Strong"/>
                      <w:sz w:val="20"/>
                      <w:szCs w:val="20"/>
                    </w:rPr>
                    <w:t>/A</w:t>
                  </w:r>
                </w:p>
              </w:tc>
            </w:tr>
            <w:tr w:rsidR="00343B40" w:rsidRPr="000841BF" w14:paraId="2398C731" w14:textId="77777777" w:rsidTr="00343B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0B99014C" w14:textId="7B99018A" w:rsidR="00343B40" w:rsidRPr="00577134" w:rsidRDefault="00343B40" w:rsidP="00DF0BAF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37DD0D22" wp14:editId="737AAAF7">
                        <wp:extent cx="1904365" cy="1251585"/>
                        <wp:effectExtent l="0" t="0" r="635" b="5715"/>
                        <wp:docPr id="16" name="Picture 1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"/>
                                <pic:cNvPicPr/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515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343B40" w:rsidRPr="00577134" w14:paraId="1E4A4521" w14:textId="77777777" w:rsidTr="00DF0BA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7D369D3" w14:textId="77A54A54" w:rsidR="00343B40" w:rsidRPr="00BE6656" w:rsidRDefault="00343B40" w:rsidP="00DF0BAF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48F7361" w14:textId="6E91179F" w:rsidR="00343B40" w:rsidRPr="00BE6656" w:rsidRDefault="00343B40" w:rsidP="00DF0BA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Alumina</w:t>
                        </w:r>
                      </w:p>
                    </w:tc>
                  </w:tr>
                  <w:tr w:rsidR="00343B40" w:rsidRPr="00577134" w14:paraId="3353CA12" w14:textId="77777777" w:rsidTr="00DF0BA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A591473" w14:textId="307BEF81" w:rsidR="00343B40" w:rsidRDefault="00343B40" w:rsidP="00DF0BA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6728B38" w14:textId="1D9FEEF9" w:rsidR="00343B40" w:rsidRDefault="00343B40" w:rsidP="00DF0BA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343B40" w:rsidRPr="00577134" w14:paraId="74386208" w14:textId="77777777" w:rsidTr="00DF0BA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A77916E" w14:textId="3215CC36" w:rsidR="00343B40" w:rsidRDefault="00343B40" w:rsidP="00DF0BA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812CC67" w14:textId="0947FE79" w:rsidR="00343B40" w:rsidRDefault="00343B40" w:rsidP="00DF0BA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343B40" w:rsidRPr="00577134" w14:paraId="29941109" w14:textId="77777777" w:rsidTr="00DF0BA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EE93E55" w14:textId="305E49C8" w:rsidR="00343B40" w:rsidRDefault="00343B40" w:rsidP="00DF0BA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5091C6B" w14:textId="2C414A62" w:rsidR="00343B40" w:rsidRDefault="00343B40" w:rsidP="00DF0BA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3e+08 N/m^2</w:t>
                        </w:r>
                      </w:p>
                    </w:tc>
                  </w:tr>
                  <w:tr w:rsidR="00343B40" w:rsidRPr="00577134" w14:paraId="0B857CF5" w14:textId="77777777" w:rsidTr="00DF0BA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051559A" w14:textId="1B17689F" w:rsidR="00343B40" w:rsidRDefault="00343B40" w:rsidP="00DF0BA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B4D9CCF" w14:textId="6C155647" w:rsidR="00343B40" w:rsidRDefault="00343B40" w:rsidP="00DF0BA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3e+09 N/m^2</w:t>
                        </w:r>
                      </w:p>
                    </w:tc>
                  </w:tr>
                  <w:tr w:rsidR="00343B40" w:rsidRPr="00577134" w14:paraId="0149ADC3" w14:textId="77777777" w:rsidTr="00DF0BA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9CBE2D9" w14:textId="029BC399" w:rsidR="00343B40" w:rsidRDefault="00343B40" w:rsidP="00DF0BA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DCA9F30" w14:textId="2CAB6913" w:rsidR="00343B40" w:rsidRDefault="00343B40" w:rsidP="00DF0BA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3.7e+11 N/m^2</w:t>
                        </w:r>
                      </w:p>
                    </w:tc>
                  </w:tr>
                  <w:tr w:rsidR="00343B40" w:rsidRPr="00577134" w14:paraId="4B5C998D" w14:textId="77777777" w:rsidTr="00DF0BA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BD6A939" w14:textId="3A7B8293" w:rsidR="00343B40" w:rsidRDefault="00343B40" w:rsidP="00DF0BA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526C4E6" w14:textId="2F4D1EC4" w:rsidR="00343B40" w:rsidRDefault="00343B40" w:rsidP="00DF0BA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0.22  </w:t>
                        </w:r>
                      </w:p>
                    </w:tc>
                  </w:tr>
                  <w:tr w:rsidR="00343B40" w:rsidRPr="00577134" w14:paraId="54A9FE28" w14:textId="77777777" w:rsidTr="00DF0BA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713ED57" w14:textId="1888184E" w:rsidR="00343B40" w:rsidRDefault="00343B40" w:rsidP="00DF0BA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28508A8" w14:textId="38191EA9" w:rsidR="00343B40" w:rsidRDefault="00343B40" w:rsidP="00DF0BA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3,960 kg/m^3</w:t>
                        </w:r>
                      </w:p>
                    </w:tc>
                  </w:tr>
                  <w:tr w:rsidR="00343B40" w:rsidRPr="00577134" w14:paraId="33956303" w14:textId="77777777" w:rsidTr="00DF0BA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6292E5E" w14:textId="0504456E" w:rsidR="00343B40" w:rsidRDefault="00343B40" w:rsidP="00DF0BA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4E4AB88" w14:textId="0FE8508D" w:rsidR="00343B40" w:rsidRDefault="00343B40" w:rsidP="00DF0BA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1.5e+11 N/m^2</w:t>
                        </w:r>
                      </w:p>
                    </w:tc>
                  </w:tr>
                  <w:tr w:rsidR="00343B40" w:rsidRPr="00577134" w14:paraId="30B40D94" w14:textId="77777777" w:rsidTr="00DF0BAF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9755962" w14:textId="0679B465" w:rsidR="00343B40" w:rsidRDefault="00343B40" w:rsidP="00DF0BAF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5F2DA78" w14:textId="060A4110" w:rsidR="00343B40" w:rsidRDefault="00343B40" w:rsidP="00DF0BA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7e-06 /Kelvin</w:t>
                        </w:r>
                      </w:p>
                    </w:tc>
                  </w:tr>
                </w:tbl>
                <w:p w14:paraId="224AC441" w14:textId="77777777" w:rsidR="00343B40" w:rsidRPr="00577134" w:rsidRDefault="00343B40" w:rsidP="00DF0BA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2957AD1C" w14:textId="7F310593" w:rsidR="00343B40" w:rsidRPr="00577134" w:rsidRDefault="00343B40" w:rsidP="00DF0BA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1(Split Line1)(tplate_simplified-1)</w:t>
                  </w:r>
                </w:p>
              </w:tc>
            </w:tr>
            <w:tr w:rsidR="00343B40" w:rsidRPr="000841BF" w14:paraId="7E9F00C2" w14:textId="77777777" w:rsidTr="00DF0BAF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574EA1B8" w14:textId="70856E34" w:rsidR="00343B40" w:rsidRPr="000841BF" w:rsidRDefault="00343B40" w:rsidP="00DF0BAF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 xml:space="preserve">Curve </w:t>
                  </w:r>
                  <w:proofErr w:type="spellStart"/>
                  <w:r>
                    <w:rPr>
                      <w:rStyle w:val="Strong"/>
                      <w:sz w:val="20"/>
                      <w:szCs w:val="20"/>
                    </w:rPr>
                    <w:t>Data:N</w:t>
                  </w:r>
                  <w:proofErr w:type="spellEnd"/>
                  <w:r>
                    <w:rPr>
                      <w:rStyle w:val="Strong"/>
                      <w:sz w:val="20"/>
                      <w:szCs w:val="20"/>
                    </w:rPr>
                    <w:t>/A</w:t>
                  </w:r>
                </w:p>
              </w:tc>
            </w:tr>
          </w:tbl>
          <w:p w14:paraId="72CE0FD9" w14:textId="6772EA84" w:rsidR="00E80CD9" w:rsidRDefault="00E80CD9" w:rsidP="000A7C6B"/>
        </w:tc>
      </w:tr>
      <w:bookmarkEnd w:id="8"/>
      <w:bookmarkEnd w:id="9"/>
      <w:bookmarkEnd w:id="10"/>
    </w:tbl>
    <w:p w14:paraId="30EA91C3" w14:textId="77777777"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14:paraId="4B200769" w14:textId="77777777" w:rsidTr="00452CBC">
        <w:tc>
          <w:tcPr>
            <w:tcW w:w="11016" w:type="dxa"/>
          </w:tcPr>
          <w:p w14:paraId="31E6A947" w14:textId="799BB2B8" w:rsidR="005273D5" w:rsidRPr="00AF1A58" w:rsidRDefault="00343B40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12" w:name="_Toc72097600"/>
            <w:r>
              <w:rPr>
                <w:rStyle w:val="Strong"/>
              </w:rPr>
              <w:lastRenderedPageBreak/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343B40" w14:paraId="4822BFB7" w14:textId="77777777" w:rsidTr="00E85B0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78F8CE8C" w14:textId="2FE4D425" w:rsidR="00343B40" w:rsidRPr="004E282D" w:rsidRDefault="00343B40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7C18D52E" w14:textId="6085DCC3" w:rsidR="00343B40" w:rsidRPr="004E282D" w:rsidRDefault="00343B40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13C0023E" w14:textId="79C09DF2" w:rsidR="00343B40" w:rsidRPr="004E282D" w:rsidRDefault="00343B40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343B40" w14:paraId="4C2E70DD" w14:textId="77777777" w:rsidTr="006F041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14:paraId="7821BC59" w14:textId="3C9D795A" w:rsidR="00343B40" w:rsidRPr="00AD5FBA" w:rsidRDefault="00343B40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14:paraId="41439F9D" w14:textId="1E0F10C8" w:rsidR="00343B40" w:rsidRPr="006208CB" w:rsidRDefault="00343B40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43038606" wp14:editId="7998931A">
                        <wp:extent cx="1772285" cy="1164590"/>
                        <wp:effectExtent l="0" t="0" r="0" b="0"/>
                        <wp:docPr id="17" name="Picture 1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"/>
                                <pic:cNvPicPr/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164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343B40" w14:paraId="23AE9671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13A8E968" w14:textId="3ADBC206" w:rsidR="00343B40" w:rsidRPr="00BE6656" w:rsidRDefault="00343B40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520EFA8B" w14:textId="1BAF2C3C" w:rsidR="00343B40" w:rsidRPr="00154A1A" w:rsidRDefault="00343B40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343B40" w14:paraId="581640EC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532A063" w14:textId="68C5862F" w:rsidR="00343B40" w:rsidRDefault="00343B40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23FE3E3" w14:textId="7CB99ADA" w:rsidR="00343B40" w:rsidRDefault="00343B40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14:paraId="21CCE308" w14:textId="77777777" w:rsidR="00343B40" w:rsidRPr="004C6DEB" w:rsidRDefault="00343B40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14:paraId="3E7B1CC8" w14:textId="77777777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14:paraId="2CACA8A6" w14:textId="1CBD8103" w:rsidR="003F154A" w:rsidRPr="003F154A" w:rsidRDefault="00343B40" w:rsidP="003F154A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14:paraId="75C11E57" w14:textId="77777777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76CEC463" w14:textId="1ECD72B9" w:rsidR="003F154A" w:rsidRDefault="00343B40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7551133B" w14:textId="66C661AC" w:rsidR="003F154A" w:rsidRDefault="00343B40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425BB5A5" w14:textId="3AED0311" w:rsidR="003F154A" w:rsidRDefault="00343B40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5354547B" w14:textId="32773263" w:rsidR="003F154A" w:rsidRDefault="00343B40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6539CED8" w14:textId="7E6C7D3A" w:rsidR="003F154A" w:rsidRDefault="00343B40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F154A" w14:paraId="4DB13F04" w14:textId="77777777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0CB5E2B3" w14:textId="495C79AD" w:rsidR="003F154A" w:rsidRDefault="00343B40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8C6A081" w14:textId="03160788" w:rsidR="003F154A" w:rsidRPr="00EF37BF" w:rsidRDefault="00343B40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-4.36265e-05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7084689" w14:textId="1E0D440D" w:rsidR="003F154A" w:rsidRPr="00EF37BF" w:rsidRDefault="00343B40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486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386CF28" w14:textId="459A68DC" w:rsidR="003F154A" w:rsidRDefault="00343B40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-3.31608e-05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75C6261E" w14:textId="2162F70D" w:rsidR="003F154A" w:rsidRPr="00EF37BF" w:rsidRDefault="00343B40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486</w:t>
                        </w:r>
                      </w:p>
                    </w:tc>
                  </w:tr>
                  <w:tr w:rsidR="00935682" w14:paraId="7C73D5A6" w14:textId="77777777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23CB4882" w14:textId="7BB4B95C" w:rsidR="00935682" w:rsidRDefault="00343B40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Moment(</w:t>
                        </w:r>
                        <w:proofErr w:type="spellStart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8A964B7" w14:textId="7F2B8F9E" w:rsidR="00935682" w:rsidRDefault="00343B40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58990E1" w14:textId="7DF8674F" w:rsidR="00935682" w:rsidRDefault="00343B40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987DDC2" w14:textId="4FB589F3" w:rsidR="00935682" w:rsidRDefault="00343B40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5C532308" w14:textId="6CAC79A0" w:rsidR="00935682" w:rsidRDefault="00343B40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02D84927" w14:textId="77777777" w:rsidR="003F154A" w:rsidRDefault="003F154A" w:rsidP="003F154A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14:paraId="140C06AB" w14:textId="77777777"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343B40" w14:paraId="3B1A97BD" w14:textId="77777777" w:rsidTr="00A73C6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2C6888B7" w14:textId="0CEBFF83" w:rsidR="00343B40" w:rsidRPr="004E282D" w:rsidRDefault="00343B40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4151AFF8" w14:textId="65C0A16A" w:rsidR="00343B40" w:rsidRPr="004E282D" w:rsidRDefault="00343B40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0FE40EDB" w14:textId="72A4DBF7" w:rsidR="00343B40" w:rsidRPr="004E282D" w:rsidRDefault="00343B40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343B40" w14:paraId="3DAA1EBE" w14:textId="77777777" w:rsidTr="00CE3F3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063BFFA3" w14:textId="07AA640A" w:rsidR="00343B40" w:rsidRPr="00F42DD1" w:rsidRDefault="00343B40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46CAB8C0" w14:textId="17554361" w:rsidR="00343B40" w:rsidRPr="006208CB" w:rsidRDefault="00343B40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3D06979C" wp14:editId="6B2D4749">
                        <wp:extent cx="1907540" cy="1254125"/>
                        <wp:effectExtent l="0" t="0" r="0" b="3175"/>
                        <wp:docPr id="18" name="Picture 1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"/>
                                <pic:cNvPicPr/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2541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343B40" w14:paraId="0BEE7C23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09950F84" w14:textId="0BC62D4D" w:rsidR="00343B40" w:rsidRPr="00BE6656" w:rsidRDefault="00343B40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3680F2C7" w14:textId="4CC4A429" w:rsidR="00343B40" w:rsidRPr="00B77EA3" w:rsidRDefault="00343B40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343B40" w14:paraId="041B855A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BE458F4" w14:textId="2ED785D1" w:rsidR="00343B40" w:rsidRDefault="00343B40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2355C1C" w14:textId="1D357EA4" w:rsidR="00343B40" w:rsidRDefault="00343B40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normal force</w:t>
                        </w:r>
                      </w:p>
                    </w:tc>
                  </w:tr>
                  <w:tr w:rsidR="00343B40" w14:paraId="52B7CEFD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9B1A080" w14:textId="708CA523" w:rsidR="00343B40" w:rsidRDefault="00343B40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E670F03" w14:textId="5EA818C3" w:rsidR="00343B40" w:rsidRDefault="00343B40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486 N</w:t>
                        </w:r>
                      </w:p>
                    </w:tc>
                  </w:tr>
                </w:tbl>
                <w:p w14:paraId="3497C695" w14:textId="77777777" w:rsidR="00343B40" w:rsidRDefault="00343B40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14:paraId="60662ED8" w14:textId="7906C877" w:rsidR="005273D5" w:rsidRDefault="005273D5" w:rsidP="000A7C6B">
            <w:pPr>
              <w:rPr>
                <w:rStyle w:val="Strong"/>
              </w:rPr>
            </w:pPr>
          </w:p>
        </w:tc>
      </w:tr>
    </w:tbl>
    <w:p w14:paraId="26C92A0D" w14:textId="77777777"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14:paraId="0987876A" w14:textId="77777777" w:rsidTr="005B3D16">
        <w:tc>
          <w:tcPr>
            <w:tcW w:w="11016" w:type="dxa"/>
          </w:tcPr>
          <w:p w14:paraId="0E5F0593" w14:textId="6311EA45" w:rsidR="00132707" w:rsidRDefault="00132707" w:rsidP="000A7C6B">
            <w:pPr>
              <w:pStyle w:val="Heading1"/>
              <w:outlineLvl w:val="0"/>
            </w:pPr>
            <w:r>
              <w:br w:type="page"/>
            </w:r>
            <w:bookmarkStart w:id="13" w:name="_Toc72097601"/>
            <w:r w:rsidR="00343B40">
              <w:t>Connector Definitions</w:t>
            </w:r>
            <w:bookmarkEnd w:id="13"/>
          </w:p>
          <w:p w14:paraId="6C6B6091" w14:textId="41554FC1" w:rsidR="00132707" w:rsidRDefault="00343B40" w:rsidP="000A7C6B">
            <w:r>
              <w:t>No Data</w:t>
            </w:r>
          </w:p>
          <w:p w14:paraId="6E647B68" w14:textId="144565AF" w:rsidR="00EF37BF" w:rsidRPr="009C0A33" w:rsidRDefault="00EF37BF" w:rsidP="000A7C6B"/>
          <w:p w14:paraId="22D1E84A" w14:textId="77777777" w:rsidR="000F2729" w:rsidRDefault="000F2729" w:rsidP="000A7C6B"/>
          <w:p w14:paraId="69C92503" w14:textId="455AA624" w:rsidR="00E12C21" w:rsidRDefault="00E12C21" w:rsidP="000A7C6B"/>
          <w:p w14:paraId="457A8D32" w14:textId="77991832" w:rsidR="00132707" w:rsidRDefault="00132707" w:rsidP="000A7C6B"/>
        </w:tc>
      </w:tr>
    </w:tbl>
    <w:p w14:paraId="2F62B597" w14:textId="77777777"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14:paraId="443EC240" w14:textId="77777777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58C6BEAA" w14:textId="112B2469" w:rsidR="00104BD8" w:rsidRDefault="00343B40" w:rsidP="00343B40">
            <w:pPr>
              <w:pStyle w:val="Heading1"/>
            </w:pPr>
            <w:bookmarkStart w:id="14" w:name="_Toc72097602"/>
            <w:r>
              <w:lastRenderedPageBreak/>
              <w:t>Contact Information</w:t>
            </w:r>
            <w:bookmarkEnd w:id="14"/>
          </w:p>
          <w:p w14:paraId="5B8D6848" w14:textId="77777777" w:rsidR="00104BD8" w:rsidRPr="000B04D4" w:rsidRDefault="00104BD8" w:rsidP="000A7C6B"/>
          <w:tbl>
            <w:tblPr>
              <w:tblStyle w:val="LightGrid-Accent11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20"/>
              <w:gridCol w:w="4067"/>
              <w:gridCol w:w="4067"/>
            </w:tblGrid>
            <w:tr w:rsidR="002B4DE8" w14:paraId="288BE7EF" w14:textId="77777777" w:rsidTr="00213D4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AE67AE8" w14:textId="66185ABE" w:rsidR="002B4DE8" w:rsidRDefault="00343B40" w:rsidP="00C16188">
                  <w:pPr>
                    <w:jc w:val="center"/>
                  </w:pPr>
                  <w:r>
                    <w:t>Contact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705ED92" w14:textId="6A37470B" w:rsidR="002B4DE8" w:rsidRDefault="00343B40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Image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977EB55" w14:textId="465E8B6B" w:rsidR="002B4DE8" w:rsidRDefault="00343B40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Properties</w:t>
                  </w:r>
                </w:p>
              </w:tc>
            </w:tr>
            <w:tr w:rsidR="002B4DE8" w14:paraId="3EFAD3A6" w14:textId="77777777" w:rsidTr="00343B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A4D7D50" w14:textId="1ED6058E" w:rsidR="002B4DE8" w:rsidRPr="00211C62" w:rsidRDefault="00343B40" w:rsidP="00C16188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Contact Set-1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29CD3676" w14:textId="33694F84" w:rsidR="002B4DE8" w:rsidRPr="000B04D4" w:rsidRDefault="00343B40" w:rsidP="00C1618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6A1C4D26" wp14:editId="21E286E3">
                        <wp:extent cx="2445385" cy="1607185"/>
                        <wp:effectExtent l="0" t="0" r="0" b="0"/>
                        <wp:docPr id="19" name="Picture 1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"/>
                                <pic:cNvPicPr/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6071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17091B" w14:paraId="60F17990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40AF22E3" w14:textId="3C16E07B" w:rsidR="0017091B" w:rsidRPr="00BE6656" w:rsidRDefault="00343B40" w:rsidP="004F6DE4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19DA2606" w14:textId="54AEB050" w:rsidR="0017091B" w:rsidRPr="00BE6656" w:rsidRDefault="00343B40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 xml:space="preserve">Bonded contact pair </w:t>
                        </w:r>
                      </w:p>
                    </w:tc>
                  </w:tr>
                  <w:tr w:rsidR="00343B40" w14:paraId="016F8F69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6B1CB4D" w14:textId="2FDD4D44" w:rsidR="00343B40" w:rsidRDefault="00343B40" w:rsidP="004F6DE4">
                        <w:pPr>
                          <w:jc w:val="right"/>
                        </w:pPr>
                        <w: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DD14C79" w14:textId="57EA044B" w:rsidR="00343B40" w:rsidRDefault="00343B40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2 face(s)</w:t>
                        </w:r>
                      </w:p>
                    </w:tc>
                  </w:tr>
                </w:tbl>
                <w:p w14:paraId="2AD16ACC" w14:textId="77777777" w:rsidR="00213D4E" w:rsidRPr="00211C62" w:rsidRDefault="00213D4E" w:rsidP="0017091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43B40" w14:paraId="687E7D88" w14:textId="77777777" w:rsidTr="00DF0BAF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3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4F81BD" w:themeColor="accent1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AE466F2" w14:textId="4D5D5307" w:rsidR="00343B40" w:rsidRDefault="00343B40" w:rsidP="00DF0BAF">
                  <w:pPr>
                    <w:rPr>
                      <w:rStyle w:val="Strong"/>
                    </w:rPr>
                  </w:pPr>
                  <w:r>
                    <w:rPr>
                      <w:rStyle w:val="Strong"/>
                      <w:b/>
                    </w:rPr>
                    <w:t>Contact/Friction force</w:t>
                  </w:r>
                </w:p>
                <w:tbl>
                  <w:tblPr>
                    <w:tblStyle w:val="TableGrid"/>
                    <w:tblW w:w="10597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547"/>
                    <w:gridCol w:w="1967"/>
                    <w:gridCol w:w="1967"/>
                    <w:gridCol w:w="1967"/>
                    <w:gridCol w:w="2149"/>
                  </w:tblGrid>
                  <w:tr w:rsidR="00343B40" w14:paraId="68878398" w14:textId="77777777" w:rsidTr="00DF0BAF">
                    <w:trPr>
                      <w:trHeight w:val="273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374E3B0A" w14:textId="12156C0D" w:rsidR="00343B40" w:rsidRDefault="00343B40" w:rsidP="00DF0BAF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4F3BC267" w14:textId="349584D2" w:rsidR="00343B40" w:rsidRDefault="00343B40" w:rsidP="00DF0BAF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429DC61B" w14:textId="33841071" w:rsidR="00343B40" w:rsidRDefault="00343B40" w:rsidP="00DF0BAF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39C5C7BC" w14:textId="40A1D1FD" w:rsidR="00343B40" w:rsidRDefault="00343B40" w:rsidP="00DF0BAF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738C4D89" w14:textId="27EFA991" w:rsidR="00343B40" w:rsidRDefault="00343B40" w:rsidP="00DF0BAF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43B40" w14:paraId="4BD8BBC8" w14:textId="77777777" w:rsidTr="00DF0BAF">
                    <w:trPr>
                      <w:trHeight w:val="287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31D03DC1" w14:textId="76D8F9D1" w:rsidR="00343B40" w:rsidRDefault="00343B40" w:rsidP="00DF0BAF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Contact Force(N)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1CDDDF4B" w14:textId="54C49787" w:rsidR="00343B40" w:rsidRDefault="00343B40" w:rsidP="00DF0BAF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06CC1358" w14:textId="3CBDE338" w:rsidR="00343B40" w:rsidRDefault="00343B40" w:rsidP="00DF0BAF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12.474    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5E0EDB4D" w14:textId="5665EC7D" w:rsidR="00343B40" w:rsidRDefault="00343B40" w:rsidP="00DF0BAF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7B000BFC" w14:textId="5048C667" w:rsidR="00343B40" w:rsidRDefault="00343B40" w:rsidP="00DF0BAF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12.474      </w:t>
                        </w:r>
                      </w:p>
                    </w:tc>
                  </w:tr>
                </w:tbl>
                <w:p w14:paraId="54A8BD99" w14:textId="77777777" w:rsidR="00343B40" w:rsidRPr="00213D4E" w:rsidRDefault="00343B40" w:rsidP="00DF0BAF">
                  <w:r>
                    <w:t xml:space="preserve">              </w:t>
                  </w:r>
                </w:p>
              </w:tc>
            </w:tr>
            <w:tr w:rsidR="00343B40" w14:paraId="4FAABEA1" w14:textId="77777777" w:rsidTr="00343B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B404911" w14:textId="25146A2F" w:rsidR="00343B40" w:rsidRPr="00211C62" w:rsidRDefault="00343B40" w:rsidP="00DF0BAF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Contact Set-2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5C3FCBD8" w14:textId="41570A08" w:rsidR="00343B40" w:rsidRPr="000B04D4" w:rsidRDefault="00343B40" w:rsidP="00DF0BA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4328A66E" wp14:editId="7BD416D2">
                        <wp:extent cx="2445385" cy="1607185"/>
                        <wp:effectExtent l="0" t="0" r="0" b="0"/>
                        <wp:docPr id="20" name="Picture 2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"/>
                                <pic:cNvPicPr/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6071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343B40" w14:paraId="1B519E54" w14:textId="77777777" w:rsidTr="00DF0BAF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167BFFED" w14:textId="4AD4FD37" w:rsidR="00343B40" w:rsidRPr="00BE6656" w:rsidRDefault="00343B40" w:rsidP="00DF0BAF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2E15F480" w14:textId="6802F7C0" w:rsidR="00343B40" w:rsidRPr="00BE6656" w:rsidRDefault="00343B40" w:rsidP="00DF0BA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 xml:space="preserve">Bonded contact pair </w:t>
                        </w:r>
                      </w:p>
                    </w:tc>
                  </w:tr>
                  <w:tr w:rsidR="00343B40" w14:paraId="05244FBE" w14:textId="77777777" w:rsidTr="00DF0BAF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CE4672B" w14:textId="5D13EA10" w:rsidR="00343B40" w:rsidRDefault="00343B40" w:rsidP="00DF0BAF">
                        <w:pPr>
                          <w:jc w:val="right"/>
                        </w:pPr>
                        <w: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156AC7E" w14:textId="600750EF" w:rsidR="00343B40" w:rsidRDefault="00343B40" w:rsidP="00DF0BA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2 face(s)</w:t>
                        </w:r>
                      </w:p>
                    </w:tc>
                  </w:tr>
                </w:tbl>
                <w:p w14:paraId="2533CF77" w14:textId="77777777" w:rsidR="00343B40" w:rsidRPr="00211C62" w:rsidRDefault="00343B40" w:rsidP="00DF0BA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43B40" w14:paraId="5B041866" w14:textId="77777777" w:rsidTr="00DF0BAF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3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4F81BD" w:themeColor="accent1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6CF1DD3" w14:textId="35B4C5B1" w:rsidR="00343B40" w:rsidRDefault="00343B40" w:rsidP="00DF0BAF">
                  <w:pPr>
                    <w:rPr>
                      <w:rStyle w:val="Strong"/>
                    </w:rPr>
                  </w:pPr>
                  <w:r>
                    <w:rPr>
                      <w:rStyle w:val="Strong"/>
                      <w:b/>
                    </w:rPr>
                    <w:t>Contact/Friction force</w:t>
                  </w:r>
                </w:p>
                <w:tbl>
                  <w:tblPr>
                    <w:tblStyle w:val="TableGrid"/>
                    <w:tblW w:w="10597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547"/>
                    <w:gridCol w:w="1967"/>
                    <w:gridCol w:w="1967"/>
                    <w:gridCol w:w="1967"/>
                    <w:gridCol w:w="2149"/>
                  </w:tblGrid>
                  <w:tr w:rsidR="00343B40" w14:paraId="062C30D0" w14:textId="77777777" w:rsidTr="00DF0BAF">
                    <w:trPr>
                      <w:trHeight w:val="273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42B7EFCF" w14:textId="6A36B84F" w:rsidR="00343B40" w:rsidRDefault="00343B40" w:rsidP="00DF0BAF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2577AEF8" w14:textId="362F20EF" w:rsidR="00343B40" w:rsidRDefault="00343B40" w:rsidP="00DF0BAF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7B80209B" w14:textId="6B626569" w:rsidR="00343B40" w:rsidRDefault="00343B40" w:rsidP="00DF0BAF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7D6FC334" w14:textId="0467ED92" w:rsidR="00343B40" w:rsidRDefault="00343B40" w:rsidP="00DF0BAF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43A0AD7B" w14:textId="1BEF8A7B" w:rsidR="00343B40" w:rsidRDefault="00343B40" w:rsidP="00DF0BAF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43B40" w14:paraId="68892DB6" w14:textId="77777777" w:rsidTr="00DF0BAF">
                    <w:trPr>
                      <w:trHeight w:val="287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685948F8" w14:textId="53A87BF4" w:rsidR="00343B40" w:rsidRDefault="00343B40" w:rsidP="00DF0BAF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Contact Force(N)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44512EC8" w14:textId="2808FF51" w:rsidR="00343B40" w:rsidRDefault="00343B40" w:rsidP="00DF0BAF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797C7C94" w14:textId="78CABEE3" w:rsidR="00343B40" w:rsidRDefault="00343B40" w:rsidP="00DF0BAF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62.21     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37C4365F" w14:textId="3DC68E2E" w:rsidR="00343B40" w:rsidRDefault="00343B40" w:rsidP="00DF0BAF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7D66B70B" w14:textId="660A3BC0" w:rsidR="00343B40" w:rsidRDefault="00343B40" w:rsidP="00DF0BAF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62.21       </w:t>
                        </w:r>
                      </w:p>
                    </w:tc>
                  </w:tr>
                </w:tbl>
                <w:p w14:paraId="71AB7DC0" w14:textId="77777777" w:rsidR="00343B40" w:rsidRPr="00213D4E" w:rsidRDefault="00343B40" w:rsidP="00DF0BAF">
                  <w:r>
                    <w:t xml:space="preserve">              </w:t>
                  </w:r>
                </w:p>
              </w:tc>
            </w:tr>
            <w:tr w:rsidR="00343B40" w14:paraId="5815964E" w14:textId="77777777" w:rsidTr="00343B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D344956" w14:textId="5AEBC090" w:rsidR="00343B40" w:rsidRPr="00211C62" w:rsidRDefault="00343B40" w:rsidP="00DF0BAF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Contact Set-3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79EE2C20" w14:textId="07D5EE00" w:rsidR="00343B40" w:rsidRPr="000B04D4" w:rsidRDefault="00343B40" w:rsidP="00DF0BA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35181CE4" wp14:editId="7D86B8FD">
                        <wp:extent cx="2445385" cy="1607185"/>
                        <wp:effectExtent l="0" t="0" r="0" b="0"/>
                        <wp:docPr id="21" name="Picture 2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"/>
                                <pic:cNvPicPr/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6071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343B40" w14:paraId="27A8F0A0" w14:textId="77777777" w:rsidTr="00DF0BAF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411FC2B2" w14:textId="5946748F" w:rsidR="00343B40" w:rsidRPr="00BE6656" w:rsidRDefault="00343B40" w:rsidP="00DF0BAF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7A7CFAA8" w14:textId="7EF26B69" w:rsidR="00343B40" w:rsidRPr="00BE6656" w:rsidRDefault="00343B40" w:rsidP="00DF0BA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 xml:space="preserve">Bonded contact pair </w:t>
                        </w:r>
                      </w:p>
                    </w:tc>
                  </w:tr>
                  <w:tr w:rsidR="00343B40" w14:paraId="118B18C3" w14:textId="77777777" w:rsidTr="00DF0BAF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4227566" w14:textId="2041A571" w:rsidR="00343B40" w:rsidRDefault="00343B40" w:rsidP="00DF0BAF">
                        <w:pPr>
                          <w:jc w:val="right"/>
                        </w:pPr>
                        <w: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8FEC9A8" w14:textId="1174A729" w:rsidR="00343B40" w:rsidRDefault="00343B40" w:rsidP="00DF0BA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2 face(s)</w:t>
                        </w:r>
                      </w:p>
                    </w:tc>
                  </w:tr>
                </w:tbl>
                <w:p w14:paraId="1723EBB1" w14:textId="77777777" w:rsidR="00343B40" w:rsidRPr="00211C62" w:rsidRDefault="00343B40" w:rsidP="00DF0BA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43B40" w14:paraId="63EE56BE" w14:textId="77777777" w:rsidTr="00DF0BAF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3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4F81BD" w:themeColor="accent1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38C80E6" w14:textId="2C106C3A" w:rsidR="00343B40" w:rsidRDefault="00343B40" w:rsidP="00DF0BAF">
                  <w:pPr>
                    <w:rPr>
                      <w:rStyle w:val="Strong"/>
                    </w:rPr>
                  </w:pPr>
                  <w:r>
                    <w:rPr>
                      <w:rStyle w:val="Strong"/>
                      <w:b/>
                    </w:rPr>
                    <w:t>Contact/Friction force</w:t>
                  </w:r>
                </w:p>
                <w:tbl>
                  <w:tblPr>
                    <w:tblStyle w:val="TableGrid"/>
                    <w:tblW w:w="10597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547"/>
                    <w:gridCol w:w="1967"/>
                    <w:gridCol w:w="1967"/>
                    <w:gridCol w:w="1967"/>
                    <w:gridCol w:w="2149"/>
                  </w:tblGrid>
                  <w:tr w:rsidR="00343B40" w14:paraId="693F8DA5" w14:textId="77777777" w:rsidTr="00DF0BAF">
                    <w:trPr>
                      <w:trHeight w:val="273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6039BE10" w14:textId="6CD87B96" w:rsidR="00343B40" w:rsidRDefault="00343B40" w:rsidP="00DF0BAF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223D42BB" w14:textId="4872C8E6" w:rsidR="00343B40" w:rsidRDefault="00343B40" w:rsidP="00DF0BAF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2335CE63" w14:textId="56D7A35B" w:rsidR="00343B40" w:rsidRDefault="00343B40" w:rsidP="00DF0BAF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623B6642" w14:textId="6534E9AF" w:rsidR="00343B40" w:rsidRDefault="00343B40" w:rsidP="00DF0BAF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1BCED7F5" w14:textId="284DCB85" w:rsidR="00343B40" w:rsidRDefault="00343B40" w:rsidP="00DF0BAF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43B40" w14:paraId="5437D218" w14:textId="77777777" w:rsidTr="00DF0BAF">
                    <w:trPr>
                      <w:trHeight w:val="287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4629E342" w14:textId="58774B0D" w:rsidR="00343B40" w:rsidRDefault="00343B40" w:rsidP="00DF0BAF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Contact Force(N)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50003F88" w14:textId="230C345C" w:rsidR="00343B40" w:rsidRDefault="00343B40" w:rsidP="00DF0BAF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-1.8691E-16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3492151B" w14:textId="38A48165" w:rsidR="00343B40" w:rsidRDefault="00343B40" w:rsidP="00DF0BAF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-14.81    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63407856" w14:textId="468A4E8B" w:rsidR="00343B40" w:rsidRDefault="00343B40" w:rsidP="00DF0BAF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-4.5073E-07 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3B5558AE" w14:textId="2868111F" w:rsidR="00343B40" w:rsidRDefault="00343B40" w:rsidP="00DF0BAF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14.81       </w:t>
                        </w:r>
                      </w:p>
                    </w:tc>
                  </w:tr>
                </w:tbl>
                <w:p w14:paraId="7C83B61C" w14:textId="77777777" w:rsidR="00343B40" w:rsidRPr="00213D4E" w:rsidRDefault="00343B40" w:rsidP="00DF0BAF">
                  <w:r>
                    <w:t xml:space="preserve">              </w:t>
                  </w:r>
                </w:p>
              </w:tc>
            </w:tr>
            <w:tr w:rsidR="00343B40" w14:paraId="5C89EA95" w14:textId="77777777" w:rsidTr="00343B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8D7BA27" w14:textId="42102697" w:rsidR="00343B40" w:rsidRPr="00211C62" w:rsidRDefault="00343B40" w:rsidP="00DF0BAF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lastRenderedPageBreak/>
                    <w:t>Contact Set-4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670D6041" w14:textId="38C57111" w:rsidR="00343B40" w:rsidRPr="000B04D4" w:rsidRDefault="00343B40" w:rsidP="00DF0BA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098F67C7" wp14:editId="256A9C44">
                        <wp:extent cx="2445385" cy="1607185"/>
                        <wp:effectExtent l="0" t="0" r="0" b="0"/>
                        <wp:docPr id="22" name="Picture 2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" name=""/>
                                <pic:cNvPicPr/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6071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343B40" w14:paraId="37993C15" w14:textId="77777777" w:rsidTr="00DF0BAF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073281A5" w14:textId="546D2BBE" w:rsidR="00343B40" w:rsidRPr="00BE6656" w:rsidRDefault="00343B40" w:rsidP="00DF0BAF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37A45D3A" w14:textId="7B33EC77" w:rsidR="00343B40" w:rsidRPr="00BE6656" w:rsidRDefault="00343B40" w:rsidP="00DF0BA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 xml:space="preserve">Bonded contact pair </w:t>
                        </w:r>
                      </w:p>
                    </w:tc>
                  </w:tr>
                  <w:tr w:rsidR="00343B40" w14:paraId="3D1CF9BF" w14:textId="77777777" w:rsidTr="00DF0BAF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ADBCE10" w14:textId="1BA5DA72" w:rsidR="00343B40" w:rsidRDefault="00343B40" w:rsidP="00DF0BAF">
                        <w:pPr>
                          <w:jc w:val="right"/>
                        </w:pPr>
                        <w: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D7CF055" w14:textId="44BA1AE2" w:rsidR="00343B40" w:rsidRDefault="00343B40" w:rsidP="00DF0BA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10 face(s)</w:t>
                        </w:r>
                      </w:p>
                    </w:tc>
                  </w:tr>
                </w:tbl>
                <w:p w14:paraId="0CA2CC72" w14:textId="77777777" w:rsidR="00343B40" w:rsidRPr="00211C62" w:rsidRDefault="00343B40" w:rsidP="00DF0BA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43B40" w14:paraId="4F2D3817" w14:textId="77777777" w:rsidTr="00DF0BAF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3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4F81BD" w:themeColor="accent1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F2AAEC0" w14:textId="2DA37D34" w:rsidR="00343B40" w:rsidRDefault="00343B40" w:rsidP="00DF0BAF">
                  <w:pPr>
                    <w:rPr>
                      <w:rStyle w:val="Strong"/>
                    </w:rPr>
                  </w:pPr>
                  <w:r>
                    <w:rPr>
                      <w:rStyle w:val="Strong"/>
                      <w:b/>
                    </w:rPr>
                    <w:t>Contact/Friction force</w:t>
                  </w:r>
                </w:p>
                <w:tbl>
                  <w:tblPr>
                    <w:tblStyle w:val="TableGrid"/>
                    <w:tblW w:w="10597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547"/>
                    <w:gridCol w:w="1967"/>
                    <w:gridCol w:w="1967"/>
                    <w:gridCol w:w="1967"/>
                    <w:gridCol w:w="2149"/>
                  </w:tblGrid>
                  <w:tr w:rsidR="00343B40" w14:paraId="175B315C" w14:textId="77777777" w:rsidTr="00DF0BAF">
                    <w:trPr>
                      <w:trHeight w:val="273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137ECFE6" w14:textId="4CE31966" w:rsidR="00343B40" w:rsidRDefault="00343B40" w:rsidP="00DF0BAF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02FA5D5C" w14:textId="51EC0A34" w:rsidR="00343B40" w:rsidRDefault="00343B40" w:rsidP="00DF0BAF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59DC4BBE" w14:textId="1181D9E5" w:rsidR="00343B40" w:rsidRDefault="00343B40" w:rsidP="00DF0BAF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73529023" w14:textId="7CE399C9" w:rsidR="00343B40" w:rsidRDefault="00343B40" w:rsidP="00DF0BAF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417096EF" w14:textId="1BBD1A95" w:rsidR="00343B40" w:rsidRDefault="00343B40" w:rsidP="00DF0BAF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43B40" w14:paraId="628012A2" w14:textId="77777777" w:rsidTr="00DF0BAF">
                    <w:trPr>
                      <w:trHeight w:val="287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2081446E" w14:textId="72D269A4" w:rsidR="00343B40" w:rsidRDefault="00343B40" w:rsidP="00DF0BAF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Contact Force(N)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1A2AF7AC" w14:textId="626DB631" w:rsidR="00343B40" w:rsidRDefault="00343B40" w:rsidP="00DF0BAF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-1.5094   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7D6C2E70" w14:textId="031AAE8E" w:rsidR="00343B40" w:rsidRDefault="00343B40" w:rsidP="00DF0BAF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52.284    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3A3E7E4B" w14:textId="75AD6903" w:rsidR="00343B40" w:rsidRDefault="00343B40" w:rsidP="00DF0BAF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-2.2859     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0A7FC39D" w14:textId="2CF93230" w:rsidR="00343B40" w:rsidRDefault="00343B40" w:rsidP="00DF0BAF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52.356      </w:t>
                        </w:r>
                      </w:p>
                    </w:tc>
                  </w:tr>
                </w:tbl>
                <w:p w14:paraId="6657BE52" w14:textId="77777777" w:rsidR="00343B40" w:rsidRPr="00213D4E" w:rsidRDefault="00343B40" w:rsidP="00DF0BAF">
                  <w:r>
                    <w:t xml:space="preserve">              </w:t>
                  </w:r>
                </w:p>
              </w:tc>
            </w:tr>
            <w:tr w:rsidR="00343B40" w14:paraId="1A99621E" w14:textId="77777777" w:rsidTr="00343B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7672C23" w14:textId="02DB933C" w:rsidR="00343B40" w:rsidRPr="00211C62" w:rsidRDefault="00343B40" w:rsidP="00DF0BAF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Component Contact-1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3C1504D2" w14:textId="3401E7C8" w:rsidR="00343B40" w:rsidRPr="000B04D4" w:rsidRDefault="00343B40" w:rsidP="00DF0BA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4825BCE5" wp14:editId="443FA589">
                        <wp:extent cx="2445385" cy="1607185"/>
                        <wp:effectExtent l="0" t="0" r="0" b="0"/>
                        <wp:docPr id="23" name="Picture 2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" name=""/>
                                <pic:cNvPicPr/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6071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343B40" w14:paraId="5F15C7CB" w14:textId="77777777" w:rsidTr="00DF0BAF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0D66B86B" w14:textId="15DBFA39" w:rsidR="00343B40" w:rsidRPr="00BE6656" w:rsidRDefault="00343B40" w:rsidP="00DF0BAF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38BDA954" w14:textId="331B089E" w:rsidR="00343B40" w:rsidRPr="00BE6656" w:rsidRDefault="00343B40" w:rsidP="00DF0BA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No penetration   (Surface to surface)</w:t>
                        </w:r>
                      </w:p>
                    </w:tc>
                  </w:tr>
                  <w:tr w:rsidR="00343B40" w14:paraId="6BE8EED6" w14:textId="77777777" w:rsidTr="00DF0BAF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7FAA00A" w14:textId="621F6720" w:rsidR="00343B40" w:rsidRDefault="00343B40" w:rsidP="00DF0BAF">
                        <w:pPr>
                          <w:jc w:val="right"/>
                        </w:pPr>
                        <w:r>
                          <w:t>Components: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4DA75E1" w14:textId="69C4194E" w:rsidR="00343B40" w:rsidRDefault="00343B40" w:rsidP="00DF0BAF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7 component(s)</w:t>
                        </w:r>
                      </w:p>
                    </w:tc>
                  </w:tr>
                </w:tbl>
                <w:p w14:paraId="619E8D23" w14:textId="77777777" w:rsidR="00343B40" w:rsidRPr="00211C62" w:rsidRDefault="00343B40" w:rsidP="00DF0BA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14:paraId="346DAF0A" w14:textId="6ABCE617" w:rsidR="00104BD8" w:rsidRDefault="00104BD8" w:rsidP="000A7C6B">
            <w:pPr>
              <w:rPr>
                <w:rStyle w:val="A3"/>
              </w:rPr>
            </w:pPr>
          </w:p>
          <w:p w14:paraId="6EE0E1AE" w14:textId="77777777" w:rsidR="00104BD8" w:rsidRDefault="00104BD8" w:rsidP="000A7C6B"/>
        </w:tc>
      </w:tr>
    </w:tbl>
    <w:p w14:paraId="36AEFCC6" w14:textId="77777777"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14:paraId="1ED38A97" w14:textId="77777777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72240481" w14:textId="3D6E7369" w:rsidR="00A61A59" w:rsidRDefault="00343B40" w:rsidP="000A7C6B">
            <w:pPr>
              <w:pStyle w:val="Heading1"/>
              <w:outlineLvl w:val="0"/>
            </w:pPr>
            <w:bookmarkStart w:id="15" w:name="_Toc72097603"/>
            <w:r>
              <w:lastRenderedPageBreak/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14:paraId="5861E881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ACDBB20" w14:textId="4304E73E" w:rsidR="00A9531D" w:rsidRDefault="00343B40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190BAF9" w14:textId="4F69D0E8" w:rsidR="00A9531D" w:rsidRDefault="00343B4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343B40" w14:paraId="0BB3F65A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D1E2F73" w14:textId="11FE87F5" w:rsidR="00343B40" w:rsidRDefault="00343B40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A0EFAAF" w14:textId="6CB26A63" w:rsidR="00343B40" w:rsidRDefault="00343B4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Standard mesh</w:t>
                  </w:r>
                </w:p>
              </w:tc>
            </w:tr>
            <w:tr w:rsidR="00343B40" w14:paraId="4CECFE21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1BA00BD" w14:textId="3ADE0923" w:rsidR="00343B40" w:rsidRDefault="00343B40" w:rsidP="00C16188">
                  <w:r>
                    <w:t xml:space="preserve">Automatic Transition: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7BB064A" w14:textId="731152B0" w:rsidR="00343B40" w:rsidRDefault="00343B4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43B40" w14:paraId="394EAE20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C6E71EC" w14:textId="1A7ADC4A" w:rsidR="00343B40" w:rsidRDefault="00343B40" w:rsidP="00C16188">
                  <w:r>
                    <w:t xml:space="preserve">Include Mesh Auto Loops: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4151EE3" w14:textId="7661D47A" w:rsidR="00343B40" w:rsidRDefault="00343B4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43B40" w14:paraId="36E0284F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8379CE9" w14:textId="5077291A" w:rsidR="00343B40" w:rsidRDefault="00343B40" w:rsidP="00C16188">
                  <w:r>
                    <w:t>Jacobian points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88B664C" w14:textId="0670B273" w:rsidR="00343B40" w:rsidRDefault="00343B4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 Points</w:t>
                  </w:r>
                </w:p>
              </w:tc>
            </w:tr>
            <w:tr w:rsidR="00343B40" w14:paraId="3269EDC7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A3BAF59" w14:textId="24D3AA76" w:rsidR="00343B40" w:rsidRDefault="00343B40" w:rsidP="00C16188">
                  <w:r>
                    <w:t>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EC2CE1D" w14:textId="673F2910" w:rsidR="00343B40" w:rsidRDefault="00343B4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0.2 in</w:t>
                  </w:r>
                </w:p>
              </w:tc>
            </w:tr>
            <w:tr w:rsidR="00343B40" w14:paraId="2E7E9174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31D6E19" w14:textId="489EC89C" w:rsidR="00343B40" w:rsidRDefault="00343B40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B1562DC" w14:textId="0E82EEBA" w:rsidR="00343B40" w:rsidRDefault="00343B4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0.01 in</w:t>
                  </w:r>
                </w:p>
              </w:tc>
            </w:tr>
            <w:tr w:rsidR="00343B40" w14:paraId="3C067608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F421136" w14:textId="5EEAF037" w:rsidR="00343B40" w:rsidRDefault="00343B40" w:rsidP="00C16188">
                  <w:r>
                    <w:t>Mesh Quality Plot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49B11CB" w14:textId="760E499D" w:rsidR="00343B40" w:rsidRDefault="00343B4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  <w:tr w:rsidR="00343B40" w14:paraId="183D9095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5D3F750" w14:textId="0CE05E34" w:rsidR="00343B40" w:rsidRDefault="00343B40" w:rsidP="00C16188">
                  <w:proofErr w:type="spellStart"/>
                  <w:r>
                    <w:t>Remesh</w:t>
                  </w:r>
                  <w:proofErr w:type="spellEnd"/>
                  <w:r>
                    <w:t xml:space="preserve"> failed parts with incompatible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FC373C8" w14:textId="168A9B9A" w:rsidR="00343B40" w:rsidRDefault="00343B4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</w:tbl>
          <w:p w14:paraId="3F21750E" w14:textId="77777777" w:rsidR="00690657" w:rsidRDefault="00690657" w:rsidP="00690657"/>
          <w:p w14:paraId="01946BE9" w14:textId="350DB29B" w:rsidR="00A9531D" w:rsidRPr="00690657" w:rsidRDefault="00343B40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14:paraId="20162D00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5FC8A9C" w14:textId="75FC9B78" w:rsidR="007107BE" w:rsidRDefault="00343B40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45E48A8" w14:textId="52E3E357" w:rsidR="007107BE" w:rsidRDefault="00343B4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85690</w:t>
                  </w:r>
                </w:p>
              </w:tc>
            </w:tr>
            <w:tr w:rsidR="00343B40" w14:paraId="3187ED19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C715D35" w14:textId="469FAEA0" w:rsidR="00343B40" w:rsidRDefault="00343B40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41194D9" w14:textId="76FB0218" w:rsidR="00343B40" w:rsidRDefault="00343B4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46949</w:t>
                  </w:r>
                </w:p>
              </w:tc>
            </w:tr>
            <w:tr w:rsidR="00343B40" w14:paraId="2D5271B3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9286001" w14:textId="4EE0B884" w:rsidR="00343B40" w:rsidRDefault="00343B40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CF7E67F" w14:textId="1E138DA7" w:rsidR="00343B40" w:rsidRDefault="00343B4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182.12</w:t>
                  </w:r>
                </w:p>
              </w:tc>
            </w:tr>
            <w:tr w:rsidR="00343B40" w14:paraId="2436E014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4053A72" w14:textId="683F2625" w:rsidR="00343B40" w:rsidRDefault="00343B40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7A01AF5" w14:textId="59A75333" w:rsidR="00343B40" w:rsidRDefault="00343B4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31.3</w:t>
                  </w:r>
                </w:p>
              </w:tc>
            </w:tr>
            <w:tr w:rsidR="00343B40" w14:paraId="475D1D1A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7D6F263" w14:textId="5A324895" w:rsidR="00343B40" w:rsidRDefault="00343B40" w:rsidP="00C16188">
                  <w:r>
                    <w:t>%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C1D9EAC" w14:textId="561769AC" w:rsidR="00343B40" w:rsidRDefault="00343B4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49.6</w:t>
                  </w:r>
                </w:p>
              </w:tc>
            </w:tr>
            <w:tr w:rsidR="00343B40" w14:paraId="7BBA47DC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E9A0EC6" w14:textId="3463BFFA" w:rsidR="00343B40" w:rsidRDefault="00343B40" w:rsidP="00C16188">
                  <w:r>
                    <w:t>% of distorted elements(Jacobian)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735884A" w14:textId="71C8B9CD" w:rsidR="00343B40" w:rsidRDefault="00343B4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343B40" w14:paraId="4EB9D2CA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A317687" w14:textId="49D8706A" w:rsidR="00343B40" w:rsidRDefault="00343B40" w:rsidP="00C16188">
                  <w:r>
                    <w:t>Time to complete mesh(</w:t>
                  </w:r>
                  <w:proofErr w:type="spellStart"/>
                  <w:r>
                    <w:t>hh;mm;ss</w:t>
                  </w:r>
                  <w:proofErr w:type="spellEnd"/>
                  <w:r>
                    <w:t xml:space="preserve">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69CF6EF" w14:textId="0F5D74F8" w:rsidR="00343B40" w:rsidRDefault="00343B40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00:00:13</w:t>
                  </w:r>
                </w:p>
              </w:tc>
            </w:tr>
            <w:tr w:rsidR="00343B40" w14:paraId="75DB8D82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448E8A9" w14:textId="02D0A898" w:rsidR="00343B40" w:rsidRDefault="00343B40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C1251DE" w14:textId="19E08625" w:rsidR="00343B40" w:rsidRDefault="00343B40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THICCO</w:t>
                  </w:r>
                </w:p>
              </w:tc>
            </w:tr>
            <w:tr w:rsidR="00D803B1" w14:paraId="765AA5B2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14:paraId="0DC915EC" w14:textId="3A0C6220" w:rsidR="00D803B1" w:rsidRDefault="00343B40" w:rsidP="00D803B1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081D2D1C" wp14:editId="7F2FE285">
                        <wp:extent cx="6711315" cy="3596640"/>
                        <wp:effectExtent l="0" t="0" r="0" b="3810"/>
                        <wp:docPr id="25" name="Picture 2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" name=""/>
                                <pic:cNvPicPr/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5966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0E9388E4" w14:textId="77777777" w:rsidR="00690657" w:rsidRDefault="00690657" w:rsidP="00690657"/>
          <w:p w14:paraId="4CF7439B" w14:textId="39311EE5" w:rsidR="002F5299" w:rsidRDefault="00343B40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Control Information:</w:t>
            </w:r>
          </w:p>
          <w:tbl>
            <w:tblPr>
              <w:tblStyle w:val="LightList-Accent3"/>
              <w:tblW w:w="0" w:type="auto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2947"/>
              <w:gridCol w:w="3870"/>
              <w:gridCol w:w="3937"/>
            </w:tblGrid>
            <w:tr w:rsidR="00A14EA8" w14:paraId="459FCD18" w14:textId="77777777" w:rsidTr="00FA533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47" w:type="dxa"/>
                  <w:tcBorders>
                    <w:top w:val="single" w:sz="18" w:space="0" w:color="4D7830"/>
                    <w:left w:val="single" w:sz="18" w:space="0" w:color="76923C" w:themeColor="accent3" w:themeShade="BF"/>
                    <w:bottom w:val="single" w:sz="8" w:space="0" w:color="000000" w:themeColor="text1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  <w:hideMark/>
                </w:tcPr>
                <w:p w14:paraId="44E974AA" w14:textId="63CC4F6C" w:rsidR="00A14EA8" w:rsidRDefault="00343B40" w:rsidP="00A14EA8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color w:val="auto"/>
                    </w:rPr>
                    <w:t>Mesh Control Name</w:t>
                  </w:r>
                </w:p>
              </w:tc>
              <w:tc>
                <w:tcPr>
                  <w:tcW w:w="3870" w:type="dxa"/>
                  <w:tcBorders>
                    <w:top w:val="single" w:sz="18" w:space="0" w:color="4D7830"/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  <w:hideMark/>
                </w:tcPr>
                <w:p w14:paraId="4B2D720D" w14:textId="6C073903" w:rsidR="00A14EA8" w:rsidRDefault="00343B40" w:rsidP="00A14EA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color w:val="auto"/>
                    </w:rPr>
                    <w:t>Mesh Control Image</w:t>
                  </w:r>
                </w:p>
              </w:tc>
              <w:tc>
                <w:tcPr>
                  <w:tcW w:w="3937" w:type="dxa"/>
                  <w:tcBorders>
                    <w:top w:val="single" w:sz="18" w:space="0" w:color="4D7830"/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  <w:hideMark/>
                </w:tcPr>
                <w:p w14:paraId="297D43D3" w14:textId="1AF8E091" w:rsidR="00A14EA8" w:rsidRDefault="00343B40" w:rsidP="00A14EA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color w:val="auto"/>
                    </w:rPr>
                    <w:t>Mesh Control Details</w:t>
                  </w:r>
                </w:p>
              </w:tc>
            </w:tr>
            <w:tr w:rsidR="00A14EA8" w14:paraId="6C2436F1" w14:textId="77777777" w:rsidTr="00FA533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4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  <w:bottom w:val="single" w:sz="8" w:space="0" w:color="000000" w:themeColor="text1"/>
                    <w:right w:val="single" w:sz="8" w:space="0" w:color="000000" w:themeColor="text1"/>
                  </w:tcBorders>
                  <w:vAlign w:val="center"/>
                  <w:hideMark/>
                </w:tcPr>
                <w:p w14:paraId="1E8BEA96" w14:textId="1E62B7D3" w:rsidR="00A14EA8" w:rsidRDefault="00343B40" w:rsidP="00A14EA8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Control-1</w:t>
                  </w:r>
                </w:p>
              </w:tc>
              <w:tc>
                <w:tcPr>
                  <w:tcW w:w="3870" w:type="dxa"/>
                  <w:tcBorders>
                    <w:top w:val="single" w:sz="18" w:space="0" w:color="76923C" w:themeColor="accent3" w:themeShade="BF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vAlign w:val="center"/>
                  <w:hideMark/>
                </w:tcPr>
                <w:p w14:paraId="78B3404D" w14:textId="39FD766B" w:rsidR="00A14EA8" w:rsidRDefault="00343B40" w:rsidP="00A14EA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4BB4A74F" wp14:editId="63376AEF">
                        <wp:extent cx="2311400" cy="1519555"/>
                        <wp:effectExtent l="0" t="0" r="0" b="4445"/>
                        <wp:docPr id="24" name="Picture 2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" name=""/>
                                <pic:cNvPicPr/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11400" cy="15195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937" w:type="dxa"/>
                  <w:tcBorders>
                    <w:top w:val="single" w:sz="18" w:space="0" w:color="76923C" w:themeColor="accent3" w:themeShade="BF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hideMark/>
                </w:tcPr>
                <w:tbl>
                  <w:tblPr>
                    <w:tblStyle w:val="MediumGrid1-Accent6"/>
                    <w:tblW w:w="3756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1764"/>
                    <w:gridCol w:w="1992"/>
                  </w:tblGrid>
                  <w:tr w:rsidR="00FA5333" w14:paraId="278B37A6" w14:textId="77777777" w:rsidTr="00485382">
                    <w:trPr>
                      <w:trHeight w:val="104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64" w:type="dxa"/>
                        <w:shd w:val="clear" w:color="auto" w:fill="auto"/>
                        <w:hideMark/>
                      </w:tcPr>
                      <w:p w14:paraId="0FB6B293" w14:textId="1DB9E611" w:rsidR="00FA5333" w:rsidRPr="00BE6656" w:rsidRDefault="00343B40" w:rsidP="00485382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1992" w:type="dxa"/>
                        <w:shd w:val="clear" w:color="auto" w:fill="auto"/>
                        <w:hideMark/>
                      </w:tcPr>
                      <w:p w14:paraId="6EED7AC1" w14:textId="7FBBD823" w:rsidR="00FA5333" w:rsidRDefault="00343B40" w:rsidP="0048538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2 Solid Body (s)</w:t>
                        </w:r>
                      </w:p>
                    </w:tc>
                  </w:tr>
                  <w:tr w:rsidR="00343B40" w14:paraId="564733EB" w14:textId="77777777" w:rsidTr="00485382">
                    <w:trPr>
                      <w:trHeight w:val="104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64" w:type="dxa"/>
                        <w:shd w:val="clear" w:color="auto" w:fill="auto"/>
                      </w:tcPr>
                      <w:p w14:paraId="2FE953FE" w14:textId="049F91EC" w:rsidR="00343B40" w:rsidRDefault="00343B40" w:rsidP="00485382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Units:</w:t>
                        </w:r>
                      </w:p>
                    </w:tc>
                    <w:tc>
                      <w:tcPr>
                        <w:tcW w:w="1992" w:type="dxa"/>
                        <w:shd w:val="clear" w:color="auto" w:fill="auto"/>
                      </w:tcPr>
                      <w:p w14:paraId="2548007B" w14:textId="78ADAC26" w:rsidR="00343B40" w:rsidRDefault="00343B40" w:rsidP="0048538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in</w:t>
                        </w:r>
                      </w:p>
                    </w:tc>
                  </w:tr>
                  <w:tr w:rsidR="00343B40" w14:paraId="07A008C0" w14:textId="77777777" w:rsidTr="00485382">
                    <w:trPr>
                      <w:trHeight w:val="104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64" w:type="dxa"/>
                        <w:shd w:val="clear" w:color="auto" w:fill="auto"/>
                      </w:tcPr>
                      <w:p w14:paraId="21D981A9" w14:textId="217C6DAB" w:rsidR="00343B40" w:rsidRDefault="00343B40" w:rsidP="00485382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Size:</w:t>
                        </w:r>
                      </w:p>
                    </w:tc>
                    <w:tc>
                      <w:tcPr>
                        <w:tcW w:w="1992" w:type="dxa"/>
                        <w:shd w:val="clear" w:color="auto" w:fill="auto"/>
                      </w:tcPr>
                      <w:p w14:paraId="304FFCBF" w14:textId="3D87EA46" w:rsidR="00343B40" w:rsidRDefault="00343B40" w:rsidP="0048538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0.195</w:t>
                        </w:r>
                      </w:p>
                    </w:tc>
                  </w:tr>
                  <w:tr w:rsidR="00343B40" w14:paraId="0A8E408E" w14:textId="77777777" w:rsidTr="00485382">
                    <w:trPr>
                      <w:trHeight w:val="104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64" w:type="dxa"/>
                        <w:shd w:val="clear" w:color="auto" w:fill="auto"/>
                      </w:tcPr>
                      <w:p w14:paraId="0289AC4F" w14:textId="0E4F4568" w:rsidR="00343B40" w:rsidRDefault="00343B40" w:rsidP="00485382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Ratio:</w:t>
                        </w:r>
                      </w:p>
                    </w:tc>
                    <w:tc>
                      <w:tcPr>
                        <w:tcW w:w="1992" w:type="dxa"/>
                        <w:shd w:val="clear" w:color="auto" w:fill="auto"/>
                      </w:tcPr>
                      <w:p w14:paraId="76A3F22B" w14:textId="122654A4" w:rsidR="00343B40" w:rsidRDefault="00343B40" w:rsidP="0048538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0.195</w:t>
                        </w:r>
                      </w:p>
                    </w:tc>
                  </w:tr>
                </w:tbl>
                <w:p w14:paraId="22E2A6C2" w14:textId="77777777" w:rsidR="00FA5333" w:rsidRDefault="00FA5333" w:rsidP="00A14EA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0BAD9FAE" w14:textId="41A3B4D1" w:rsidR="00A61A59" w:rsidRPr="00F077CB" w:rsidRDefault="00A61A59" w:rsidP="000A7C6B"/>
        </w:tc>
      </w:tr>
    </w:tbl>
    <w:p w14:paraId="3478750F" w14:textId="77777777"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14:paraId="1730269D" w14:textId="77777777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0C2F8EC1" w14:textId="3B06EF3D" w:rsidR="002C53F9" w:rsidRDefault="00343B40" w:rsidP="000A7C6B">
            <w:pPr>
              <w:pStyle w:val="Heading1"/>
              <w:outlineLvl w:val="0"/>
            </w:pPr>
            <w:bookmarkStart w:id="16" w:name="_Toc72097604"/>
            <w:r>
              <w:t>Sensor Details</w:t>
            </w:r>
            <w:bookmarkEnd w:id="16"/>
          </w:p>
          <w:p w14:paraId="36B34A24" w14:textId="66B885F8" w:rsidR="002C53F9" w:rsidRPr="00F077CB" w:rsidRDefault="00343B40" w:rsidP="000A7C6B">
            <w:r>
              <w:t>No Data</w:t>
            </w:r>
          </w:p>
        </w:tc>
      </w:tr>
    </w:tbl>
    <w:p w14:paraId="2D461F37" w14:textId="77777777"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14:paraId="1F2548B4" w14:textId="77777777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76285413" w14:textId="07910776" w:rsidR="005F5B79" w:rsidRDefault="00343B40" w:rsidP="000A7C6B">
            <w:pPr>
              <w:pStyle w:val="Heading1"/>
              <w:outlineLvl w:val="0"/>
            </w:pPr>
            <w:bookmarkStart w:id="17" w:name="_Toc72097605"/>
            <w:r>
              <w:lastRenderedPageBreak/>
              <w:t>Resultant Forces</w:t>
            </w:r>
            <w:bookmarkEnd w:id="17"/>
          </w:p>
          <w:p w14:paraId="042E479B" w14:textId="34E9CCEF" w:rsidR="005F5B79" w:rsidRPr="000B04D4" w:rsidRDefault="00343B40" w:rsidP="000A7C6B">
            <w:pPr>
              <w:pStyle w:val="Heading2"/>
              <w:outlineLvl w:val="1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14:paraId="2437AB15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7E7DAB98" w14:textId="0DF2D3D1" w:rsidR="005F5B79" w:rsidRDefault="00343B40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62CDF74" w14:textId="10104637" w:rsidR="005F5B79" w:rsidRDefault="00343B40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72853B15" w14:textId="4F44230A" w:rsidR="005F5B79" w:rsidRDefault="00343B40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C387B94" w14:textId="0ECC3750" w:rsidR="005F5B79" w:rsidRDefault="00343B40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DE9CCC9" w14:textId="70F4915F" w:rsidR="005F5B79" w:rsidRDefault="00343B40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D6203C7" w14:textId="29C99B28" w:rsidR="005F5B79" w:rsidRDefault="00343B40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6C15B8BF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6AB0A8A" w14:textId="37B4A8A8" w:rsidR="005F5B79" w:rsidRPr="004D2956" w:rsidRDefault="00343B40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AC015AA" w14:textId="5B626779" w:rsidR="005F5B79" w:rsidRPr="004D2956" w:rsidRDefault="00343B4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60C0A2D" w14:textId="04010696" w:rsidR="005F5B79" w:rsidRPr="004D2956" w:rsidRDefault="00343B4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-4.36265e-05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6EF3E01" w14:textId="4B72BB33" w:rsidR="005F5B79" w:rsidRPr="004D2956" w:rsidRDefault="00343B4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486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32AAE83" w14:textId="7179DFAC" w:rsidR="005F5B79" w:rsidRPr="004D2956" w:rsidRDefault="00343B4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-3.31608e-05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775C510" w14:textId="365212D7" w:rsidR="005F5B79" w:rsidRPr="004D2956" w:rsidRDefault="00343B4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486</w:t>
                  </w:r>
                </w:p>
              </w:tc>
            </w:tr>
          </w:tbl>
          <w:p w14:paraId="185D7199" w14:textId="56EA436C" w:rsidR="005F5B79" w:rsidRPr="000B04D4" w:rsidRDefault="00343B40" w:rsidP="000A7C6B">
            <w:pPr>
              <w:pStyle w:val="Heading2"/>
              <w:outlineLvl w:val="1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14:paraId="32342BF8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3DBB7F3" w14:textId="72772926" w:rsidR="005F5B79" w:rsidRDefault="00343B40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F2CB60D" w14:textId="26D5EE08" w:rsidR="005F5B79" w:rsidRDefault="00343B40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150E338" w14:textId="432E748B" w:rsidR="005F5B79" w:rsidRDefault="00343B40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729B4A8" w14:textId="014FC1D4" w:rsidR="005F5B79" w:rsidRDefault="00343B40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6047EA7" w14:textId="23BEF067" w:rsidR="005F5B79" w:rsidRDefault="00343B40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57B9C9E" w14:textId="29B08087" w:rsidR="005F5B79" w:rsidRDefault="00343B40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782A68F6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687A961" w14:textId="60728FAA" w:rsidR="005F5B79" w:rsidRPr="004D2956" w:rsidRDefault="00343B40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D79B15F" w14:textId="781974A8" w:rsidR="005F5B79" w:rsidRPr="004D2956" w:rsidRDefault="00343B4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N.m</w:t>
                  </w:r>
                  <w:proofErr w:type="spellEnd"/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096801F" w14:textId="6839DAF3" w:rsidR="005F5B79" w:rsidRPr="004D2956" w:rsidRDefault="00343B4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8BE13C8" w14:textId="6BCB8E98" w:rsidR="005F5B79" w:rsidRPr="004D2956" w:rsidRDefault="00343B4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F09B680" w14:textId="6F197090" w:rsidR="005F5B79" w:rsidRPr="004D2956" w:rsidRDefault="00343B4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2AB13FC" w14:textId="733F921B" w:rsidR="005F5B79" w:rsidRPr="004D2956" w:rsidRDefault="00343B40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0E098AFA" w14:textId="77777777" w:rsidR="005F5B79" w:rsidRDefault="005F5B79" w:rsidP="000A7C6B"/>
        </w:tc>
      </w:tr>
      <w:tr w:rsidR="005F5B79" w14:paraId="27598475" w14:textId="77777777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19AD45C0" w14:textId="16FCFC63" w:rsidR="005F5B79" w:rsidRDefault="005F5B79" w:rsidP="000A7C6B">
            <w:bookmarkStart w:id="18" w:name="_Toc243733151"/>
            <w:bookmarkStart w:id="19" w:name="_Toc245020119"/>
            <w:bookmarkStart w:id="20" w:name="_Toc245020151"/>
          </w:p>
        </w:tc>
      </w:tr>
      <w:bookmarkEnd w:id="18"/>
      <w:bookmarkEnd w:id="19"/>
      <w:bookmarkEnd w:id="20"/>
    </w:tbl>
    <w:p w14:paraId="303B4EB4" w14:textId="77777777"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14:paraId="70E4F578" w14:textId="77777777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1CEAB6B7" w14:textId="52B4D818" w:rsidR="0050542D" w:rsidRPr="00343B40" w:rsidRDefault="00343B40" w:rsidP="00343B40">
            <w:pPr>
              <w:pStyle w:val="Heading1"/>
            </w:pPr>
            <w:bookmarkStart w:id="21" w:name="_Toc72097606"/>
            <w:r>
              <w:t>Beams</w:t>
            </w:r>
            <w:bookmarkEnd w:id="21"/>
          </w:p>
          <w:p w14:paraId="6C6EC769" w14:textId="7EBCD14C" w:rsidR="00EC2432" w:rsidRDefault="00343B40" w:rsidP="000A7C6B">
            <w:r>
              <w:rPr>
                <w:sz w:val="24"/>
                <w:szCs w:val="24"/>
              </w:rPr>
              <w:t>No Data</w:t>
            </w:r>
          </w:p>
        </w:tc>
      </w:tr>
    </w:tbl>
    <w:p w14:paraId="1AA9F3F5" w14:textId="77777777"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14:paraId="3B64D0A3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0500BF1F" w14:textId="688F1595" w:rsidR="00EC2432" w:rsidRDefault="00343B40" w:rsidP="000A7C6B">
            <w:pPr>
              <w:pStyle w:val="Heading1"/>
              <w:outlineLvl w:val="0"/>
            </w:pPr>
            <w:bookmarkStart w:id="22" w:name="_Toc243733152"/>
            <w:bookmarkStart w:id="23" w:name="_Toc245020120"/>
            <w:bookmarkStart w:id="24" w:name="_Toc245020152"/>
            <w:bookmarkStart w:id="25" w:name="_Toc72097607"/>
            <w:r>
              <w:lastRenderedPageBreak/>
              <w:t>Study Results</w:t>
            </w:r>
            <w:bookmarkEnd w:id="25"/>
          </w:p>
          <w:p w14:paraId="21CFFA69" w14:textId="3BCEA64F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71"/>
              <w:gridCol w:w="3181"/>
              <w:gridCol w:w="2423"/>
              <w:gridCol w:w="2579"/>
            </w:tblGrid>
            <w:tr w:rsidR="00343B40" w14:paraId="5C9F4903" w14:textId="77777777" w:rsidTr="00DF0BA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1362C59" w14:textId="69BF23D2" w:rsidR="00343B40" w:rsidRDefault="00343B40" w:rsidP="00343B40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6504412" w14:textId="530F7CD1" w:rsidR="00343B40" w:rsidRDefault="00343B40" w:rsidP="00343B4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0505C68" w14:textId="359665FC" w:rsidR="00343B40" w:rsidRDefault="00343B40" w:rsidP="00343B4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25F5AA9E" w14:textId="73A73DD6" w:rsidR="00343B40" w:rsidRDefault="00343B40" w:rsidP="00343B4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343B40" w14:paraId="7A804C9A" w14:textId="77777777" w:rsidTr="00DF0BA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5C0E99B" w14:textId="72EA190B" w:rsidR="00343B40" w:rsidRPr="004D2956" w:rsidRDefault="00343B40" w:rsidP="00343B40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4CEC044" w14:textId="4E6206E6" w:rsidR="00343B40" w:rsidRPr="004D2956" w:rsidRDefault="00343B40" w:rsidP="00343B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70F3C99" w14:textId="77777777" w:rsidR="00343B40" w:rsidRDefault="00343B40" w:rsidP="00343B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1.029e-01 N/m^2</w:t>
                  </w:r>
                </w:p>
                <w:p w14:paraId="7AB2CC30" w14:textId="7E949AE9" w:rsidR="00343B40" w:rsidRPr="004D2956" w:rsidRDefault="00343B40" w:rsidP="00343B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46449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E1990BA" w14:textId="77777777" w:rsidR="00343B40" w:rsidRDefault="00343B40" w:rsidP="00343B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1.071e+08 N/m^2</w:t>
                  </w:r>
                </w:p>
                <w:p w14:paraId="38504553" w14:textId="75D2128C" w:rsidR="00343B40" w:rsidRPr="004D2956" w:rsidRDefault="00343B40" w:rsidP="00343B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73126</w:t>
                  </w:r>
                </w:p>
              </w:tc>
            </w:tr>
            <w:tr w:rsidR="00343B40" w14:paraId="6FE90B5E" w14:textId="77777777" w:rsidTr="00DF0BAF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707ACC7" w14:textId="7A8AAB63" w:rsidR="00343B40" w:rsidRDefault="00343B40" w:rsidP="00343B40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34DDDF70" wp14:editId="5B261AFF">
                        <wp:extent cx="6858000" cy="3675380"/>
                        <wp:effectExtent l="0" t="0" r="0" b="1270"/>
                        <wp:docPr id="26" name="Picture 2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" name=""/>
                                <pic:cNvPicPr/>
                              </pic:nvPicPr>
                              <pic:blipFill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753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C7C1972" w14:textId="2AEE7F8F" w:rsidR="00343B40" w:rsidRPr="004D2956" w:rsidRDefault="00343B40" w:rsidP="00343B40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borderless_simplified_panel_compression-compression-Stress-Stress1</w:t>
                  </w:r>
                </w:p>
              </w:tc>
            </w:tr>
          </w:tbl>
          <w:p w14:paraId="01CEF314" w14:textId="5A661726" w:rsidR="00343B40" w:rsidRDefault="00343B40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813"/>
              <w:gridCol w:w="3372"/>
              <w:gridCol w:w="2378"/>
              <w:gridCol w:w="2191"/>
            </w:tblGrid>
            <w:tr w:rsidR="00343B40" w14:paraId="3E97C3FD" w14:textId="77777777" w:rsidTr="00DF0BA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AE3743B" w14:textId="17449806" w:rsidR="00343B40" w:rsidRDefault="00343B40" w:rsidP="00343B40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2EEEE73" w14:textId="459DA32B" w:rsidR="00343B40" w:rsidRDefault="00343B40" w:rsidP="00343B4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33E84BA" w14:textId="74C94143" w:rsidR="00343B40" w:rsidRDefault="00343B40" w:rsidP="00343B4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607689F7" w14:textId="218AAD70" w:rsidR="00343B40" w:rsidRDefault="00343B40" w:rsidP="00343B4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343B40" w14:paraId="5E853E71" w14:textId="77777777" w:rsidTr="00DF0BA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F469308" w14:textId="232D3701" w:rsidR="00343B40" w:rsidRPr="004D2956" w:rsidRDefault="00343B40" w:rsidP="00343B40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18376BE" w14:textId="63EC0274" w:rsidR="00343B40" w:rsidRPr="004D2956" w:rsidRDefault="00343B40" w:rsidP="00343B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39167EB" w14:textId="77777777" w:rsidR="00343B40" w:rsidRDefault="00343B40" w:rsidP="00343B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 mm</w:t>
                  </w:r>
                </w:p>
                <w:p w14:paraId="1B6F32E3" w14:textId="7C4C5193" w:rsidR="00343B40" w:rsidRPr="004D2956" w:rsidRDefault="00343B40" w:rsidP="00343B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28218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89C7527" w14:textId="77777777" w:rsidR="00343B40" w:rsidRDefault="00343B40" w:rsidP="00343B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2.715e-01 mm</w:t>
                  </w:r>
                </w:p>
                <w:p w14:paraId="13FFFC78" w14:textId="454729B7" w:rsidR="00343B40" w:rsidRPr="004D2956" w:rsidRDefault="00343B40" w:rsidP="00343B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862</w:t>
                  </w:r>
                </w:p>
              </w:tc>
            </w:tr>
            <w:tr w:rsidR="00343B40" w14:paraId="612D8C13" w14:textId="77777777" w:rsidTr="00DF0BAF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8B94D64" w14:textId="5A19F17F" w:rsidR="00343B40" w:rsidRDefault="00343B40" w:rsidP="00343B40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30526F94" wp14:editId="3F8E39C0">
                        <wp:extent cx="6858000" cy="3675380"/>
                        <wp:effectExtent l="0" t="0" r="0" b="1270"/>
                        <wp:docPr id="27" name="Picture 2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7" name=""/>
                                <pic:cNvPicPr/>
                              </pic:nvPicPr>
                              <pic:blipFill>
                                <a:blip r:embed="rId3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753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7DAD516" w14:textId="1695DFC5" w:rsidR="00343B40" w:rsidRPr="004D2956" w:rsidRDefault="00343B40" w:rsidP="00343B40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borderless_simplified_panel_compression-compression-Displacement-Displacement1</w:t>
                  </w:r>
                </w:p>
              </w:tc>
            </w:tr>
          </w:tbl>
          <w:p w14:paraId="1992EC57" w14:textId="2B63A200" w:rsidR="00343B40" w:rsidRDefault="00343B40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92"/>
              <w:gridCol w:w="3389"/>
              <w:gridCol w:w="2448"/>
              <w:gridCol w:w="2425"/>
            </w:tblGrid>
            <w:tr w:rsidR="00343B40" w14:paraId="4F688C08" w14:textId="77777777" w:rsidTr="00DF0BA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9427FA6" w14:textId="00A2FE3E" w:rsidR="00343B40" w:rsidRDefault="00343B40" w:rsidP="00343B40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727CDDC" w14:textId="0A3B2856" w:rsidR="00343B40" w:rsidRDefault="00343B40" w:rsidP="00343B4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D11407E" w14:textId="4D23D568" w:rsidR="00343B40" w:rsidRDefault="00343B40" w:rsidP="00343B4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49E41E3B" w14:textId="1EBEF53E" w:rsidR="00343B40" w:rsidRDefault="00343B40" w:rsidP="00343B4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343B40" w14:paraId="4A369EBC" w14:textId="77777777" w:rsidTr="00DF0BA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8D0FD7F" w14:textId="2302CCD7" w:rsidR="00343B40" w:rsidRPr="004D2956" w:rsidRDefault="00343B40" w:rsidP="00343B40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499F53D" w14:textId="6C54B50D" w:rsidR="00343B40" w:rsidRPr="004D2956" w:rsidRDefault="00343B40" w:rsidP="00343B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D97FEB1" w14:textId="77777777" w:rsidR="00343B40" w:rsidRDefault="00343B40" w:rsidP="00343B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1.830e-12 </w:t>
                  </w:r>
                </w:p>
                <w:p w14:paraId="2161E1A1" w14:textId="3B128E9D" w:rsidR="00343B40" w:rsidRPr="004D2956" w:rsidRDefault="00343B40" w:rsidP="00343B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25084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3683AA3" w14:textId="77777777" w:rsidR="00343B40" w:rsidRDefault="00343B40" w:rsidP="00343B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1.445e-03 </w:t>
                  </w:r>
                </w:p>
                <w:p w14:paraId="4319A75E" w14:textId="709E4439" w:rsidR="00343B40" w:rsidRPr="004D2956" w:rsidRDefault="00343B40" w:rsidP="00343B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37703</w:t>
                  </w:r>
                </w:p>
              </w:tc>
            </w:tr>
            <w:tr w:rsidR="00343B40" w14:paraId="31C294AE" w14:textId="77777777" w:rsidTr="00DF0BAF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C74671E" w14:textId="3882D082" w:rsidR="00343B40" w:rsidRDefault="00343B40" w:rsidP="00343B40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0D85DB8E" wp14:editId="02A350B8">
                        <wp:extent cx="6858000" cy="3675380"/>
                        <wp:effectExtent l="0" t="0" r="0" b="1270"/>
                        <wp:docPr id="28" name="Picture 2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" name=""/>
                                <pic:cNvPicPr/>
                              </pic:nvPicPr>
                              <pic:blipFill>
                                <a:blip r:embed="rId3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753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8A4B50E" w14:textId="468DE34B" w:rsidR="00343B40" w:rsidRPr="004D2956" w:rsidRDefault="00343B40" w:rsidP="00343B40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borderless_simplified_panel_compression-compression-Strain-Strain1</w:t>
                  </w:r>
                </w:p>
              </w:tc>
            </w:tr>
          </w:tbl>
          <w:p w14:paraId="284A9F76" w14:textId="10CEB2B4" w:rsidR="00343B40" w:rsidRDefault="00343B40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05"/>
              <w:gridCol w:w="3252"/>
              <w:gridCol w:w="2510"/>
              <w:gridCol w:w="2487"/>
            </w:tblGrid>
            <w:tr w:rsidR="00343B40" w14:paraId="1CC03DFC" w14:textId="77777777" w:rsidTr="00DF0BA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4419793" w14:textId="07CBA418" w:rsidR="00343B40" w:rsidRDefault="00343B40" w:rsidP="00343B40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360E9CD" w14:textId="2C206848" w:rsidR="00343B40" w:rsidRDefault="00343B40" w:rsidP="00343B4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7F619A5" w14:textId="1B217642" w:rsidR="00343B40" w:rsidRDefault="00343B40" w:rsidP="00343B4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07427CF3" w14:textId="5809B5D9" w:rsidR="00343B40" w:rsidRDefault="00343B40" w:rsidP="00343B40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343B40" w14:paraId="57F5006C" w14:textId="77777777" w:rsidTr="00DF0BA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616BFDF" w14:textId="0AFB64FD" w:rsidR="00343B40" w:rsidRPr="004D2956" w:rsidRDefault="00343B40" w:rsidP="00343B40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Factor of Safety1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1CB80E4" w14:textId="54E26A8C" w:rsidR="00343B40" w:rsidRPr="004D2956" w:rsidRDefault="00343B40" w:rsidP="00343B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Mohr-Coulomb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D06D44E" w14:textId="77777777" w:rsidR="00343B40" w:rsidRDefault="00343B40" w:rsidP="00343B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2.975e+00 </w:t>
                  </w:r>
                </w:p>
                <w:p w14:paraId="771C6B1D" w14:textId="2A0B845C" w:rsidR="00343B40" w:rsidRPr="004D2956" w:rsidRDefault="00343B40" w:rsidP="00343B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78228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A841FEB" w14:textId="77777777" w:rsidR="00343B40" w:rsidRDefault="00343B40" w:rsidP="00343B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3.000e+00 </w:t>
                  </w:r>
                </w:p>
                <w:p w14:paraId="184631E6" w14:textId="49C94719" w:rsidR="00343B40" w:rsidRPr="004D2956" w:rsidRDefault="00343B40" w:rsidP="00343B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</w:t>
                  </w:r>
                </w:p>
              </w:tc>
            </w:tr>
            <w:tr w:rsidR="00343B40" w14:paraId="2FB76A8B" w14:textId="77777777" w:rsidTr="00DF0BAF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D1E0E17" w14:textId="403D3D2C" w:rsidR="00343B40" w:rsidRDefault="00343B40" w:rsidP="00343B40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08608F37" wp14:editId="5E00F381">
                        <wp:extent cx="6858000" cy="3675380"/>
                        <wp:effectExtent l="0" t="0" r="0" b="1270"/>
                        <wp:docPr id="29" name="Picture 2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9" name=""/>
                                <pic:cNvPicPr/>
                              </pic:nvPicPr>
                              <pic:blipFill>
                                <a:blip r:embed="rId3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753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50F86E9" w14:textId="0FBA9F0F" w:rsidR="00343B40" w:rsidRPr="004D2956" w:rsidRDefault="00343B40" w:rsidP="00343B40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borderless_simplified_panel_compression-compression-Factor of Safety-Factor of Safety1</w:t>
                  </w:r>
                </w:p>
              </w:tc>
            </w:tr>
          </w:tbl>
          <w:p w14:paraId="64AA4E8C" w14:textId="77777777" w:rsidR="00343B40" w:rsidRPr="000B04D4" w:rsidRDefault="00343B40" w:rsidP="000A7C6B"/>
          <w:bookmarkEnd w:id="22"/>
          <w:bookmarkEnd w:id="23"/>
          <w:bookmarkEnd w:id="24"/>
          <w:p w14:paraId="5F46D4F6" w14:textId="2C56102A" w:rsidR="00EC2432" w:rsidRDefault="00EC2432" w:rsidP="000A7C6B"/>
        </w:tc>
      </w:tr>
    </w:tbl>
    <w:p w14:paraId="25A4CCF1" w14:textId="77777777"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B1701" w14:paraId="41FC13C3" w14:textId="77777777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507C0C98" w14:textId="1BC82C64" w:rsidR="000B1701" w:rsidRDefault="00343B40" w:rsidP="00343B40">
            <w:pPr>
              <w:pStyle w:val="Heading1"/>
            </w:pPr>
            <w:bookmarkStart w:id="26" w:name="_Toc72097608"/>
            <w:r>
              <w:t>Conclusion</w:t>
            </w:r>
            <w:bookmarkEnd w:id="26"/>
          </w:p>
        </w:tc>
      </w:tr>
    </w:tbl>
    <w:p w14:paraId="0B57E677" w14:textId="00D7419A" w:rsidR="00AC3438" w:rsidRPr="00AC3438" w:rsidRDefault="00AC3438" w:rsidP="00FE0924"/>
    <w:sectPr w:rsidR="00AC3438" w:rsidRPr="00AC3438" w:rsidSect="00343B40">
      <w:footerReference w:type="default" r:id="rId34"/>
      <w:footerReference w:type="first" r:id="rId35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EF71E7" w14:textId="77777777" w:rsidR="00343B40" w:rsidRDefault="00343B40" w:rsidP="00F25CD7">
      <w:pPr>
        <w:spacing w:after="0" w:line="240" w:lineRule="auto"/>
      </w:pPr>
      <w:r>
        <w:separator/>
      </w:r>
    </w:p>
  </w:endnote>
  <w:endnote w:type="continuationSeparator" w:id="0">
    <w:p w14:paraId="3DD54B3E" w14:textId="77777777" w:rsidR="00343B40" w:rsidRDefault="00343B40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11"/>
      <w:gridCol w:w="3968"/>
      <w:gridCol w:w="4580"/>
      <w:gridCol w:w="557"/>
    </w:tblGrid>
    <w:tr w:rsidR="00DC4D2F" w14:paraId="43FDBF7A" w14:textId="77777777" w:rsidTr="003E1AE9">
      <w:tc>
        <w:tcPr>
          <w:tcW w:w="867" w:type="pct"/>
        </w:tcPr>
        <w:p w14:paraId="55D2A499" w14:textId="77777777"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0CA4146E" wp14:editId="0DB081D4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0D016551" w14:textId="6E1565C4" w:rsidR="00DC4D2F" w:rsidRDefault="00343B40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14:paraId="09987ED7" w14:textId="568873AA" w:rsidR="00DC4D2F" w:rsidRDefault="00343B40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 xml:space="preserve">Simulation of </w:t>
          </w: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borderless_simplified_panel_compression</w:t>
          </w:r>
          <w:proofErr w:type="spellEnd"/>
        </w:p>
      </w:tc>
      <w:tc>
        <w:tcPr>
          <w:tcW w:w="0" w:type="auto"/>
          <w:vAlign w:val="bottom"/>
        </w:tcPr>
        <w:p w14:paraId="3A46AA3D" w14:textId="77777777"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</w:tc>
    </w:tr>
  </w:tbl>
  <w:p w14:paraId="78A77293" w14:textId="77777777"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14:paraId="643125B4" w14:textId="77777777" w:rsidTr="00BF0BC4">
      <w:tc>
        <w:tcPr>
          <w:tcW w:w="1908" w:type="dxa"/>
        </w:tcPr>
        <w:p w14:paraId="56478146" w14:textId="77777777"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47714887" wp14:editId="5FF84AD1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10373313" w14:textId="02054295" w:rsidR="00DC4D2F" w:rsidRDefault="00343B40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30AF0ECF" w14:textId="60BF5D9A" w:rsidR="00DC4D2F" w:rsidRDefault="00343B40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 xml:space="preserve">Simulation of </w:t>
          </w: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borderless_simplified_panel_compression</w:t>
          </w:r>
          <w:proofErr w:type="spellEnd"/>
        </w:p>
      </w:tc>
      <w:tc>
        <w:tcPr>
          <w:tcW w:w="360" w:type="dxa"/>
          <w:vAlign w:val="bottom"/>
        </w:tcPr>
        <w:p w14:paraId="46D7E9CD" w14:textId="77777777"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4C804820" w14:textId="77777777"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B101EE" w14:textId="77777777" w:rsidR="00343B40" w:rsidRDefault="00343B40" w:rsidP="00F25CD7">
      <w:pPr>
        <w:spacing w:after="0" w:line="240" w:lineRule="auto"/>
      </w:pPr>
      <w:r>
        <w:separator/>
      </w:r>
    </w:p>
  </w:footnote>
  <w:footnote w:type="continuationSeparator" w:id="0">
    <w:p w14:paraId="09E3C0A6" w14:textId="77777777" w:rsidR="00343B40" w:rsidRDefault="00343B40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43B40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43B40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B23B8"/>
  <w15:docId w15:val="{6A5CBF13-D8FF-450E-A002-CAAAD97E2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34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footer" Target="footer2.xm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948785-F77C-4300-A926-F08FDFDF1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SimulationReportTemplate_2007.dotx</Template>
  <TotalTime>4</TotalTime>
  <Pages>16</Pages>
  <Words>1417</Words>
  <Characters>8078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9477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Nathan Ng</dc:creator>
  <cp:lastModifiedBy>Nathan Ng</cp:lastModifiedBy>
  <cp:revision>1</cp:revision>
  <dcterms:created xsi:type="dcterms:W3CDTF">2021-05-17T05:42:00Z</dcterms:created>
  <dcterms:modified xsi:type="dcterms:W3CDTF">2021-05-17T05:46:00Z</dcterms:modified>
</cp:coreProperties>
</file>