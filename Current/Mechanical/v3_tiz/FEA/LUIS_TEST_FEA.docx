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5489EDC3" w14:textId="77777777" w:rsidTr="00A43A5B">
        <w:trPr>
          <w:cantSplit/>
          <w:trHeight w:val="4488"/>
        </w:trPr>
        <w:tc>
          <w:tcPr>
            <w:tcW w:w="6285" w:type="dxa"/>
          </w:tcPr>
          <w:p w14:paraId="3206BA21" w14:textId="66847ADF" w:rsidR="00F448BC" w:rsidRDefault="0030371C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6A9EDF" wp14:editId="4A853128">
                  <wp:extent cx="3853815" cy="1999615"/>
                  <wp:effectExtent l="0" t="0" r="0" b="635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9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25B82E83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471F4CD2" w14:textId="09F99FE6" w:rsidR="00B77317" w:rsidRPr="00CD1539" w:rsidRDefault="0030371C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panel_assembly_test</w:t>
                  </w:r>
                  <w:proofErr w:type="spellEnd"/>
                </w:p>
                <w:p w14:paraId="16D2DD0C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3276D726" w14:textId="5006A871" w:rsidR="00B77317" w:rsidRPr="00CD1539" w:rsidRDefault="0030371C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Thursday, April 15,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14:paraId="142892B7" w14:textId="7CD1195C" w:rsidR="00B77317" w:rsidRPr="00CD1539" w:rsidRDefault="0030371C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73913C03" w14:textId="58DFFBAF" w:rsidR="00B77317" w:rsidRPr="006A441F" w:rsidRDefault="0030371C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3E8A4C89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25DD0EF7" w14:textId="31342CAF" w:rsidR="00B77317" w:rsidRDefault="0030371C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43172E68" w14:textId="62675864" w:rsidR="0030371C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69414240" w:history="1">
                        <w:r w:rsidR="0030371C" w:rsidRPr="004E50A5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30371C">
                          <w:rPr>
                            <w:noProof/>
                            <w:webHidden/>
                          </w:rPr>
                          <w:tab/>
                        </w:r>
                        <w:r w:rsidR="0030371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0371C">
                          <w:rPr>
                            <w:noProof/>
                            <w:webHidden/>
                          </w:rPr>
                          <w:instrText xml:space="preserve"> PAGEREF _Toc69414240 \h </w:instrText>
                        </w:r>
                        <w:r w:rsidR="0030371C">
                          <w:rPr>
                            <w:noProof/>
                            <w:webHidden/>
                          </w:rPr>
                        </w:r>
                        <w:r w:rsidR="0030371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0371C">
                          <w:rPr>
                            <w:noProof/>
                            <w:webHidden/>
                          </w:rPr>
                          <w:t>1</w:t>
                        </w:r>
                        <w:r w:rsidR="0030371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B5C2851" w14:textId="05D67889" w:rsidR="0030371C" w:rsidRDefault="0030371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14241" w:history="1">
                        <w:r w:rsidRPr="004E50A5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_Toc69414241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98391C7" w14:textId="537F31A8" w:rsidR="0030371C" w:rsidRDefault="0030371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14242" w:history="1">
                        <w:r w:rsidRPr="004E50A5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_Toc69414242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77C5DED" w14:textId="3700A047" w:rsidR="0030371C" w:rsidRDefault="0030371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14243" w:history="1">
                        <w:r w:rsidRPr="004E50A5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_Toc69414243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92C36BF" w14:textId="1688535F" w:rsidR="0030371C" w:rsidRDefault="0030371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14244" w:history="1">
                        <w:r w:rsidRPr="004E50A5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_Toc69414244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03D1B93" w14:textId="362B7D2E" w:rsidR="0030371C" w:rsidRDefault="0030371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14245" w:history="1">
                        <w:r w:rsidRPr="004E50A5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_Toc69414245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357963F" w14:textId="75DA991A" w:rsidR="0030371C" w:rsidRDefault="0030371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14246" w:history="1">
                        <w:r w:rsidRPr="004E50A5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_Toc69414246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22B9913" w14:textId="7EEF78EB" w:rsidR="0030371C" w:rsidRDefault="0030371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14247" w:history="1">
                        <w:r w:rsidRPr="004E50A5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_Toc69414247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D9C2B7D" w14:textId="67E09BA3" w:rsidR="0030371C" w:rsidRDefault="0030371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14248" w:history="1">
                        <w:r w:rsidRPr="004E50A5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_Toc69414248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B3D6673" w14:textId="068FEC45" w:rsidR="0030371C" w:rsidRDefault="0030371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14249" w:history="1">
                        <w:r w:rsidRPr="004E50A5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_Toc69414249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D90365A" w14:textId="4560D609" w:rsidR="0030371C" w:rsidRDefault="0030371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14250" w:history="1">
                        <w:r w:rsidRPr="004E50A5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_Toc69414250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081D5D1" w14:textId="620F56DB" w:rsidR="0030371C" w:rsidRDefault="0030371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14251" w:history="1">
                        <w:r w:rsidRPr="004E50A5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_Toc69414251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FF47277" w14:textId="28D3AEAD" w:rsidR="0030371C" w:rsidRDefault="0030371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14252" w:history="1">
                        <w:r w:rsidRPr="004E50A5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_Toc69414252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FD81A45" w14:textId="3340CBDA" w:rsidR="0030371C" w:rsidRDefault="0030371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14253" w:history="1">
                        <w:r w:rsidRPr="004E50A5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_Toc69414253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0749724" w14:textId="16B13B7C" w:rsidR="0030371C" w:rsidRDefault="0030371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414254" w:history="1">
                        <w:r w:rsidRPr="004E50A5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_Toc69414254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C93D620" w14:textId="73D72441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5AA7057A" w14:textId="77777777" w:rsidR="00F448BC" w:rsidRDefault="00F448BC" w:rsidP="00A5373F"/>
        </w:tc>
      </w:tr>
      <w:tr w:rsidR="00F448BC" w14:paraId="1A2CBF9B" w14:textId="77777777" w:rsidTr="00BE081A">
        <w:trPr>
          <w:cantSplit/>
          <w:trHeight w:val="3924"/>
        </w:trPr>
        <w:tc>
          <w:tcPr>
            <w:tcW w:w="6285" w:type="dxa"/>
          </w:tcPr>
          <w:p w14:paraId="4A7346E1" w14:textId="40877C30" w:rsidR="00C27B5D" w:rsidRDefault="0030371C" w:rsidP="00C27B5D">
            <w:pPr>
              <w:pStyle w:val="Heading1"/>
              <w:outlineLvl w:val="0"/>
            </w:pPr>
            <w:bookmarkStart w:id="0" w:name="_Toc69414240"/>
            <w:r>
              <w:t>Description</w:t>
            </w:r>
            <w:bookmarkEnd w:id="0"/>
          </w:p>
          <w:p w14:paraId="4372F4F0" w14:textId="1F1BF9E8" w:rsidR="00F448BC" w:rsidRPr="00E65D6E" w:rsidRDefault="0030371C" w:rsidP="00FF408C">
            <w:r>
              <w:t>No Data</w:t>
            </w:r>
          </w:p>
        </w:tc>
        <w:tc>
          <w:tcPr>
            <w:tcW w:w="4713" w:type="dxa"/>
            <w:vMerge/>
          </w:tcPr>
          <w:p w14:paraId="2C2B74CE" w14:textId="77777777" w:rsidR="00F448BC" w:rsidRPr="00A33AA4" w:rsidRDefault="00F448BC" w:rsidP="00840CC7">
            <w:pPr>
              <w:pStyle w:val="TOC3"/>
            </w:pPr>
          </w:p>
        </w:tc>
      </w:tr>
    </w:tbl>
    <w:p w14:paraId="41BF5CB3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2EADC579" w14:textId="77777777" w:rsidTr="00DD03CF">
        <w:tc>
          <w:tcPr>
            <w:tcW w:w="11016" w:type="dxa"/>
          </w:tcPr>
          <w:p w14:paraId="65540C20" w14:textId="66A3492F" w:rsidR="00343025" w:rsidRDefault="0030371C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69414241"/>
            <w:r>
              <w:lastRenderedPageBreak/>
              <w:t>Assumptions</w:t>
            </w:r>
            <w:bookmarkEnd w:id="4"/>
          </w:p>
          <w:p w14:paraId="3AC4E5B9" w14:textId="0B4B32E8" w:rsidR="00A96F2C" w:rsidRDefault="00A96F2C" w:rsidP="00A96F2C"/>
        </w:tc>
      </w:tr>
    </w:tbl>
    <w:p w14:paraId="5B7D6F93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78D59EA3" w14:textId="77777777" w:rsidTr="00ED5A01">
        <w:tc>
          <w:tcPr>
            <w:tcW w:w="11016" w:type="dxa"/>
          </w:tcPr>
          <w:p w14:paraId="762E3237" w14:textId="3922D456" w:rsidR="00FF408C" w:rsidRDefault="0030371C" w:rsidP="00FF408C">
            <w:pPr>
              <w:pStyle w:val="Heading1"/>
              <w:outlineLvl w:val="0"/>
            </w:pPr>
            <w:bookmarkStart w:id="5" w:name="_Toc69414242"/>
            <w:r>
              <w:t>Model Information</w:t>
            </w:r>
            <w:bookmarkEnd w:id="5"/>
          </w:p>
          <w:p w14:paraId="654963AF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586F157F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5BF51B35" w14:textId="77777777" w:rsidTr="00077EA0">
                    <w:tc>
                      <w:tcPr>
                        <w:tcW w:w="8640" w:type="dxa"/>
                      </w:tcPr>
                      <w:p w14:paraId="4B822C95" w14:textId="03008BBD" w:rsidR="00077EA0" w:rsidRDefault="0030371C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46FD73FA" wp14:editId="644F6A34">
                              <wp:extent cx="5349240" cy="2774950"/>
                              <wp:effectExtent l="0" t="0" r="3810" b="635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7749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65219A3E" w14:textId="50C4E74D" w:rsidR="00C16188" w:rsidRDefault="0030371C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</w:t>
                  </w:r>
                </w:p>
                <w:p w14:paraId="55271C22" w14:textId="0B81467F" w:rsidR="00C16188" w:rsidRDefault="0030371C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52047307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8989E7A" w14:textId="5EAF5CCD" w:rsidR="00C16188" w:rsidRPr="0044448A" w:rsidRDefault="0030371C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53CA2B29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FBDC30A" w14:textId="6592C4F4" w:rsidR="00C16188" w:rsidRDefault="0030371C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DF014E5" w14:textId="2DD1EBE7" w:rsidR="00C16188" w:rsidRDefault="0030371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E5E9338" w14:textId="4D2107A7" w:rsidR="00C16188" w:rsidRDefault="0030371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D42B944" w14:textId="420B2296" w:rsidR="00C16188" w:rsidRDefault="0030371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30371C" w14:paraId="203CF070" w14:textId="77777777" w:rsidTr="0038055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DFA602" w14:textId="425281B9" w:rsidR="0030371C" w:rsidRDefault="0030371C" w:rsidP="0038055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6CF06D25" w14:textId="50C8F466" w:rsidR="0030371C" w:rsidRPr="0044448A" w:rsidRDefault="0030371C" w:rsidP="0038055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854C59F" wp14:editId="20028562">
                        <wp:extent cx="1562735" cy="810895"/>
                        <wp:effectExtent l="0" t="0" r="0" b="8255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0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981D26" w14:textId="3C377049" w:rsidR="0030371C" w:rsidRPr="0044448A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BD1B5D" w14:textId="77777777" w:rsidR="0030371C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Mass:0.0151875 kg</w:t>
                  </w:r>
                </w:p>
                <w:p w14:paraId="3AB75CF1" w14:textId="77777777" w:rsidR="0030371C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Volume:5.625e-06 m^3</w:t>
                  </w:r>
                </w:p>
                <w:p w14:paraId="5F24D178" w14:textId="77777777" w:rsidR="0030371C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5E8D9B2B" w14:textId="77777777" w:rsidR="0030371C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Weight:0.148838 N</w:t>
                  </w:r>
                </w:p>
                <w:p w14:paraId="0CA32CA0" w14:textId="2284DFE2" w:rsidR="0030371C" w:rsidRPr="0044448A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3C5469" w14:textId="77777777" w:rsidR="0030371C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Challenge\Current\Mechanical\v3_tiz\FEA\adhesive_test.SLDPRT</w:t>
                  </w:r>
                </w:p>
                <w:p w14:paraId="6AF3A63A" w14:textId="4C7F0FDE" w:rsidR="0030371C" w:rsidRPr="0044448A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15 20:58:13 2021</w:t>
                  </w:r>
                </w:p>
              </w:tc>
            </w:tr>
            <w:tr w:rsidR="0030371C" w14:paraId="5EE87A7B" w14:textId="77777777" w:rsidTr="0038055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E0CBC8" w14:textId="4E93D7D9" w:rsidR="0030371C" w:rsidRDefault="0030371C" w:rsidP="0038055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CirPattern1</w:t>
                  </w:r>
                </w:p>
                <w:p w14:paraId="36F6A25B" w14:textId="1E6B5227" w:rsidR="0030371C" w:rsidRPr="0044448A" w:rsidRDefault="0030371C" w:rsidP="0038055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63B569F" wp14:editId="7B8B4CF1">
                        <wp:extent cx="1562735" cy="810895"/>
                        <wp:effectExtent l="0" t="0" r="0" b="825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0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BF49B6" w14:textId="76C67444" w:rsidR="0030371C" w:rsidRPr="0044448A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2F5291" w14:textId="77777777" w:rsidR="0030371C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Mass:0.260511 kg</w:t>
                  </w:r>
                </w:p>
                <w:p w14:paraId="162601F5" w14:textId="77777777" w:rsidR="0030371C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Volume:0.000103377 m^3</w:t>
                  </w:r>
                </w:p>
                <w:p w14:paraId="02EF9088" w14:textId="77777777" w:rsidR="0030371C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Density:2,520 kg/m^3</w:t>
                  </w:r>
                </w:p>
                <w:p w14:paraId="7C36B0E4" w14:textId="77777777" w:rsidR="0030371C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Weight:2.55301 N</w:t>
                  </w:r>
                </w:p>
                <w:p w14:paraId="7B7B9DFC" w14:textId="3B886FD2" w:rsidR="0030371C" w:rsidRPr="0044448A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B72941" w14:textId="77777777" w:rsidR="0030371C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Challenge\Current\Mechanical\v3_tiz\FEA\bplate_test.SLDPRT</w:t>
                  </w:r>
                </w:p>
                <w:p w14:paraId="5068C8B4" w14:textId="33B67C9A" w:rsidR="0030371C" w:rsidRPr="0044448A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15 20:58:13 2021</w:t>
                  </w:r>
                </w:p>
              </w:tc>
            </w:tr>
            <w:tr w:rsidR="0030371C" w14:paraId="0F7E7F77" w14:textId="77777777" w:rsidTr="0038055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AF9967" w14:textId="4C622E88" w:rsidR="0030371C" w:rsidRDefault="0030371C" w:rsidP="0038055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Fillet2</w:t>
                  </w:r>
                </w:p>
                <w:p w14:paraId="469CBA4B" w14:textId="742CEA58" w:rsidR="0030371C" w:rsidRPr="0044448A" w:rsidRDefault="0030371C" w:rsidP="0038055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A272402" wp14:editId="2B24022D">
                        <wp:extent cx="1562735" cy="810895"/>
                        <wp:effectExtent l="0" t="0" r="0" b="825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0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A399BB" w14:textId="2CF0E44F" w:rsidR="0030371C" w:rsidRPr="0044448A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483720" w14:textId="77777777" w:rsidR="0030371C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Mass:0.0194472 kg</w:t>
                  </w:r>
                </w:p>
                <w:p w14:paraId="38DDEC35" w14:textId="77777777" w:rsidR="0030371C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Volume:1.36952e-05 m^3</w:t>
                  </w:r>
                </w:p>
                <w:p w14:paraId="15BC7D9D" w14:textId="77777777" w:rsidR="0030371C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Density:1,420 kg/m^3</w:t>
                  </w:r>
                </w:p>
                <w:p w14:paraId="56743002" w14:textId="77777777" w:rsidR="0030371C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Weight:0.190582 N</w:t>
                  </w:r>
                </w:p>
                <w:p w14:paraId="704D3D2C" w14:textId="7B2BB2B8" w:rsidR="0030371C" w:rsidRPr="0044448A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6FB371" w14:textId="77777777" w:rsidR="0030371C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Challenge\Current\Mechanical\v3_tiz\FEA\pcb_mockup_test.SLDPRT</w:t>
                  </w:r>
                </w:p>
                <w:p w14:paraId="5E30C18F" w14:textId="4343E77E" w:rsidR="0030371C" w:rsidRPr="0044448A" w:rsidRDefault="0030371C" w:rsidP="0038055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15 20:58:13 2021</w:t>
                  </w:r>
                </w:p>
              </w:tc>
            </w:tr>
            <w:tr w:rsidR="00C16188" w14:paraId="2F5F02CF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E6AC59" w14:textId="746C4070" w:rsidR="00C16188" w:rsidRDefault="0030371C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656E8DC0" w14:textId="38BD1AED" w:rsidR="004B3022" w:rsidRPr="0044448A" w:rsidRDefault="0030371C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9BEC526" wp14:editId="564C7C80">
                        <wp:extent cx="1562735" cy="810895"/>
                        <wp:effectExtent l="0" t="0" r="0" b="8255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0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40DA29" w14:textId="74ACC779" w:rsidR="00C16188" w:rsidRPr="0044448A" w:rsidRDefault="0030371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063D1D" w14:textId="77777777" w:rsidR="0030371C" w:rsidRDefault="0030371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Mass:0.136575 kg</w:t>
                  </w:r>
                </w:p>
                <w:p w14:paraId="031A0A89" w14:textId="77777777" w:rsidR="0030371C" w:rsidRDefault="0030371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Volume:2.25e-05 m^3</w:t>
                  </w:r>
                </w:p>
                <w:p w14:paraId="02881988" w14:textId="77777777" w:rsidR="0030371C" w:rsidRDefault="0030371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Density:6,070 kg/m^3</w:t>
                  </w:r>
                </w:p>
                <w:p w14:paraId="7E92683A" w14:textId="77777777" w:rsidR="0030371C" w:rsidRDefault="0030371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Weight:1.33843 N</w:t>
                  </w:r>
                </w:p>
                <w:p w14:paraId="1BFE47D0" w14:textId="3A483127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BDE54D" w14:textId="77777777" w:rsidR="0030371C" w:rsidRDefault="0030371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Challenge\Current\Mechanical\v3_tiz\FEA\tplate_test.SLDPRT</w:t>
                  </w:r>
                </w:p>
                <w:p w14:paraId="0515C624" w14:textId="7C12A54B" w:rsidR="00C16188" w:rsidRPr="0044448A" w:rsidRDefault="0030371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15 20:58:13 2021</w:t>
                  </w:r>
                </w:p>
              </w:tc>
            </w:tr>
          </w:tbl>
          <w:p w14:paraId="7F22E5C4" w14:textId="03D75017" w:rsidR="00FF408C" w:rsidRDefault="00FF408C" w:rsidP="00A96F2C"/>
        </w:tc>
      </w:tr>
    </w:tbl>
    <w:p w14:paraId="3633DEF5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573291F2" w14:textId="77777777" w:rsidTr="005E294F">
        <w:tc>
          <w:tcPr>
            <w:tcW w:w="11016" w:type="dxa"/>
          </w:tcPr>
          <w:p w14:paraId="7EFD2DB3" w14:textId="01F90349" w:rsidR="00B35001" w:rsidRPr="00B35001" w:rsidRDefault="0030371C" w:rsidP="00B35001">
            <w:pPr>
              <w:pStyle w:val="Heading1"/>
              <w:outlineLvl w:val="0"/>
            </w:pPr>
            <w:bookmarkStart w:id="6" w:name="_Toc69414243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8"/>
              <w:gridCol w:w="5386"/>
            </w:tblGrid>
            <w:tr w:rsidR="00B35001" w14:paraId="65A1D51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CF1DEB" w14:textId="144B6A9C" w:rsidR="00B35001" w:rsidRDefault="0030371C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BB9DCF" w14:textId="05531955" w:rsidR="00B35001" w:rsidRDefault="0030371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30371C" w14:paraId="1C76DBB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E22DF8" w14:textId="16D6C6AE" w:rsidR="0030371C" w:rsidRDefault="0030371C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0A5549" w14:textId="4890CF96" w:rsidR="0030371C" w:rsidRDefault="0030371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30371C" w14:paraId="570C4F5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3EBBD5" w14:textId="0E4D24E3" w:rsidR="0030371C" w:rsidRDefault="0030371C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B8A7DB" w14:textId="408CCF3D" w:rsidR="0030371C" w:rsidRDefault="0030371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30371C" w14:paraId="3421A8E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02484F" w14:textId="0A5919C8" w:rsidR="0030371C" w:rsidRDefault="0030371C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9CA98F" w14:textId="173ED72A" w:rsidR="0030371C" w:rsidRDefault="0030371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0371C" w14:paraId="04D68FF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F3ACE0" w14:textId="365E31FA" w:rsidR="0030371C" w:rsidRDefault="0030371C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3BFFF0" w14:textId="56B01A96" w:rsidR="0030371C" w:rsidRDefault="0030371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30371C" w14:paraId="6DACCF7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DBFF96" w14:textId="199F3729" w:rsidR="0030371C" w:rsidRDefault="0030371C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E9068B" w14:textId="0C13E55B" w:rsidR="0030371C" w:rsidRDefault="0030371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30371C" w14:paraId="32A78B6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8AC532" w14:textId="609B51CB" w:rsidR="0030371C" w:rsidRDefault="0030371C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BBE0B0" w14:textId="419DCA1D" w:rsidR="0030371C" w:rsidRDefault="0030371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0371C" w14:paraId="30E2827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034834" w14:textId="7CB50964" w:rsidR="0030371C" w:rsidRDefault="0030371C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F59F05" w14:textId="48363791" w:rsidR="0030371C" w:rsidRDefault="0030371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FFEPlus</w:t>
                  </w:r>
                  <w:proofErr w:type="spellEnd"/>
                </w:p>
              </w:tc>
            </w:tr>
            <w:tr w:rsidR="0030371C" w14:paraId="12476C1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6DEC12" w14:textId="590A9FCC" w:rsidR="0030371C" w:rsidRDefault="0030371C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06430F" w14:textId="07A12F1A" w:rsidR="0030371C" w:rsidRDefault="0030371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0371C" w14:paraId="790B258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E29EC1" w14:textId="3BAB6211" w:rsidR="0030371C" w:rsidRDefault="0030371C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F116F8" w14:textId="38DDFEAB" w:rsidR="0030371C" w:rsidRDefault="0030371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0371C" w14:paraId="7A6C346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74B807" w14:textId="2422C5DC" w:rsidR="0030371C" w:rsidRDefault="0030371C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C4C952" w14:textId="650D4131" w:rsidR="0030371C" w:rsidRDefault="0030371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0371C" w14:paraId="2FDC817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C52693" w14:textId="395ED83E" w:rsidR="0030371C" w:rsidRDefault="0030371C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657F96" w14:textId="069A9699" w:rsidR="0030371C" w:rsidRDefault="0030371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30371C" w14:paraId="22C9C32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0DD1CF" w14:textId="315188F7" w:rsidR="0030371C" w:rsidRDefault="0030371C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369A4A" w14:textId="200029A0" w:rsidR="0030371C" w:rsidRDefault="0030371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0371C" w14:paraId="0EF0191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ADCBD3" w14:textId="2BFE79E4" w:rsidR="0030371C" w:rsidRDefault="0030371C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710C42" w14:textId="5C96FC10" w:rsidR="0030371C" w:rsidRDefault="0030371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0371C" w14:paraId="1E7D095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A8BA6E" w14:textId="3DDB5EE3" w:rsidR="0030371C" w:rsidRDefault="0030371C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04DC1C" w14:textId="23D40AF9" w:rsidR="0030371C" w:rsidRDefault="0030371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0371C" w14:paraId="225E7BE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80232C" w14:textId="1DC3A1B0" w:rsidR="0030371C" w:rsidRDefault="0030371C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D21437" w14:textId="751E97D4" w:rsidR="0030371C" w:rsidRDefault="0030371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0371C" w14:paraId="5199AF1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7CC19D" w14:textId="0FDE6943" w:rsidR="0030371C" w:rsidRDefault="0030371C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1C8EA9" w14:textId="6278DE65" w:rsidR="0030371C" w:rsidRDefault="0030371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(C:\Users\luisa\Documents\GrabCAD\Lunar Dust Challenge\Current\Mechanical\v3_tiz\FEA)</w:t>
                  </w:r>
                </w:p>
              </w:tc>
            </w:tr>
          </w:tbl>
          <w:p w14:paraId="4C82F660" w14:textId="50BF4CF5" w:rsidR="005E294F" w:rsidRDefault="005E294F" w:rsidP="00A96F2C"/>
        </w:tc>
      </w:tr>
      <w:bookmarkEnd w:id="1"/>
      <w:bookmarkEnd w:id="2"/>
      <w:bookmarkEnd w:id="3"/>
    </w:tbl>
    <w:p w14:paraId="4A15DF48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74429779" w14:textId="77777777" w:rsidTr="00E80CD9">
        <w:tc>
          <w:tcPr>
            <w:tcW w:w="11016" w:type="dxa"/>
          </w:tcPr>
          <w:p w14:paraId="4423BC5A" w14:textId="2E305CE2" w:rsidR="00F33129" w:rsidRPr="00B35001" w:rsidRDefault="0030371C" w:rsidP="000A7C6B">
            <w:pPr>
              <w:pStyle w:val="Heading1"/>
              <w:outlineLvl w:val="0"/>
            </w:pPr>
            <w:bookmarkStart w:id="7" w:name="_Toc69414244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4979005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FD9174" w14:textId="0243D3C0" w:rsidR="00F33129" w:rsidRDefault="0030371C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C1D0ED" w14:textId="66FEEFEF" w:rsidR="00F33129" w:rsidRDefault="003037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30371C" w14:paraId="456CDBC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968ABD" w14:textId="7C395130" w:rsidR="0030371C" w:rsidRDefault="0030371C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5538B2" w14:textId="3DEC9918" w:rsidR="0030371C" w:rsidRDefault="0030371C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30371C" w14:paraId="0674C32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1FAFB0" w14:textId="486E7DBD" w:rsidR="0030371C" w:rsidRDefault="0030371C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A3DD7D" w14:textId="51DA9C33" w:rsidR="0030371C" w:rsidRDefault="003037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30371C" w14:paraId="34CE9FC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2D6D54" w14:textId="75D37877" w:rsidR="0030371C" w:rsidRDefault="0030371C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C7F352" w14:textId="4CC166C4" w:rsidR="0030371C" w:rsidRDefault="0030371C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30371C" w14:paraId="6AF234D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F50882" w14:textId="68E1A026" w:rsidR="0030371C" w:rsidRDefault="0030371C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540FE3" w14:textId="32C9CAD1" w:rsidR="0030371C" w:rsidRDefault="003037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73147E6A" w14:textId="7337D22C" w:rsidR="00F33129" w:rsidRDefault="00F33129" w:rsidP="000A7C6B"/>
        </w:tc>
      </w:tr>
    </w:tbl>
    <w:p w14:paraId="39B9FD9C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39EC2C4D" w14:textId="77777777" w:rsidTr="005273D5">
        <w:trPr>
          <w:trHeight w:val="4158"/>
        </w:trPr>
        <w:tc>
          <w:tcPr>
            <w:tcW w:w="11136" w:type="dxa"/>
          </w:tcPr>
          <w:p w14:paraId="2F431EDE" w14:textId="34E23A49" w:rsidR="00E80CD9" w:rsidRPr="00AC3438" w:rsidRDefault="0030371C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69414245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1091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2"/>
              <w:gridCol w:w="12"/>
              <w:gridCol w:w="12"/>
              <w:gridCol w:w="13"/>
              <w:gridCol w:w="3229"/>
              <w:gridCol w:w="4741"/>
              <w:gridCol w:w="2843"/>
              <w:gridCol w:w="12"/>
              <w:gridCol w:w="12"/>
              <w:gridCol w:w="12"/>
              <w:gridCol w:w="13"/>
            </w:tblGrid>
            <w:tr w:rsidR="00E80CD9" w:rsidRPr="000841BF" w14:paraId="1859D8C6" w14:textId="77777777" w:rsidTr="0030371C">
              <w:trPr>
                <w:gridBefore w:val="4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wBefore w:w="49" w:type="dxa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D03F248" w14:textId="1D13292C" w:rsidR="00E80CD9" w:rsidRPr="003E6C57" w:rsidRDefault="0030371C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B728082" w14:textId="5F6D66B5" w:rsidR="00E80CD9" w:rsidRPr="003E6C57" w:rsidRDefault="0030371C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2B8D896" w14:textId="378F4452" w:rsidR="00E80CD9" w:rsidRPr="003E6C57" w:rsidRDefault="0030371C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04BF88CE" w14:textId="77777777" w:rsidTr="0030371C">
              <w:trPr>
                <w:gridBefore w:val="4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49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49DDD515" w14:textId="08AC560F" w:rsidR="00E80CD9" w:rsidRPr="00577134" w:rsidRDefault="0030371C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566E29F5" wp14:editId="69AB5DDE">
                        <wp:extent cx="1904365" cy="988060"/>
                        <wp:effectExtent l="0" t="0" r="635" b="254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88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1C45FA5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E446676" w14:textId="34ED9107" w:rsidR="00E80CD9" w:rsidRPr="00BE6656" w:rsidRDefault="0030371C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11BA2EC" w14:textId="1E450648" w:rsidR="00E80CD9" w:rsidRPr="00BE6656" w:rsidRDefault="0030371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STYCAST 2850FT/Catalyst 23LV</w:t>
                        </w:r>
                      </w:p>
                    </w:tc>
                  </w:tr>
                  <w:tr w:rsidR="0030371C" w:rsidRPr="00577134" w14:paraId="00B5E92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46E218" w14:textId="5DBD8C07" w:rsidR="0030371C" w:rsidRDefault="0030371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05CBC71" w14:textId="4BB1C61D" w:rsidR="0030371C" w:rsidRDefault="0030371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0371C" w:rsidRPr="00577134" w14:paraId="59FC461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E60A4B" w14:textId="3E1951AC" w:rsidR="0030371C" w:rsidRDefault="0030371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2588C2" w14:textId="6C5EF63E" w:rsidR="0030371C" w:rsidRDefault="0030371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Mohr-Coulomb Stress</w:t>
                        </w:r>
                      </w:p>
                    </w:tc>
                  </w:tr>
                  <w:tr w:rsidR="0030371C" w:rsidRPr="00577134" w14:paraId="0C241FD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E0F9783" w14:textId="60E5184C" w:rsidR="0030371C" w:rsidRDefault="0030371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344ABD" w14:textId="4FE1FC1E" w:rsidR="0030371C" w:rsidRDefault="0030371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1.0549e+08 N/m^2</w:t>
                        </w:r>
                      </w:p>
                    </w:tc>
                  </w:tr>
                  <w:tr w:rsidR="0030371C" w:rsidRPr="00577134" w14:paraId="7483E72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4A9C0E4" w14:textId="03473E3A" w:rsidR="0030371C" w:rsidRDefault="0030371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F59D66D" w14:textId="5F2AEB25" w:rsidR="0030371C" w:rsidRDefault="0030371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1.19969e+08 N/m^2</w:t>
                        </w:r>
                      </w:p>
                    </w:tc>
                  </w:tr>
                  <w:tr w:rsidR="0030371C" w:rsidRPr="00577134" w14:paraId="2B342E1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87A2A41" w14:textId="0BD9F770" w:rsidR="0030371C" w:rsidRDefault="0030371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1B3D661" w14:textId="43F6428D" w:rsidR="0030371C" w:rsidRDefault="0030371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9e+10 N/m^2</w:t>
                        </w:r>
                      </w:p>
                    </w:tc>
                  </w:tr>
                  <w:tr w:rsidR="0030371C" w:rsidRPr="00577134" w14:paraId="3E1398A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A02BE3D" w14:textId="10D4A2D4" w:rsidR="0030371C" w:rsidRDefault="0030371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6491E14" w14:textId="4877562A" w:rsidR="0030371C" w:rsidRDefault="0030371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  </w:t>
                        </w:r>
                      </w:p>
                    </w:tc>
                  </w:tr>
                  <w:tr w:rsidR="0030371C" w:rsidRPr="00577134" w14:paraId="7FA189F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069A200" w14:textId="7335B665" w:rsidR="0030371C" w:rsidRDefault="0030371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F7892B8" w14:textId="6EA3246B" w:rsidR="0030371C" w:rsidRDefault="0030371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2,700 kg/m^3</w:t>
                        </w:r>
                      </w:p>
                    </w:tc>
                  </w:tr>
                </w:tbl>
                <w:p w14:paraId="43A1EE2B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363AB1B0" w14:textId="6E44432A" w:rsidR="00E80CD9" w:rsidRPr="00577134" w:rsidRDefault="003037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1(Boss-Extrude1)(adhesive_test-1)</w:t>
                  </w:r>
                </w:p>
              </w:tc>
            </w:tr>
            <w:tr w:rsidR="0030371C" w:rsidRPr="000841BF" w14:paraId="05A4F1A6" w14:textId="77777777" w:rsidTr="0030371C">
              <w:trPr>
                <w:gridBefore w:val="3"/>
                <w:gridAfter w:val="1"/>
                <w:wBefore w:w="36" w:type="dxa"/>
                <w:wAfter w:w="13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7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76CBDB32" w14:textId="00F4CBE1" w:rsidR="0030371C" w:rsidRPr="000841BF" w:rsidRDefault="0030371C" w:rsidP="00380553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  <w:tr w:rsidR="0030371C" w:rsidRPr="000841BF" w14:paraId="160733BA" w14:textId="77777777" w:rsidTr="0030371C">
              <w:trPr>
                <w:gridBefore w:val="4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49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3EBE3C6F" w14:textId="3595D88D" w:rsidR="0030371C" w:rsidRPr="00577134" w:rsidRDefault="0030371C" w:rsidP="00380553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50A15C95" wp14:editId="0EF24C11">
                        <wp:extent cx="1904365" cy="988060"/>
                        <wp:effectExtent l="0" t="0" r="635" b="254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88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30371C" w:rsidRPr="00577134" w14:paraId="54438707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3213848" w14:textId="0413167A" w:rsidR="0030371C" w:rsidRPr="00BE6656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78E059" w14:textId="405C6483" w:rsidR="0030371C" w:rsidRPr="00BE6656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Macor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 (1)</w:t>
                        </w:r>
                      </w:p>
                    </w:tc>
                  </w:tr>
                  <w:tr w:rsidR="0030371C" w:rsidRPr="00577134" w14:paraId="176529D3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97FFFB5" w14:textId="1F02407F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E8174A9" w14:textId="34710E7F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0371C" w:rsidRPr="00577134" w14:paraId="776277AA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E7AC0D7" w14:textId="1795A1B5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644C5BB" w14:textId="6269546D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0371C" w:rsidRPr="00577134" w14:paraId="17887C27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3C702F" w14:textId="6A0F90C0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7A88879" w14:textId="7230F282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3.29e+07 N/m^2</w:t>
                        </w:r>
                      </w:p>
                    </w:tc>
                  </w:tr>
                  <w:tr w:rsidR="0030371C" w:rsidRPr="00577134" w14:paraId="3F1F295A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A67F954" w14:textId="29823B63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1D4E341" w14:textId="042D08B4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9.4e+07 N/m^2</w:t>
                        </w:r>
                      </w:p>
                    </w:tc>
                  </w:tr>
                  <w:tr w:rsidR="0030371C" w:rsidRPr="00577134" w14:paraId="2DEDA851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9F959CE" w14:textId="115EFCCD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DF72907" w14:textId="041501FE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30371C" w:rsidRPr="00577134" w14:paraId="2A92BA2D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786E684" w14:textId="59FD1774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D463CAF" w14:textId="5D79A570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6.69e+10 N/m^2</w:t>
                        </w:r>
                      </w:p>
                    </w:tc>
                  </w:tr>
                  <w:tr w:rsidR="0030371C" w:rsidRPr="00577134" w14:paraId="207F8052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8EABDA3" w14:textId="566A9491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79ECD5" w14:textId="51D26327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30371C" w:rsidRPr="00577134" w14:paraId="6C89F3EC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D9092F9" w14:textId="035F8313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E6324DC" w14:textId="02341765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2,520 kg/m^3</w:t>
                        </w:r>
                      </w:p>
                    </w:tc>
                  </w:tr>
                  <w:tr w:rsidR="0030371C" w:rsidRPr="00577134" w14:paraId="5D13FD14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216AB0E" w14:textId="62E0CC4B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AAD1538" w14:textId="650A45E4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2.55e+10 N/m^2</w:t>
                        </w:r>
                      </w:p>
                    </w:tc>
                  </w:tr>
                  <w:tr w:rsidR="0030371C" w:rsidRPr="00577134" w14:paraId="308901E4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3E0DED" w14:textId="131A4C2A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5A90747" w14:textId="72E8B3E8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8e-06 /Kelvin</w:t>
                        </w:r>
                      </w:p>
                    </w:tc>
                  </w:tr>
                </w:tbl>
                <w:p w14:paraId="3DA0096F" w14:textId="77777777" w:rsidR="0030371C" w:rsidRPr="00577134" w:rsidRDefault="0030371C" w:rsidP="0038055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3F96C4C3" w14:textId="2361D1E6" w:rsidR="0030371C" w:rsidRPr="00577134" w:rsidRDefault="0030371C" w:rsidP="0038055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1(CirPattern1)(bplate_test-1)</w:t>
                  </w:r>
                </w:p>
              </w:tc>
            </w:tr>
            <w:tr w:rsidR="0030371C" w:rsidRPr="000841BF" w14:paraId="4B45E3E1" w14:textId="77777777" w:rsidTr="0030371C">
              <w:trPr>
                <w:gridBefore w:val="2"/>
                <w:gridAfter w:val="2"/>
                <w:wBefore w:w="24" w:type="dxa"/>
                <w:wAfter w:w="25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7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32B0FF7B" w14:textId="04EDB61A" w:rsidR="0030371C" w:rsidRPr="000841BF" w:rsidRDefault="0030371C" w:rsidP="00380553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  <w:tr w:rsidR="0030371C" w:rsidRPr="000841BF" w14:paraId="22B4A238" w14:textId="77777777" w:rsidTr="0030371C">
              <w:trPr>
                <w:gridBefore w:val="4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49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1EB063A3" w14:textId="65E88B21" w:rsidR="0030371C" w:rsidRPr="00577134" w:rsidRDefault="0030371C" w:rsidP="00380553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252E63A1" wp14:editId="51B128EA">
                        <wp:extent cx="1904365" cy="988060"/>
                        <wp:effectExtent l="0" t="0" r="635" b="254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88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30371C" w:rsidRPr="00577134" w14:paraId="34156433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FEB32F6" w14:textId="5E1D0A13" w:rsidR="0030371C" w:rsidRPr="00BE6656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D0F03E6" w14:textId="0F1BD2D6" w:rsidR="0030371C" w:rsidRPr="00BE6656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Kapton</w:t>
                        </w:r>
                      </w:p>
                    </w:tc>
                  </w:tr>
                  <w:tr w:rsidR="0030371C" w:rsidRPr="00577134" w14:paraId="222BAA02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BEF0401" w14:textId="0025E533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B7993E6" w14:textId="48D67A2B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0371C" w:rsidRPr="00577134" w14:paraId="3267EE63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A5B8FA4" w14:textId="5831219B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5A26776" w14:textId="6FE328BF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Mohr-Coulomb Stress</w:t>
                        </w:r>
                      </w:p>
                    </w:tc>
                  </w:tr>
                  <w:tr w:rsidR="0030371C" w:rsidRPr="00577134" w14:paraId="0865CACF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43DD128" w14:textId="44222D2F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28DE3B8" w14:textId="6E2C3093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6.9e+07 N/m^2</w:t>
                        </w:r>
                      </w:p>
                    </w:tc>
                  </w:tr>
                  <w:tr w:rsidR="0030371C" w:rsidRPr="00577134" w14:paraId="01BA994C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2377D14" w14:textId="6E97989A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5C6410E" w14:textId="48C63B4A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30371C" w:rsidRPr="00577134" w14:paraId="1C52AC0A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F81510A" w14:textId="2A9EB421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F0EF827" w14:textId="25712E2E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30371C" w:rsidRPr="00577134" w14:paraId="4705A4A0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EDE649" w14:textId="3E896D0F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EA83BA9" w14:textId="3929B79C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2.76e+09 N/m^2</w:t>
                        </w:r>
                      </w:p>
                    </w:tc>
                  </w:tr>
                  <w:tr w:rsidR="0030371C" w:rsidRPr="00577134" w14:paraId="748CE9DE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C6FC571" w14:textId="5CF4DC70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6F65E4F" w14:textId="38B99904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0.34  </w:t>
                        </w:r>
                      </w:p>
                    </w:tc>
                  </w:tr>
                  <w:tr w:rsidR="0030371C" w:rsidRPr="00577134" w14:paraId="647EA2E3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2758A1" w14:textId="693BB933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47FC392" w14:textId="333CD875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1,420 kg/m^3</w:t>
                        </w:r>
                      </w:p>
                    </w:tc>
                  </w:tr>
                  <w:tr w:rsidR="0030371C" w:rsidRPr="00577134" w14:paraId="25E669B8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18740CE" w14:textId="137278E2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CCE0018" w14:textId="2994430E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20 /Kelvin</w:t>
                        </w:r>
                      </w:p>
                    </w:tc>
                  </w:tr>
                </w:tbl>
                <w:p w14:paraId="33B1C39B" w14:textId="77777777" w:rsidR="0030371C" w:rsidRPr="00577134" w:rsidRDefault="0030371C" w:rsidP="0038055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45A9EB4C" w14:textId="3CCC18E7" w:rsidR="0030371C" w:rsidRPr="00577134" w:rsidRDefault="0030371C" w:rsidP="0038055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1(Fillet2)(pcb_mockup_test-1)</w:t>
                  </w:r>
                </w:p>
              </w:tc>
            </w:tr>
            <w:tr w:rsidR="0030371C" w:rsidRPr="000841BF" w14:paraId="0565E4A7" w14:textId="77777777" w:rsidTr="0030371C">
              <w:trPr>
                <w:gridBefore w:val="1"/>
                <w:gridAfter w:val="3"/>
                <w:wBefore w:w="12" w:type="dxa"/>
                <w:wAfter w:w="37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7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B10FA79" w14:textId="2877FF49" w:rsidR="0030371C" w:rsidRPr="000841BF" w:rsidRDefault="0030371C" w:rsidP="00380553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  <w:tr w:rsidR="0030371C" w:rsidRPr="000841BF" w14:paraId="6016EB8F" w14:textId="77777777" w:rsidTr="0030371C">
              <w:trPr>
                <w:gridBefore w:val="4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49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2D0D5538" w14:textId="566F4DF7" w:rsidR="0030371C" w:rsidRPr="00577134" w:rsidRDefault="0030371C" w:rsidP="00380553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lastRenderedPageBreak/>
                    <w:drawing>
                      <wp:inline distT="0" distB="0" distL="0" distR="0" wp14:anchorId="070EEAF4" wp14:editId="31EB0E43">
                        <wp:extent cx="1904365" cy="988060"/>
                        <wp:effectExtent l="0" t="0" r="635" b="254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88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30371C" w:rsidRPr="00577134" w14:paraId="409B8C3B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8B04E1" w14:textId="0282C685" w:rsidR="0030371C" w:rsidRPr="00BE6656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7472D24" w14:textId="0CE10F43" w:rsidR="0030371C" w:rsidRPr="00BE6656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Zirconia</w:t>
                        </w:r>
                      </w:p>
                    </w:tc>
                  </w:tr>
                  <w:tr w:rsidR="0030371C" w:rsidRPr="00577134" w14:paraId="7E600AE3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882EF2E" w14:textId="458EAE62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21EB058" w14:textId="0DC4D2A0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0371C" w:rsidRPr="00577134" w14:paraId="4F2914AB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30874B7" w14:textId="760AB1D2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6726F6A" w14:textId="1354ACFE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0371C" w:rsidRPr="00577134" w14:paraId="42E3DC3F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97F14C1" w14:textId="3A853F0B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4C22E7" w14:textId="24D060E4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1.15e+08 N/m^2</w:t>
                        </w:r>
                      </w:p>
                    </w:tc>
                  </w:tr>
                  <w:tr w:rsidR="0030371C" w:rsidRPr="00577134" w14:paraId="23EDD18E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183483" w14:textId="758D0B20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FA339D1" w14:textId="3EF0C2F6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1.4e+09 N/m^2</w:t>
                        </w:r>
                      </w:p>
                    </w:tc>
                  </w:tr>
                  <w:tr w:rsidR="0030371C" w:rsidRPr="00577134" w14:paraId="02A3A8D6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52C03B" w14:textId="5B90CC8B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A57C70" w14:textId="5D03D02E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2.1e+09 N/m^2</w:t>
                        </w:r>
                      </w:p>
                    </w:tc>
                  </w:tr>
                  <w:tr w:rsidR="0030371C" w:rsidRPr="00577134" w14:paraId="7D83CB41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9E6CBAE" w14:textId="44197D44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20A5C2" w14:textId="20E76EE6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2e+11 N/m^2</w:t>
                        </w:r>
                      </w:p>
                    </w:tc>
                  </w:tr>
                  <w:tr w:rsidR="0030371C" w:rsidRPr="00577134" w14:paraId="1731CC7E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0CA8BE" w14:textId="6C7EB73E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B2674D" w14:textId="5448AB93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  </w:t>
                        </w:r>
                      </w:p>
                    </w:tc>
                  </w:tr>
                  <w:tr w:rsidR="0030371C" w:rsidRPr="00577134" w14:paraId="51A68AE3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3E3E540" w14:textId="7D2B03BF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8DEAD2E" w14:textId="763BBC0E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6,070 kg/m^3</w:t>
                        </w:r>
                      </w:p>
                    </w:tc>
                  </w:tr>
                  <w:tr w:rsidR="0030371C" w:rsidRPr="00577134" w14:paraId="3518B110" w14:textId="77777777" w:rsidTr="0038055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F38834C" w14:textId="0F4D7FD8" w:rsidR="0030371C" w:rsidRDefault="0030371C" w:rsidP="0038055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611D4AC" w14:textId="2B2E2A75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1e-06 /Kelvin</w:t>
                        </w:r>
                      </w:p>
                    </w:tc>
                  </w:tr>
                </w:tbl>
                <w:p w14:paraId="2A5F7838" w14:textId="77777777" w:rsidR="0030371C" w:rsidRPr="00577134" w:rsidRDefault="0030371C" w:rsidP="0038055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2B93CC72" w14:textId="463EE030" w:rsidR="0030371C" w:rsidRPr="00577134" w:rsidRDefault="0030371C" w:rsidP="0038055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1(Split Line1)(tplate_test-1)</w:t>
                  </w:r>
                </w:p>
              </w:tc>
            </w:tr>
            <w:tr w:rsidR="0030371C" w:rsidRPr="000841BF" w14:paraId="1112F68B" w14:textId="77777777" w:rsidTr="0030371C">
              <w:trPr>
                <w:gridAfter w:val="4"/>
                <w:wAfter w:w="49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7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2E085789" w14:textId="1C941A38" w:rsidR="0030371C" w:rsidRPr="000841BF" w:rsidRDefault="0030371C" w:rsidP="00380553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Cs w:val="20"/>
                    </w:rPr>
                    <w:t>/A</w:t>
                  </w:r>
                </w:p>
              </w:tc>
            </w:tr>
          </w:tbl>
          <w:p w14:paraId="607314A7" w14:textId="7966E533" w:rsidR="00E80CD9" w:rsidRDefault="00E80CD9" w:rsidP="000A7C6B"/>
        </w:tc>
      </w:tr>
      <w:bookmarkEnd w:id="8"/>
      <w:bookmarkEnd w:id="9"/>
      <w:bookmarkEnd w:id="10"/>
    </w:tbl>
    <w:p w14:paraId="346C5373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5744B05C" w14:textId="77777777" w:rsidTr="00452CBC">
        <w:tc>
          <w:tcPr>
            <w:tcW w:w="11016" w:type="dxa"/>
          </w:tcPr>
          <w:p w14:paraId="3ACA3593" w14:textId="2320B809" w:rsidR="005273D5" w:rsidRPr="00AF1A58" w:rsidRDefault="0030371C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69414246"/>
            <w:r>
              <w:rPr>
                <w:rStyle w:val="Strong"/>
              </w:rPr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30371C" w14:paraId="7937F3F6" w14:textId="77777777" w:rsidTr="00E217E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A761739" w14:textId="0C68A90C" w:rsidR="0030371C" w:rsidRPr="004E282D" w:rsidRDefault="0030371C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1F65E935" w14:textId="334D741C" w:rsidR="0030371C" w:rsidRPr="004E282D" w:rsidRDefault="0030371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18728E0" w14:textId="78896B22" w:rsidR="0030371C" w:rsidRPr="004E282D" w:rsidRDefault="0030371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30371C" w14:paraId="785B8B17" w14:textId="77777777" w:rsidTr="00AD4E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7297155B" w14:textId="0AB35095" w:rsidR="0030371C" w:rsidRPr="00AD5FBA" w:rsidRDefault="0030371C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291B40F7" w14:textId="3AEF4DD1" w:rsidR="0030371C" w:rsidRPr="006208CB" w:rsidRDefault="0030371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09892EF5" wp14:editId="68AAAF14">
                        <wp:extent cx="1772285" cy="919480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19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30371C" w14:paraId="65C775FF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56B1A79" w14:textId="0E24E3A1" w:rsidR="0030371C" w:rsidRPr="00BE6656" w:rsidRDefault="0030371C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8E35F30" w14:textId="383D44AC" w:rsidR="0030371C" w:rsidRPr="00154A1A" w:rsidRDefault="0030371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30371C" w14:paraId="5A7BCB8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A7B5965" w14:textId="5A3BFD64" w:rsidR="0030371C" w:rsidRDefault="0030371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921385C" w14:textId="4A74CF20" w:rsidR="0030371C" w:rsidRDefault="0030371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5D3FEC5D" w14:textId="77777777" w:rsidR="0030371C" w:rsidRPr="004C6DEB" w:rsidRDefault="0030371C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79237E03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6AF3F35B" w14:textId="354C7F59" w:rsidR="003F154A" w:rsidRPr="003F154A" w:rsidRDefault="0030371C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1E2DED32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BCBC998" w14:textId="69479F23" w:rsidR="003F154A" w:rsidRDefault="0030371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4019679" w14:textId="50C024C0" w:rsidR="003F154A" w:rsidRDefault="0030371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BF67A06" w14:textId="43CDFF38" w:rsidR="003F154A" w:rsidRDefault="0030371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9B3F866" w14:textId="2A61AC5F" w:rsidR="003F154A" w:rsidRDefault="0030371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584D07B7" w14:textId="2CC23C52" w:rsidR="003F154A" w:rsidRDefault="0030371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4A2052B6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2F1585A" w14:textId="7C6B5D5F" w:rsidR="003F154A" w:rsidRDefault="0030371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FD74F95" w14:textId="1730CEE6" w:rsidR="003F154A" w:rsidRPr="00EF37BF" w:rsidRDefault="0030371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-8.92021e-06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214EDA1" w14:textId="60D0237B" w:rsidR="003F154A" w:rsidRPr="00EF37BF" w:rsidRDefault="0030371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7ED25E9" w14:textId="07146C80" w:rsidR="003F154A" w:rsidRDefault="0030371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-3.27826e-07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FD42F1D" w14:textId="17545A28" w:rsidR="003F154A" w:rsidRPr="00EF37BF" w:rsidRDefault="0030371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</w:tr>
                  <w:tr w:rsidR="00935682" w14:paraId="40A849FC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511EE87" w14:textId="3DEA06C3" w:rsidR="00935682" w:rsidRDefault="0030371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BF885CA" w14:textId="467E1CE7" w:rsidR="00935682" w:rsidRDefault="0030371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8315A91" w14:textId="2BEE0C43" w:rsidR="00935682" w:rsidRDefault="0030371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86C51C2" w14:textId="35932BB0" w:rsidR="00935682" w:rsidRDefault="0030371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E89344E" w14:textId="1A137698" w:rsidR="00935682" w:rsidRDefault="0030371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132B247D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61A6388B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30371C" w14:paraId="04EE4DBF" w14:textId="77777777" w:rsidTr="00784B7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0D40549" w14:textId="07EE575C" w:rsidR="0030371C" w:rsidRPr="004E282D" w:rsidRDefault="0030371C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0DBA4BA" w14:textId="7D3FF0F4" w:rsidR="0030371C" w:rsidRPr="004E282D" w:rsidRDefault="0030371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1FA2871" w14:textId="72D81174" w:rsidR="0030371C" w:rsidRPr="004E282D" w:rsidRDefault="0030371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30371C" w14:paraId="752B08FC" w14:textId="77777777" w:rsidTr="008F0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452951EF" w14:textId="52F6C1ED" w:rsidR="0030371C" w:rsidRPr="00F42DD1" w:rsidRDefault="0030371C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5D39047B" w14:textId="3E8AC22B" w:rsidR="0030371C" w:rsidRPr="006208CB" w:rsidRDefault="0030371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6C47C1DC" wp14:editId="7F83701A">
                        <wp:extent cx="1907540" cy="989965"/>
                        <wp:effectExtent l="0" t="0" r="0" b="635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9899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30371C" w14:paraId="1890148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2D9FA1E" w14:textId="26F0D818" w:rsidR="0030371C" w:rsidRPr="00BE6656" w:rsidRDefault="0030371C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F5D4795" w14:textId="009EE3AB" w:rsidR="0030371C" w:rsidRPr="00B77EA3" w:rsidRDefault="0030371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30371C" w14:paraId="44435D4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8F7C134" w14:textId="675E0106" w:rsidR="0030371C" w:rsidRDefault="0030371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3BBBCB6" w14:textId="1C5A1EAB" w:rsidR="0030371C" w:rsidRDefault="0030371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30371C" w14:paraId="01483E9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A499929" w14:textId="4B957122" w:rsidR="0030371C" w:rsidRDefault="0030371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48584E6" w14:textId="3F21F620" w:rsidR="0030371C" w:rsidRDefault="0030371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486 N</w:t>
                        </w:r>
                      </w:p>
                    </w:tc>
                  </w:tr>
                </w:tbl>
                <w:p w14:paraId="56221922" w14:textId="77777777" w:rsidR="0030371C" w:rsidRDefault="0030371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37BFE1C2" w14:textId="1B9BE04C" w:rsidR="005273D5" w:rsidRDefault="005273D5" w:rsidP="000A7C6B">
            <w:pPr>
              <w:rPr>
                <w:rStyle w:val="Strong"/>
              </w:rPr>
            </w:pPr>
          </w:p>
        </w:tc>
      </w:tr>
    </w:tbl>
    <w:p w14:paraId="012E8DF2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228D0F41" w14:textId="77777777" w:rsidTr="005B3D16">
        <w:tc>
          <w:tcPr>
            <w:tcW w:w="11016" w:type="dxa"/>
          </w:tcPr>
          <w:p w14:paraId="72082C31" w14:textId="0BF8575E"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69414247"/>
            <w:r w:rsidR="0030371C">
              <w:t>Connector Definitions</w:t>
            </w:r>
            <w:bookmarkEnd w:id="13"/>
          </w:p>
          <w:p w14:paraId="12FE327D" w14:textId="513C55F0" w:rsidR="00132707" w:rsidRDefault="0030371C" w:rsidP="000A7C6B">
            <w:r>
              <w:t>No Data</w:t>
            </w:r>
          </w:p>
          <w:p w14:paraId="3CE39C2F" w14:textId="45F88014" w:rsidR="00EF37BF" w:rsidRPr="009C0A33" w:rsidRDefault="00EF37BF" w:rsidP="000A7C6B"/>
          <w:p w14:paraId="15956498" w14:textId="77777777" w:rsidR="000F2729" w:rsidRDefault="000F2729" w:rsidP="000A7C6B"/>
          <w:p w14:paraId="1F40E5C6" w14:textId="69564925" w:rsidR="00E12C21" w:rsidRDefault="00E12C21" w:rsidP="000A7C6B"/>
          <w:p w14:paraId="2C570CA6" w14:textId="046ACAFD" w:rsidR="00132707" w:rsidRDefault="00132707" w:rsidP="000A7C6B"/>
        </w:tc>
      </w:tr>
    </w:tbl>
    <w:p w14:paraId="188EE704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5ED21B4F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94DBFAC" w14:textId="23D83DF1" w:rsidR="00104BD8" w:rsidRDefault="0030371C" w:rsidP="0030371C">
            <w:pPr>
              <w:pStyle w:val="Heading1"/>
            </w:pPr>
            <w:bookmarkStart w:id="14" w:name="_Toc69414248"/>
            <w:r>
              <w:lastRenderedPageBreak/>
              <w:t>Contact Information</w:t>
            </w:r>
            <w:bookmarkEnd w:id="14"/>
          </w:p>
          <w:p w14:paraId="06BEDFF6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1FEF544C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3A295DD" w14:textId="1EF1699B" w:rsidR="002B4DE8" w:rsidRDefault="0030371C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F5C33A5" w14:textId="2E6461EB" w:rsidR="002B4DE8" w:rsidRDefault="0030371C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F364484" w14:textId="04842A8B" w:rsidR="002B4DE8" w:rsidRDefault="0030371C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5F525998" w14:textId="77777777" w:rsidTr="003037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81A101" w14:textId="4CC39BDE" w:rsidR="002B4DE8" w:rsidRPr="00211C62" w:rsidRDefault="0030371C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770A8272" w14:textId="6909558B" w:rsidR="002B4DE8" w:rsidRPr="000B04D4" w:rsidRDefault="0030371C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262396FB" wp14:editId="5BDDBD8C">
                        <wp:extent cx="2445385" cy="1268730"/>
                        <wp:effectExtent l="0" t="0" r="0" b="762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687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63EC3BCF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93B3C82" w14:textId="53B47766" w:rsidR="0017091B" w:rsidRPr="00BE6656" w:rsidRDefault="0030371C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08D330D" w14:textId="4D555F9E" w:rsidR="0017091B" w:rsidRPr="00BE6656" w:rsidRDefault="0030371C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30371C" w14:paraId="1E2E1102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5CD2DBC" w14:textId="684F46E7" w:rsidR="0030371C" w:rsidRDefault="0030371C" w:rsidP="004F6DE4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B607324" w14:textId="445FE934" w:rsidR="0030371C" w:rsidRDefault="0030371C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78BF55FA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0371C" w14:paraId="6E332588" w14:textId="77777777" w:rsidTr="0038055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DD1B9DB" w14:textId="5825332A" w:rsidR="0030371C" w:rsidRDefault="0030371C" w:rsidP="00380553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30371C" w14:paraId="35338AD0" w14:textId="77777777" w:rsidTr="00380553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1D3C8DF" w14:textId="0236A30F" w:rsidR="0030371C" w:rsidRDefault="0030371C" w:rsidP="0038055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4CDE356" w14:textId="57629F4C" w:rsidR="0030371C" w:rsidRDefault="0030371C" w:rsidP="0038055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997294C" w14:textId="1ACB5A6B" w:rsidR="0030371C" w:rsidRDefault="0030371C" w:rsidP="0038055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717EDED" w14:textId="0E39E835" w:rsidR="0030371C" w:rsidRDefault="0030371C" w:rsidP="0038055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C0F621B" w14:textId="077A3FB1" w:rsidR="0030371C" w:rsidRDefault="0030371C" w:rsidP="0038055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0371C" w14:paraId="71E3368B" w14:textId="77777777" w:rsidTr="00380553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56121B6" w14:textId="6DEE327A" w:rsidR="0030371C" w:rsidRDefault="0030371C" w:rsidP="0038055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A56F5EB" w14:textId="103D718A" w:rsidR="0030371C" w:rsidRDefault="0030371C" w:rsidP="0038055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-9.1615E-18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525180F" w14:textId="546F5E33" w:rsidR="0030371C" w:rsidRDefault="0030371C" w:rsidP="0038055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-111.8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B18A933" w14:textId="22E95262" w:rsidR="0030371C" w:rsidRDefault="0030371C" w:rsidP="0038055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1.6805E-18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C1FFABE" w14:textId="5E47C03D" w:rsidR="0030371C" w:rsidRDefault="0030371C" w:rsidP="0038055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111.8       </w:t>
                        </w:r>
                      </w:p>
                    </w:tc>
                  </w:tr>
                </w:tbl>
                <w:p w14:paraId="34B06583" w14:textId="77777777" w:rsidR="0030371C" w:rsidRPr="00213D4E" w:rsidRDefault="0030371C" w:rsidP="00380553">
                  <w:r>
                    <w:t xml:space="preserve">              </w:t>
                  </w:r>
                </w:p>
              </w:tc>
            </w:tr>
            <w:tr w:rsidR="0030371C" w14:paraId="7C282AB5" w14:textId="77777777" w:rsidTr="003037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EEF2BB" w14:textId="74721C11" w:rsidR="0030371C" w:rsidRPr="00211C62" w:rsidRDefault="0030371C" w:rsidP="00380553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2DE2A236" w14:textId="70485E1B" w:rsidR="0030371C" w:rsidRPr="000B04D4" w:rsidRDefault="0030371C" w:rsidP="00380553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234F153E" wp14:editId="6D049ABA">
                        <wp:extent cx="2445385" cy="1268730"/>
                        <wp:effectExtent l="0" t="0" r="0" b="762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687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30371C" w14:paraId="320A7168" w14:textId="77777777" w:rsidTr="0038055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A75C6E2" w14:textId="6E4CCC06" w:rsidR="0030371C" w:rsidRPr="00BE6656" w:rsidRDefault="0030371C" w:rsidP="00380553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35BC111" w14:textId="133BE28A" w:rsidR="0030371C" w:rsidRPr="00BE6656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30371C" w14:paraId="764F9103" w14:textId="77777777" w:rsidTr="0038055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9D78546" w14:textId="657B0863" w:rsidR="0030371C" w:rsidRDefault="0030371C" w:rsidP="00380553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C208308" w14:textId="3BFDB82C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10 face(s)</w:t>
                        </w:r>
                      </w:p>
                    </w:tc>
                  </w:tr>
                </w:tbl>
                <w:p w14:paraId="55AD8084" w14:textId="77777777" w:rsidR="0030371C" w:rsidRPr="00211C62" w:rsidRDefault="0030371C" w:rsidP="00380553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0371C" w14:paraId="6E28B1A8" w14:textId="77777777" w:rsidTr="0038055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2BB7083" w14:textId="08888463" w:rsidR="0030371C" w:rsidRDefault="0030371C" w:rsidP="00380553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30371C" w14:paraId="7F7A9184" w14:textId="77777777" w:rsidTr="00380553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BD8347F" w14:textId="029C8F4A" w:rsidR="0030371C" w:rsidRDefault="0030371C" w:rsidP="0038055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062BCFC" w14:textId="4BFB5DF6" w:rsidR="0030371C" w:rsidRDefault="0030371C" w:rsidP="0038055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6F8E903" w14:textId="7CBD9E23" w:rsidR="0030371C" w:rsidRDefault="0030371C" w:rsidP="0038055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60FED49" w14:textId="769FBC49" w:rsidR="0030371C" w:rsidRDefault="0030371C" w:rsidP="0038055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C0ED127" w14:textId="5364118A" w:rsidR="0030371C" w:rsidRDefault="0030371C" w:rsidP="0038055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0371C" w14:paraId="76B5A23F" w14:textId="77777777" w:rsidTr="00380553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C2D78AE" w14:textId="7BAD8D6D" w:rsidR="0030371C" w:rsidRDefault="0030371C" w:rsidP="0038055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77B6B47" w14:textId="3BC32331" w:rsidR="0030371C" w:rsidRDefault="0030371C" w:rsidP="0038055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-6.8894E-05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4CF41E1" w14:textId="0B6146A8" w:rsidR="0030371C" w:rsidRDefault="0030371C" w:rsidP="0038055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110.17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E1F52B1" w14:textId="141EE126" w:rsidR="0030371C" w:rsidRDefault="0030371C" w:rsidP="0038055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0.001173  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22B4372E" w14:textId="22D81910" w:rsidR="0030371C" w:rsidRDefault="0030371C" w:rsidP="0038055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110.17      </w:t>
                        </w:r>
                      </w:p>
                    </w:tc>
                  </w:tr>
                </w:tbl>
                <w:p w14:paraId="311E301E" w14:textId="77777777" w:rsidR="0030371C" w:rsidRPr="00213D4E" w:rsidRDefault="0030371C" w:rsidP="00380553">
                  <w:r>
                    <w:t xml:space="preserve">              </w:t>
                  </w:r>
                </w:p>
              </w:tc>
            </w:tr>
            <w:tr w:rsidR="0030371C" w14:paraId="10DF6942" w14:textId="77777777" w:rsidTr="003037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45600F" w14:textId="3E4D31CF" w:rsidR="0030371C" w:rsidRPr="00211C62" w:rsidRDefault="0030371C" w:rsidP="00380553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182E338" w14:textId="70E2F4C8" w:rsidR="0030371C" w:rsidRPr="000B04D4" w:rsidRDefault="0030371C" w:rsidP="00380553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4DD59537" wp14:editId="268C62E0">
                        <wp:extent cx="2445385" cy="1268730"/>
                        <wp:effectExtent l="0" t="0" r="0" b="7620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687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30371C" w14:paraId="74891B26" w14:textId="77777777" w:rsidTr="0038055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553BCA6" w14:textId="61958C9F" w:rsidR="0030371C" w:rsidRPr="00BE6656" w:rsidRDefault="0030371C" w:rsidP="00380553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878FCDB" w14:textId="41409D62" w:rsidR="0030371C" w:rsidRPr="00BE6656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30371C" w14:paraId="75496FDF" w14:textId="77777777" w:rsidTr="0038055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090F124" w14:textId="1D55C110" w:rsidR="0030371C" w:rsidRDefault="0030371C" w:rsidP="00380553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37FB4D7" w14:textId="7DDC50CF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30371C" w14:paraId="67CD1464" w14:textId="77777777" w:rsidTr="0038055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C6902D4" w14:textId="41942C26" w:rsidR="0030371C" w:rsidRDefault="0030371C" w:rsidP="00380553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39E37BE" w14:textId="6C6E9641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14:paraId="4AE3667B" w14:textId="77777777" w:rsidR="0030371C" w:rsidRPr="00211C62" w:rsidRDefault="0030371C" w:rsidP="00380553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0371C" w14:paraId="07796828" w14:textId="77777777" w:rsidTr="0030371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13AA55" w14:textId="7F7F872D" w:rsidR="0030371C" w:rsidRPr="00211C62" w:rsidRDefault="0030371C" w:rsidP="00380553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Component Contact-2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017A283E" w14:textId="2BA3FBB8" w:rsidR="0030371C" w:rsidRPr="000B04D4" w:rsidRDefault="0030371C" w:rsidP="00380553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4CFC8CD9" wp14:editId="322C3E82">
                        <wp:extent cx="2445385" cy="1268730"/>
                        <wp:effectExtent l="0" t="0" r="0" b="762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687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30371C" w14:paraId="5CAA0F77" w14:textId="77777777" w:rsidTr="0038055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6669030" w14:textId="12DACDC2" w:rsidR="0030371C" w:rsidRPr="00BE6656" w:rsidRDefault="0030371C" w:rsidP="00380553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7B66E15" w14:textId="6F1434FC" w:rsidR="0030371C" w:rsidRPr="00BE6656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No penetration   (Surface to surface)</w:t>
                        </w:r>
                      </w:p>
                    </w:tc>
                  </w:tr>
                  <w:tr w:rsidR="0030371C" w14:paraId="23A24461" w14:textId="77777777" w:rsidTr="0038055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F3A4B57" w14:textId="23260ADE" w:rsidR="0030371C" w:rsidRDefault="0030371C" w:rsidP="00380553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A6945AA" w14:textId="057BA105" w:rsidR="0030371C" w:rsidRDefault="0030371C" w:rsidP="0038055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4 Solid Body (s)</w:t>
                        </w:r>
                      </w:p>
                    </w:tc>
                  </w:tr>
                </w:tbl>
                <w:p w14:paraId="03204165" w14:textId="77777777" w:rsidR="0030371C" w:rsidRPr="00211C62" w:rsidRDefault="0030371C" w:rsidP="00380553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</w:tbl>
          <w:p w14:paraId="0996EF0C" w14:textId="738073C8" w:rsidR="00104BD8" w:rsidRDefault="00104BD8" w:rsidP="000A7C6B">
            <w:pPr>
              <w:rPr>
                <w:rStyle w:val="A3"/>
              </w:rPr>
            </w:pPr>
          </w:p>
          <w:p w14:paraId="7E5D5D52" w14:textId="77777777" w:rsidR="00104BD8" w:rsidRDefault="00104BD8" w:rsidP="000A7C6B"/>
        </w:tc>
      </w:tr>
    </w:tbl>
    <w:p w14:paraId="3D6E7DBE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45363681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2DAA5E8" w14:textId="29BA8AEF" w:rsidR="00A61A59" w:rsidRDefault="0030371C" w:rsidP="000A7C6B">
            <w:pPr>
              <w:pStyle w:val="Heading1"/>
              <w:outlineLvl w:val="0"/>
            </w:pPr>
            <w:bookmarkStart w:id="15" w:name="_Toc69414249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4406C38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1BA4DA" w14:textId="226BF558" w:rsidR="00A9531D" w:rsidRDefault="0030371C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90046E" w14:textId="5193B2CF" w:rsidR="00A9531D" w:rsidRDefault="0030371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30371C" w14:paraId="4507014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4D8562" w14:textId="38C853E9" w:rsidR="0030371C" w:rsidRDefault="0030371C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02E48E" w14:textId="7847F30C" w:rsidR="0030371C" w:rsidRDefault="0030371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30371C" w14:paraId="1516065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E03973" w14:textId="08FD286C" w:rsidR="0030371C" w:rsidRDefault="0030371C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08B50A" w14:textId="73046649" w:rsidR="0030371C" w:rsidRDefault="0030371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0371C" w14:paraId="283F4C3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0FE510" w14:textId="1F5BE247" w:rsidR="0030371C" w:rsidRDefault="0030371C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D36E67" w14:textId="230480C8" w:rsidR="0030371C" w:rsidRDefault="0030371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0371C" w14:paraId="183D978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5533EC" w14:textId="0DEA87F6" w:rsidR="0030371C" w:rsidRDefault="0030371C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B5B06A" w14:textId="796E9625" w:rsidR="0030371C" w:rsidRDefault="0030371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30371C" w14:paraId="50419F7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7CF727" w14:textId="00906358" w:rsidR="0030371C" w:rsidRDefault="0030371C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2255C7" w14:textId="3E3FCDC8" w:rsidR="0030371C" w:rsidRDefault="0030371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0.37302 in</w:t>
                  </w:r>
                </w:p>
              </w:tc>
            </w:tr>
            <w:tr w:rsidR="0030371C" w14:paraId="7B7AAC6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6269C6" w14:textId="2C33DABC" w:rsidR="0030371C" w:rsidRDefault="0030371C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809FAD" w14:textId="5C5B1B83" w:rsidR="0030371C" w:rsidRDefault="0030371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0.018651 in</w:t>
                  </w:r>
                </w:p>
              </w:tc>
            </w:tr>
            <w:tr w:rsidR="0030371C" w14:paraId="5D3ACB2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C9FED3" w14:textId="339038A9" w:rsidR="0030371C" w:rsidRDefault="0030371C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41D951" w14:textId="3EDA8CA7" w:rsidR="0030371C" w:rsidRDefault="0030371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30371C" w14:paraId="51D53D4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7FB9D9" w14:textId="7C9D1A65" w:rsidR="0030371C" w:rsidRDefault="0030371C" w:rsidP="00C16188">
                  <w:proofErr w:type="spellStart"/>
                  <w:r>
                    <w:t>Remesh</w:t>
                  </w:r>
                  <w:proofErr w:type="spellEnd"/>
                  <w:r>
                    <w:t xml:space="preserve">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098236" w14:textId="320A7EB7" w:rsidR="0030371C" w:rsidRDefault="0030371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52871A02" w14:textId="77777777" w:rsidR="00690657" w:rsidRDefault="00690657" w:rsidP="00690657"/>
          <w:p w14:paraId="23FD9904" w14:textId="0447C8B4" w:rsidR="00A9531D" w:rsidRPr="00690657" w:rsidRDefault="0030371C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489F5FA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E40392" w14:textId="7E83F5E8" w:rsidR="007107BE" w:rsidRDefault="0030371C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69DF12" w14:textId="1D534BB6" w:rsidR="007107BE" w:rsidRDefault="0030371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26673</w:t>
                  </w:r>
                </w:p>
              </w:tc>
            </w:tr>
            <w:tr w:rsidR="0030371C" w14:paraId="5EE6BC7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822E50" w14:textId="54D95E93" w:rsidR="0030371C" w:rsidRDefault="0030371C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377093" w14:textId="320E0778" w:rsidR="0030371C" w:rsidRDefault="0030371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13655</w:t>
                  </w:r>
                </w:p>
              </w:tc>
            </w:tr>
            <w:tr w:rsidR="0030371C" w14:paraId="0500FA2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1AC06C" w14:textId="11885DC4" w:rsidR="0030371C" w:rsidRDefault="0030371C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54B06D" w14:textId="3781EE43" w:rsidR="0030371C" w:rsidRDefault="0030371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541.55</w:t>
                  </w:r>
                </w:p>
              </w:tc>
            </w:tr>
            <w:tr w:rsidR="0030371C" w14:paraId="3F3CEDE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AE2849" w14:textId="1F7F028C" w:rsidR="0030371C" w:rsidRDefault="0030371C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4C4D44" w14:textId="6691699B" w:rsidR="0030371C" w:rsidRDefault="0030371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18.3</w:t>
                  </w:r>
                </w:p>
              </w:tc>
            </w:tr>
            <w:tr w:rsidR="0030371C" w14:paraId="0663F9D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7AC8E1" w14:textId="44737BAD" w:rsidR="0030371C" w:rsidRDefault="0030371C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7923ED" w14:textId="1D5C70E5" w:rsidR="0030371C" w:rsidRDefault="0030371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50.6</w:t>
                  </w:r>
                </w:p>
              </w:tc>
            </w:tr>
            <w:tr w:rsidR="0030371C" w14:paraId="74B7D8D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E8FB23" w14:textId="4C05CCC0" w:rsidR="0030371C" w:rsidRDefault="0030371C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F73BA4" w14:textId="158CC149" w:rsidR="0030371C" w:rsidRDefault="0030371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30371C" w14:paraId="006660B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97ACF5" w14:textId="729815BA" w:rsidR="0030371C" w:rsidRDefault="0030371C" w:rsidP="00C16188">
                  <w:r>
                    <w:t>Time to complete mesh(</w:t>
                  </w:r>
                  <w:proofErr w:type="spellStart"/>
                  <w:r>
                    <w:t>hh;mm;ss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D32605" w14:textId="4F867FF3" w:rsidR="0030371C" w:rsidRDefault="0030371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00:00:06</w:t>
                  </w:r>
                </w:p>
              </w:tc>
            </w:tr>
            <w:tr w:rsidR="0030371C" w14:paraId="48D00F1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226864" w14:textId="70E0C810" w:rsidR="0030371C" w:rsidRDefault="0030371C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0BBFF5" w14:textId="77777777" w:rsidR="0030371C" w:rsidRDefault="0030371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212040A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2525404B" w14:textId="4775DDC8" w:rsidR="00D803B1" w:rsidRDefault="0030371C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0FCA17D4" wp14:editId="20979053">
                        <wp:extent cx="6711315" cy="3481705"/>
                        <wp:effectExtent l="0" t="0" r="0" b="4445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4817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0E32604" w14:textId="0968A462" w:rsidR="00A61A59" w:rsidRPr="00F077CB" w:rsidRDefault="00A61A59" w:rsidP="000A7C6B"/>
        </w:tc>
      </w:tr>
    </w:tbl>
    <w:p w14:paraId="4BD5BE8A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6B5F0294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1FB9F81" w14:textId="07922DAE" w:rsidR="002C53F9" w:rsidRDefault="0030371C" w:rsidP="000A7C6B">
            <w:pPr>
              <w:pStyle w:val="Heading1"/>
              <w:outlineLvl w:val="0"/>
            </w:pPr>
            <w:bookmarkStart w:id="16" w:name="_Toc69414250"/>
            <w:r>
              <w:t>Sensor Details</w:t>
            </w:r>
            <w:bookmarkEnd w:id="16"/>
          </w:p>
          <w:p w14:paraId="0D22FCDF" w14:textId="77777777" w:rsidR="00A57F84" w:rsidRDefault="00A57F84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10"/>
              <w:gridCol w:w="3504"/>
              <w:gridCol w:w="4740"/>
            </w:tblGrid>
            <w:tr w:rsidR="00A57F84" w14:paraId="353868B5" w14:textId="77777777" w:rsidTr="00D60DF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124BA4CC" w14:textId="28C4FE71" w:rsidR="00A57F84" w:rsidRDefault="0030371C" w:rsidP="00A57F84">
                  <w:pPr>
                    <w:jc w:val="center"/>
                  </w:pPr>
                  <w:r>
                    <w:t>Sensor name</w:t>
                  </w:r>
                </w:p>
              </w:tc>
              <w:tc>
                <w:tcPr>
                  <w:tcW w:w="3504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7AFDD8E8" w14:textId="50028AA0" w:rsidR="00A57F84" w:rsidRDefault="0030371C" w:rsidP="00A57F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Location</w:t>
                  </w:r>
                </w:p>
              </w:tc>
              <w:tc>
                <w:tcPr>
                  <w:tcW w:w="474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77774253" w14:textId="1A45AE0E" w:rsidR="00A57F84" w:rsidRDefault="0030371C" w:rsidP="00A57F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Sensor Details</w:t>
                  </w:r>
                </w:p>
              </w:tc>
            </w:tr>
            <w:tr w:rsidR="00A57F84" w14:paraId="38878E27" w14:textId="77777777" w:rsidTr="00D60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015B9A6" w14:textId="08ADC0B1" w:rsidR="00A57F84" w:rsidRPr="00211C62" w:rsidRDefault="0030371C" w:rsidP="00A57F84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Stress1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6C800399" w14:textId="0C0CED90" w:rsidR="00A57F84" w:rsidRPr="000B04D4" w:rsidRDefault="0030371C" w:rsidP="00A57F8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670253AC" wp14:editId="1483600A">
                        <wp:extent cx="2087880" cy="1083310"/>
                        <wp:effectExtent l="0" t="0" r="7620" b="254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0833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78493E6E" w14:textId="77777777" w:rsidR="0030371C" w:rsidRDefault="003037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Value : 5.025e+05 N/m^2 </w:t>
                  </w:r>
                </w:p>
                <w:p w14:paraId="1AACC01D" w14:textId="77777777" w:rsidR="0030371C" w:rsidRDefault="003037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Entities :1 face(s)</w:t>
                  </w:r>
                </w:p>
                <w:p w14:paraId="36F2D806" w14:textId="77777777" w:rsidR="0030371C" w:rsidRDefault="003037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Result :Stress</w:t>
                  </w:r>
                </w:p>
                <w:p w14:paraId="10901F67" w14:textId="77777777" w:rsidR="0030371C" w:rsidRDefault="003037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Component :VON: von Mises Stress</w:t>
                  </w:r>
                </w:p>
                <w:p w14:paraId="2DFFAB84" w14:textId="77777777" w:rsidR="0030371C" w:rsidRDefault="003037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Criterion :Max over Selected Entities</w:t>
                  </w:r>
                </w:p>
                <w:p w14:paraId="3EDFE056" w14:textId="77777777" w:rsidR="0030371C" w:rsidRDefault="003037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Criterion : Across all Steps</w:t>
                  </w:r>
                </w:p>
                <w:p w14:paraId="0B9300D2" w14:textId="77777777" w:rsidR="0030371C" w:rsidRDefault="003037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No.:1</w:t>
                  </w:r>
                </w:p>
                <w:p w14:paraId="0616ECD0" w14:textId="21933BCD" w:rsidR="00A57F84" w:rsidRPr="00211C62" w:rsidRDefault="003037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Alert Value: NA</w:t>
                  </w:r>
                </w:p>
              </w:tc>
            </w:tr>
          </w:tbl>
          <w:p w14:paraId="649CB880" w14:textId="050AEEAF" w:rsidR="002C53F9" w:rsidRPr="00F077CB" w:rsidRDefault="002C53F9" w:rsidP="000A7C6B"/>
        </w:tc>
      </w:tr>
    </w:tbl>
    <w:p w14:paraId="36F2E02D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4F51208F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1E8EF44B" w14:textId="56F10F4F" w:rsidR="005F5B79" w:rsidRDefault="0030371C" w:rsidP="000A7C6B">
            <w:pPr>
              <w:pStyle w:val="Heading1"/>
              <w:outlineLvl w:val="0"/>
            </w:pPr>
            <w:bookmarkStart w:id="17" w:name="_Toc69414251"/>
            <w:r>
              <w:lastRenderedPageBreak/>
              <w:t>Resultant Forces</w:t>
            </w:r>
            <w:bookmarkEnd w:id="17"/>
          </w:p>
          <w:p w14:paraId="6D3EA1D5" w14:textId="0C9F13A2" w:rsidR="005F5B79" w:rsidRPr="000B04D4" w:rsidRDefault="0030371C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3594F008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6D35840" w14:textId="7A43B430" w:rsidR="005F5B79" w:rsidRDefault="0030371C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4ED4A12" w14:textId="69165957" w:rsidR="005F5B79" w:rsidRDefault="0030371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E3F5E91" w14:textId="61D21195" w:rsidR="005F5B79" w:rsidRDefault="0030371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01BCC33" w14:textId="344DCA80" w:rsidR="005F5B79" w:rsidRDefault="0030371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5758D1C" w14:textId="14EEA598" w:rsidR="005F5B79" w:rsidRDefault="0030371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9B310B7" w14:textId="530BAF82" w:rsidR="005F5B79" w:rsidRDefault="0030371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37C42494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DC93B8C" w14:textId="12648083" w:rsidR="005F5B79" w:rsidRPr="004D2956" w:rsidRDefault="0030371C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BFE3F21" w14:textId="196E5884" w:rsidR="005F5B79" w:rsidRPr="004D2956" w:rsidRDefault="003037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3C8A398" w14:textId="52F97C9C" w:rsidR="005F5B79" w:rsidRPr="004D2956" w:rsidRDefault="003037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-8.92021e-06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338A016" w14:textId="275E6D7D" w:rsidR="005F5B79" w:rsidRPr="004D2956" w:rsidRDefault="003037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E6249BA" w14:textId="22536FE5" w:rsidR="005F5B79" w:rsidRPr="004D2956" w:rsidRDefault="003037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-3.27826e-07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BB34753" w14:textId="0258F183" w:rsidR="005F5B79" w:rsidRPr="004D2956" w:rsidRDefault="003037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</w:tr>
          </w:tbl>
          <w:p w14:paraId="7ABC0B0B" w14:textId="114E6D73" w:rsidR="005F5B79" w:rsidRPr="000B04D4" w:rsidRDefault="0030371C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7C5695C1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B009790" w14:textId="3985145E" w:rsidR="005F5B79" w:rsidRDefault="0030371C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0C33ED1" w14:textId="20F1D865" w:rsidR="005F5B79" w:rsidRDefault="0030371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D4D80AF" w14:textId="778CCB0C" w:rsidR="005F5B79" w:rsidRDefault="0030371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14EB297" w14:textId="7CB3D02C" w:rsidR="005F5B79" w:rsidRDefault="0030371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325F0D8" w14:textId="4E3B4237" w:rsidR="005F5B79" w:rsidRDefault="0030371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1956BD5" w14:textId="5008275A" w:rsidR="005F5B79" w:rsidRDefault="0030371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7D943CA2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0BC02FA" w14:textId="416B3363" w:rsidR="005F5B79" w:rsidRPr="004D2956" w:rsidRDefault="0030371C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7CB0004" w14:textId="790765EB" w:rsidR="005F5B79" w:rsidRPr="004D2956" w:rsidRDefault="003037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1CC996E" w14:textId="6F568A96" w:rsidR="005F5B79" w:rsidRPr="004D2956" w:rsidRDefault="003037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126F417" w14:textId="1946166E" w:rsidR="005F5B79" w:rsidRPr="004D2956" w:rsidRDefault="003037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E6EFC2E" w14:textId="52681843" w:rsidR="005F5B79" w:rsidRPr="004D2956" w:rsidRDefault="003037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2CD6B24" w14:textId="63DA9636" w:rsidR="005F5B79" w:rsidRPr="004D2956" w:rsidRDefault="003037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3AE71D05" w14:textId="77777777" w:rsidR="005F5B79" w:rsidRDefault="005F5B79" w:rsidP="000A7C6B"/>
        </w:tc>
      </w:tr>
      <w:tr w:rsidR="005F5B79" w14:paraId="45373688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1A33830D" w14:textId="3CD6433D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7233CAB5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0F9FE71B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601EA7F" w14:textId="4A6F9B0C" w:rsidR="0050542D" w:rsidRPr="0030371C" w:rsidRDefault="0030371C" w:rsidP="0030371C">
            <w:pPr>
              <w:pStyle w:val="Heading1"/>
            </w:pPr>
            <w:bookmarkStart w:id="21" w:name="_Toc69414252"/>
            <w:r>
              <w:t>Beams</w:t>
            </w:r>
            <w:bookmarkEnd w:id="21"/>
          </w:p>
          <w:p w14:paraId="7A4DA42A" w14:textId="4EBF31CB" w:rsidR="00EC2432" w:rsidRDefault="0030371C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0471B66D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28454F1E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9702F3E" w14:textId="728BBD55" w:rsidR="00EC2432" w:rsidRDefault="0030371C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69414253"/>
            <w:r>
              <w:lastRenderedPageBreak/>
              <w:t>Study Results</w:t>
            </w:r>
            <w:bookmarkEnd w:id="25"/>
          </w:p>
          <w:p w14:paraId="0F41B60D" w14:textId="3E042E7C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30371C" w14:paraId="7E0C9182" w14:textId="77777777" w:rsidTr="0038055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6B0BBDA" w14:textId="1E81A9F4" w:rsidR="0030371C" w:rsidRDefault="0030371C" w:rsidP="0030371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5235FF4" w14:textId="1298BEF1" w:rsidR="0030371C" w:rsidRDefault="0030371C" w:rsidP="0030371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924F199" w14:textId="5C1CAC8A" w:rsidR="0030371C" w:rsidRDefault="0030371C" w:rsidP="0030371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955723F" w14:textId="448F9A9C" w:rsidR="0030371C" w:rsidRDefault="0030371C" w:rsidP="0030371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0371C" w14:paraId="0885072D" w14:textId="77777777" w:rsidTr="0038055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3371207" w14:textId="1540C752" w:rsidR="0030371C" w:rsidRPr="004D2956" w:rsidRDefault="0030371C" w:rsidP="0030371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2BB5C4D" w14:textId="24522C72" w:rsidR="0030371C" w:rsidRPr="004D2956" w:rsidRDefault="0030371C" w:rsidP="003037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BBD083D" w14:textId="77777777" w:rsidR="0030371C" w:rsidRDefault="0030371C" w:rsidP="003037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58D0D3EE" w14:textId="4DF1FD9A" w:rsidR="0030371C" w:rsidRPr="004D2956" w:rsidRDefault="0030371C" w:rsidP="003037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5248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50A3D40" w14:textId="77777777" w:rsidR="0030371C" w:rsidRDefault="0030371C" w:rsidP="003037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4.280e-04 mm</w:t>
                  </w:r>
                </w:p>
                <w:p w14:paraId="5E5F491F" w14:textId="04DCB657" w:rsidR="0030371C" w:rsidRPr="004D2956" w:rsidRDefault="0030371C" w:rsidP="003037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24660</w:t>
                  </w:r>
                </w:p>
              </w:tc>
            </w:tr>
            <w:tr w:rsidR="0030371C" w14:paraId="0CA17893" w14:textId="77777777" w:rsidTr="0038055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7105D0" w14:textId="3735527E" w:rsidR="0030371C" w:rsidRDefault="0030371C" w:rsidP="0030371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13AA8697" wp14:editId="5A987EAB">
                        <wp:extent cx="6858000" cy="3557905"/>
                        <wp:effectExtent l="0" t="0" r="0" b="4445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4F8ECCD" w14:textId="6AA86695" w:rsidR="0030371C" w:rsidRPr="004D2956" w:rsidRDefault="0030371C" w:rsidP="0030371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panel_assembly_test-Static 1-Displacement-Displacement1</w:t>
                  </w:r>
                </w:p>
              </w:tc>
            </w:tr>
          </w:tbl>
          <w:p w14:paraId="41782ABB" w14:textId="299B5BDF" w:rsidR="0030371C" w:rsidRDefault="0030371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30371C" w14:paraId="216C73AB" w14:textId="77777777" w:rsidTr="0038055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68073AC" w14:textId="6051EF88" w:rsidR="0030371C" w:rsidRDefault="0030371C" w:rsidP="0030371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8E24814" w14:textId="583BA44F" w:rsidR="0030371C" w:rsidRDefault="0030371C" w:rsidP="0030371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BF402C0" w14:textId="4B854CBF" w:rsidR="0030371C" w:rsidRDefault="0030371C" w:rsidP="0030371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B1A77A2" w14:textId="0D06168A" w:rsidR="0030371C" w:rsidRDefault="0030371C" w:rsidP="0030371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0371C" w14:paraId="252475EE" w14:textId="77777777" w:rsidTr="0038055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89E3D96" w14:textId="0ACFAAF2" w:rsidR="0030371C" w:rsidRPr="004D2956" w:rsidRDefault="0030371C" w:rsidP="0030371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9AD94DC" w14:textId="63B3A7C8" w:rsidR="0030371C" w:rsidRPr="004D2956" w:rsidRDefault="0030371C" w:rsidP="003037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F30C4C3" w14:textId="77777777" w:rsidR="0030371C" w:rsidRDefault="0030371C" w:rsidP="003037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2.527e-11 </w:t>
                  </w:r>
                </w:p>
                <w:p w14:paraId="23348EF2" w14:textId="2CF93AEB" w:rsidR="0030371C" w:rsidRPr="004D2956" w:rsidRDefault="0030371C" w:rsidP="003037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4280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9E05D2A" w14:textId="77777777" w:rsidR="0030371C" w:rsidRDefault="0030371C" w:rsidP="003037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7.595e-05 </w:t>
                  </w:r>
                </w:p>
                <w:p w14:paraId="325C9748" w14:textId="0F62EFD3" w:rsidR="0030371C" w:rsidRPr="004D2956" w:rsidRDefault="0030371C" w:rsidP="003037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10914</w:t>
                  </w:r>
                </w:p>
              </w:tc>
            </w:tr>
            <w:tr w:rsidR="0030371C" w14:paraId="2436060D" w14:textId="77777777" w:rsidTr="0038055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CCFDF6" w14:textId="23959EC1" w:rsidR="0030371C" w:rsidRDefault="0030371C" w:rsidP="0030371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3DF819AC" wp14:editId="18D4F6BD">
                        <wp:extent cx="6858000" cy="3557905"/>
                        <wp:effectExtent l="0" t="0" r="0" b="4445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D377952" w14:textId="560EBD97" w:rsidR="0030371C" w:rsidRPr="004D2956" w:rsidRDefault="0030371C" w:rsidP="0030371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panel_assembly_test-Static 1-Strain-Strain1</w:t>
                  </w:r>
                </w:p>
              </w:tc>
            </w:tr>
          </w:tbl>
          <w:p w14:paraId="482043E4" w14:textId="4792E13A" w:rsidR="0030371C" w:rsidRDefault="0030371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05"/>
              <w:gridCol w:w="3252"/>
              <w:gridCol w:w="2510"/>
              <w:gridCol w:w="2487"/>
            </w:tblGrid>
            <w:tr w:rsidR="0030371C" w14:paraId="6A2D2A49" w14:textId="77777777" w:rsidTr="0038055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27F1797" w14:textId="2FE3851D" w:rsidR="0030371C" w:rsidRDefault="0030371C" w:rsidP="0030371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0B8D099" w14:textId="4C24C557" w:rsidR="0030371C" w:rsidRDefault="0030371C" w:rsidP="0030371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D276821" w14:textId="338FD636" w:rsidR="0030371C" w:rsidRDefault="0030371C" w:rsidP="0030371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BD29F11" w14:textId="5FFAA063" w:rsidR="0030371C" w:rsidRDefault="0030371C" w:rsidP="0030371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0371C" w14:paraId="06CC4F1F" w14:textId="77777777" w:rsidTr="0038055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1BC2DED" w14:textId="57240097" w:rsidR="0030371C" w:rsidRPr="004D2956" w:rsidRDefault="0030371C" w:rsidP="0030371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B3ABD29" w14:textId="3A53D15F" w:rsidR="0030371C" w:rsidRPr="004D2956" w:rsidRDefault="0030371C" w:rsidP="003037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Mohr-Coulomb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5365D11" w14:textId="77777777" w:rsidR="0030371C" w:rsidRDefault="0030371C" w:rsidP="003037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5.528e+01 </w:t>
                  </w:r>
                </w:p>
                <w:p w14:paraId="67777C20" w14:textId="219D2C8B" w:rsidR="0030371C" w:rsidRPr="004D2956" w:rsidRDefault="0030371C" w:rsidP="003037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13219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E6FEFFD" w14:textId="77777777" w:rsidR="0030371C" w:rsidRDefault="0030371C" w:rsidP="003037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5.323e+07 </w:t>
                  </w:r>
                </w:p>
                <w:p w14:paraId="6DE1B43C" w14:textId="375689CA" w:rsidR="0030371C" w:rsidRPr="004D2956" w:rsidRDefault="0030371C" w:rsidP="003037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12083</w:t>
                  </w:r>
                </w:p>
              </w:tc>
            </w:tr>
            <w:tr w:rsidR="0030371C" w14:paraId="19E29C65" w14:textId="77777777" w:rsidTr="0038055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040C56" w14:textId="1651FA46" w:rsidR="0030371C" w:rsidRDefault="0030371C" w:rsidP="0030371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61FB169C" wp14:editId="7CAA4826">
                        <wp:extent cx="6858000" cy="3557905"/>
                        <wp:effectExtent l="0" t="0" r="0" b="4445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15A224D" w14:textId="048C5088" w:rsidR="0030371C" w:rsidRPr="004D2956" w:rsidRDefault="0030371C" w:rsidP="0030371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panel_assembly_test-Static 1-Factor of Safety-Factor of Safety1</w:t>
                  </w:r>
                </w:p>
              </w:tc>
            </w:tr>
          </w:tbl>
          <w:p w14:paraId="68D747B8" w14:textId="77777777" w:rsidR="0030371C" w:rsidRPr="000B04D4" w:rsidRDefault="0030371C" w:rsidP="000A7C6B"/>
          <w:bookmarkEnd w:id="22"/>
          <w:bookmarkEnd w:id="23"/>
          <w:bookmarkEnd w:id="24"/>
          <w:p w14:paraId="4B69789F" w14:textId="1ABC6AE4" w:rsidR="00EC2432" w:rsidRDefault="00EC2432" w:rsidP="000A7C6B"/>
        </w:tc>
      </w:tr>
    </w:tbl>
    <w:p w14:paraId="05F90632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186D060F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37707A4" w14:textId="61684C41" w:rsidR="000B1701" w:rsidRDefault="0030371C" w:rsidP="0030371C">
            <w:pPr>
              <w:pStyle w:val="Heading1"/>
            </w:pPr>
            <w:bookmarkStart w:id="26" w:name="_Toc69414254"/>
            <w:r>
              <w:t>Conclusion</w:t>
            </w:r>
            <w:bookmarkEnd w:id="26"/>
          </w:p>
        </w:tc>
      </w:tr>
    </w:tbl>
    <w:p w14:paraId="0CD99D0E" w14:textId="7E07206D" w:rsidR="00AC3438" w:rsidRPr="00AC3438" w:rsidRDefault="00AC3438" w:rsidP="00FE0924"/>
    <w:sectPr w:rsidR="00AC3438" w:rsidRPr="00AC3438" w:rsidSect="0030371C">
      <w:footerReference w:type="default" r:id="rId28"/>
      <w:footerReference w:type="first" r:id="rId2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BB8802" w14:textId="77777777" w:rsidR="0030371C" w:rsidRDefault="0030371C" w:rsidP="00F25CD7">
      <w:pPr>
        <w:spacing w:after="0" w:line="240" w:lineRule="auto"/>
      </w:pPr>
      <w:r>
        <w:separator/>
      </w:r>
    </w:p>
  </w:endnote>
  <w:endnote w:type="continuationSeparator" w:id="0">
    <w:p w14:paraId="7B884596" w14:textId="77777777" w:rsidR="0030371C" w:rsidRDefault="0030371C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76B49892" w14:textId="77777777" w:rsidTr="003E1AE9">
      <w:tc>
        <w:tcPr>
          <w:tcW w:w="867" w:type="pct"/>
        </w:tcPr>
        <w:p w14:paraId="5CC46CC4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2CA25ED1" wp14:editId="6C1C3D9B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768D8B38" w14:textId="3AF9E81C" w:rsidR="00DC4D2F" w:rsidRDefault="0030371C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2F22D264" w14:textId="5C3B6325" w:rsidR="00DC4D2F" w:rsidRDefault="0030371C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panel_assembly_test</w:t>
          </w:r>
          <w:proofErr w:type="spellEnd"/>
        </w:p>
      </w:tc>
      <w:tc>
        <w:tcPr>
          <w:tcW w:w="0" w:type="auto"/>
          <w:vAlign w:val="bottom"/>
        </w:tcPr>
        <w:p w14:paraId="65EE014B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094E22B0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3664C7D3" w14:textId="77777777" w:rsidTr="00BF0BC4">
      <w:tc>
        <w:tcPr>
          <w:tcW w:w="1908" w:type="dxa"/>
        </w:tcPr>
        <w:p w14:paraId="1B2E3ED5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127460AB" wp14:editId="15AD2F41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582D235B" w14:textId="3A6D74ED" w:rsidR="00DC4D2F" w:rsidRDefault="0030371C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56B239D1" w14:textId="6369CE44" w:rsidR="00DC4D2F" w:rsidRDefault="0030371C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panel_assembly_test</w:t>
          </w:r>
          <w:proofErr w:type="spellEnd"/>
        </w:p>
      </w:tc>
      <w:tc>
        <w:tcPr>
          <w:tcW w:w="360" w:type="dxa"/>
          <w:vAlign w:val="bottom"/>
        </w:tcPr>
        <w:p w14:paraId="0E60E603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5352AF1C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02AB8F" w14:textId="77777777" w:rsidR="0030371C" w:rsidRDefault="0030371C" w:rsidP="00F25CD7">
      <w:pPr>
        <w:spacing w:after="0" w:line="240" w:lineRule="auto"/>
      </w:pPr>
      <w:r>
        <w:separator/>
      </w:r>
    </w:p>
  </w:footnote>
  <w:footnote w:type="continuationSeparator" w:id="0">
    <w:p w14:paraId="00F9D02E" w14:textId="77777777" w:rsidR="0030371C" w:rsidRDefault="0030371C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0371C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371C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A8DC2"/>
  <w15:docId w15:val="{FE180CE3-D5A6-417A-A2A4-ACFC1AF74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</TotalTime>
  <Pages>14</Pages>
  <Words>1118</Words>
  <Characters>6375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7479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Luis Alfonso</dc:creator>
  <cp:lastModifiedBy>Luis Pabon Madrid</cp:lastModifiedBy>
  <cp:revision>1</cp:revision>
  <dcterms:created xsi:type="dcterms:W3CDTF">2021-04-16T02:22:00Z</dcterms:created>
  <dcterms:modified xsi:type="dcterms:W3CDTF">2021-04-16T02:23:00Z</dcterms:modified>
</cp:coreProperties>
</file>