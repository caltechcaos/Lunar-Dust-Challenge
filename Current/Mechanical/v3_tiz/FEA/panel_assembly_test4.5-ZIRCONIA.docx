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35BD63A5" w14:textId="77777777" w:rsidTr="00A43A5B">
        <w:trPr>
          <w:cantSplit/>
          <w:trHeight w:val="4488"/>
        </w:trPr>
        <w:tc>
          <w:tcPr>
            <w:tcW w:w="6285" w:type="dxa"/>
          </w:tcPr>
          <w:p w14:paraId="41846D4C" w14:textId="68B7AAAE" w:rsidR="00F448BC" w:rsidRDefault="00575A90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91BCB39" wp14:editId="40469B18">
                  <wp:extent cx="3853815" cy="2004060"/>
                  <wp:effectExtent l="0" t="0" r="0" b="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00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14:paraId="72FAD170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1061D747" w14:textId="5EC6474D" w:rsidR="00B77317" w:rsidRPr="00CD1539" w:rsidRDefault="00575A90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panel_assembly_test4.5</w:t>
                  </w:r>
                </w:p>
                <w:p w14:paraId="148C6A08" w14:textId="77777777"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14:paraId="69CC60F6" w14:textId="4CCFD454" w:rsidR="00B77317" w:rsidRPr="00CD1539" w:rsidRDefault="00575A90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Sunday, April 18, 2021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</w:p>
                <w:p w14:paraId="60B0B613" w14:textId="33781496" w:rsidR="00B77317" w:rsidRPr="00CD1539" w:rsidRDefault="00575A90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 1</w:t>
                  </w:r>
                </w:p>
                <w:p w14:paraId="7645E8A4" w14:textId="28A80B6B" w:rsidR="00B77317" w:rsidRPr="006A441F" w:rsidRDefault="00575A90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14:paraId="3DC5D449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1B41AB41" w14:textId="6D9867ED" w:rsidR="00B77317" w:rsidRDefault="00575A90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14:paraId="44B1553B" w14:textId="4623AC6D" w:rsidR="00575A90" w:rsidRDefault="001041F1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69598366" w:history="1">
                        <w:r w:rsidR="00575A90" w:rsidRPr="000C2949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575A90">
                          <w:rPr>
                            <w:noProof/>
                            <w:webHidden/>
                          </w:rPr>
                          <w:tab/>
                        </w:r>
                        <w:r w:rsidR="00575A90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75A90">
                          <w:rPr>
                            <w:noProof/>
                            <w:webHidden/>
                          </w:rPr>
                          <w:instrText xml:space="preserve"> PAGEREF _Toc69598366 \h </w:instrText>
                        </w:r>
                        <w:r w:rsidR="00575A90">
                          <w:rPr>
                            <w:noProof/>
                            <w:webHidden/>
                          </w:rPr>
                        </w:r>
                        <w:r w:rsidR="00575A90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75A90">
                          <w:rPr>
                            <w:noProof/>
                            <w:webHidden/>
                          </w:rPr>
                          <w:t>1</w:t>
                        </w:r>
                        <w:r w:rsidR="00575A90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21F9F4F" w14:textId="38878EB6" w:rsidR="00575A90" w:rsidRDefault="00EC72F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598367" w:history="1">
                        <w:r w:rsidR="00575A90" w:rsidRPr="000C2949">
                          <w:rPr>
                            <w:rStyle w:val="Hyperlink"/>
                            <w:noProof/>
                          </w:rPr>
                          <w:t>Assumptions</w:t>
                        </w:r>
                        <w:r w:rsidR="00575A90">
                          <w:rPr>
                            <w:noProof/>
                            <w:webHidden/>
                          </w:rPr>
                          <w:tab/>
                        </w:r>
                        <w:r w:rsidR="00575A90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75A90">
                          <w:rPr>
                            <w:noProof/>
                            <w:webHidden/>
                          </w:rPr>
                          <w:instrText xml:space="preserve"> PAGEREF _Toc69598367 \h </w:instrText>
                        </w:r>
                        <w:r w:rsidR="00575A90">
                          <w:rPr>
                            <w:noProof/>
                            <w:webHidden/>
                          </w:rPr>
                        </w:r>
                        <w:r w:rsidR="00575A90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75A90">
                          <w:rPr>
                            <w:noProof/>
                            <w:webHidden/>
                          </w:rPr>
                          <w:t>2</w:t>
                        </w:r>
                        <w:r w:rsidR="00575A90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22F8299" w14:textId="117F5190" w:rsidR="00575A90" w:rsidRDefault="00EC72F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598368" w:history="1">
                        <w:r w:rsidR="00575A90" w:rsidRPr="000C2949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 w:rsidR="00575A90">
                          <w:rPr>
                            <w:noProof/>
                            <w:webHidden/>
                          </w:rPr>
                          <w:tab/>
                        </w:r>
                        <w:r w:rsidR="00575A90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75A90">
                          <w:rPr>
                            <w:noProof/>
                            <w:webHidden/>
                          </w:rPr>
                          <w:instrText xml:space="preserve"> PAGEREF _Toc69598368 \h </w:instrText>
                        </w:r>
                        <w:r w:rsidR="00575A90">
                          <w:rPr>
                            <w:noProof/>
                            <w:webHidden/>
                          </w:rPr>
                        </w:r>
                        <w:r w:rsidR="00575A90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75A90">
                          <w:rPr>
                            <w:noProof/>
                            <w:webHidden/>
                          </w:rPr>
                          <w:t>2</w:t>
                        </w:r>
                        <w:r w:rsidR="00575A90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3B20CD0" w14:textId="551646C7" w:rsidR="00575A90" w:rsidRDefault="00EC72F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598369" w:history="1">
                        <w:r w:rsidR="00575A90" w:rsidRPr="000C2949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 w:rsidR="00575A90">
                          <w:rPr>
                            <w:noProof/>
                            <w:webHidden/>
                          </w:rPr>
                          <w:tab/>
                        </w:r>
                        <w:r w:rsidR="00575A90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75A90">
                          <w:rPr>
                            <w:noProof/>
                            <w:webHidden/>
                          </w:rPr>
                          <w:instrText xml:space="preserve"> PAGEREF _Toc69598369 \h </w:instrText>
                        </w:r>
                        <w:r w:rsidR="00575A90">
                          <w:rPr>
                            <w:noProof/>
                            <w:webHidden/>
                          </w:rPr>
                        </w:r>
                        <w:r w:rsidR="00575A90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75A90">
                          <w:rPr>
                            <w:noProof/>
                            <w:webHidden/>
                          </w:rPr>
                          <w:t>3</w:t>
                        </w:r>
                        <w:r w:rsidR="00575A90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0A24A54" w14:textId="6ADC4530" w:rsidR="00575A90" w:rsidRDefault="00EC72F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598370" w:history="1">
                        <w:r w:rsidR="00575A90" w:rsidRPr="000C2949">
                          <w:rPr>
                            <w:rStyle w:val="Hyperlink"/>
                            <w:noProof/>
                          </w:rPr>
                          <w:t>Units</w:t>
                        </w:r>
                        <w:r w:rsidR="00575A90">
                          <w:rPr>
                            <w:noProof/>
                            <w:webHidden/>
                          </w:rPr>
                          <w:tab/>
                        </w:r>
                        <w:r w:rsidR="00575A90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75A90">
                          <w:rPr>
                            <w:noProof/>
                            <w:webHidden/>
                          </w:rPr>
                          <w:instrText xml:space="preserve"> PAGEREF _Toc69598370 \h </w:instrText>
                        </w:r>
                        <w:r w:rsidR="00575A90">
                          <w:rPr>
                            <w:noProof/>
                            <w:webHidden/>
                          </w:rPr>
                        </w:r>
                        <w:r w:rsidR="00575A90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75A90">
                          <w:rPr>
                            <w:noProof/>
                            <w:webHidden/>
                          </w:rPr>
                          <w:t>4</w:t>
                        </w:r>
                        <w:r w:rsidR="00575A90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D0A25EB" w14:textId="38E973B5" w:rsidR="00575A90" w:rsidRDefault="00EC72F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598371" w:history="1">
                        <w:r w:rsidR="00575A90" w:rsidRPr="000C2949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 w:rsidR="00575A90">
                          <w:rPr>
                            <w:noProof/>
                            <w:webHidden/>
                          </w:rPr>
                          <w:tab/>
                        </w:r>
                        <w:r w:rsidR="00575A90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75A90">
                          <w:rPr>
                            <w:noProof/>
                            <w:webHidden/>
                          </w:rPr>
                          <w:instrText xml:space="preserve"> PAGEREF _Toc69598371 \h </w:instrText>
                        </w:r>
                        <w:r w:rsidR="00575A90">
                          <w:rPr>
                            <w:noProof/>
                            <w:webHidden/>
                          </w:rPr>
                        </w:r>
                        <w:r w:rsidR="00575A90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75A90">
                          <w:rPr>
                            <w:noProof/>
                            <w:webHidden/>
                          </w:rPr>
                          <w:t>5</w:t>
                        </w:r>
                        <w:r w:rsidR="00575A90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95DAB6C" w14:textId="0E2AEBA1" w:rsidR="00575A90" w:rsidRDefault="00EC72F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598372" w:history="1">
                        <w:r w:rsidR="00575A90" w:rsidRPr="000C2949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 w:rsidR="00575A90">
                          <w:rPr>
                            <w:noProof/>
                            <w:webHidden/>
                          </w:rPr>
                          <w:tab/>
                        </w:r>
                        <w:r w:rsidR="00575A90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75A90">
                          <w:rPr>
                            <w:noProof/>
                            <w:webHidden/>
                          </w:rPr>
                          <w:instrText xml:space="preserve"> PAGEREF _Toc69598372 \h </w:instrText>
                        </w:r>
                        <w:r w:rsidR="00575A90">
                          <w:rPr>
                            <w:noProof/>
                            <w:webHidden/>
                          </w:rPr>
                        </w:r>
                        <w:r w:rsidR="00575A90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75A90">
                          <w:rPr>
                            <w:noProof/>
                            <w:webHidden/>
                          </w:rPr>
                          <w:t>6</w:t>
                        </w:r>
                        <w:r w:rsidR="00575A90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98627C6" w14:textId="3241703D" w:rsidR="00575A90" w:rsidRDefault="00EC72F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598373" w:history="1">
                        <w:r w:rsidR="00575A90" w:rsidRPr="000C2949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 w:rsidR="00575A90">
                          <w:rPr>
                            <w:noProof/>
                            <w:webHidden/>
                          </w:rPr>
                          <w:tab/>
                        </w:r>
                        <w:r w:rsidR="00575A90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75A90">
                          <w:rPr>
                            <w:noProof/>
                            <w:webHidden/>
                          </w:rPr>
                          <w:instrText xml:space="preserve"> PAGEREF _Toc69598373 \h </w:instrText>
                        </w:r>
                        <w:r w:rsidR="00575A90">
                          <w:rPr>
                            <w:noProof/>
                            <w:webHidden/>
                          </w:rPr>
                        </w:r>
                        <w:r w:rsidR="00575A90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75A90">
                          <w:rPr>
                            <w:noProof/>
                            <w:webHidden/>
                          </w:rPr>
                          <w:t>7</w:t>
                        </w:r>
                        <w:r w:rsidR="00575A90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AB0B318" w14:textId="4E0891CA" w:rsidR="00575A90" w:rsidRDefault="00EC72F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598374" w:history="1">
                        <w:r w:rsidR="00575A90" w:rsidRPr="000C2949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 w:rsidR="00575A90">
                          <w:rPr>
                            <w:noProof/>
                            <w:webHidden/>
                          </w:rPr>
                          <w:tab/>
                        </w:r>
                        <w:r w:rsidR="00575A90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75A90">
                          <w:rPr>
                            <w:noProof/>
                            <w:webHidden/>
                          </w:rPr>
                          <w:instrText xml:space="preserve"> PAGEREF _Toc69598374 \h </w:instrText>
                        </w:r>
                        <w:r w:rsidR="00575A90">
                          <w:rPr>
                            <w:noProof/>
                            <w:webHidden/>
                          </w:rPr>
                        </w:r>
                        <w:r w:rsidR="00575A90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75A90">
                          <w:rPr>
                            <w:noProof/>
                            <w:webHidden/>
                          </w:rPr>
                          <w:t>8</w:t>
                        </w:r>
                        <w:r w:rsidR="00575A90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7D3633B" w14:textId="21349B02" w:rsidR="00575A90" w:rsidRDefault="00EC72F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598375" w:history="1">
                        <w:r w:rsidR="00575A90" w:rsidRPr="000C2949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 w:rsidR="00575A90">
                          <w:rPr>
                            <w:noProof/>
                            <w:webHidden/>
                          </w:rPr>
                          <w:tab/>
                        </w:r>
                        <w:r w:rsidR="00575A90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75A90">
                          <w:rPr>
                            <w:noProof/>
                            <w:webHidden/>
                          </w:rPr>
                          <w:instrText xml:space="preserve"> PAGEREF _Toc69598375 \h </w:instrText>
                        </w:r>
                        <w:r w:rsidR="00575A90">
                          <w:rPr>
                            <w:noProof/>
                            <w:webHidden/>
                          </w:rPr>
                        </w:r>
                        <w:r w:rsidR="00575A90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75A90">
                          <w:rPr>
                            <w:noProof/>
                            <w:webHidden/>
                          </w:rPr>
                          <w:t>9</w:t>
                        </w:r>
                        <w:r w:rsidR="00575A90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3929B29" w14:textId="77F42B7C" w:rsidR="00575A90" w:rsidRDefault="00EC72F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598376" w:history="1">
                        <w:r w:rsidR="00575A90" w:rsidRPr="000C2949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 w:rsidR="00575A90">
                          <w:rPr>
                            <w:noProof/>
                            <w:webHidden/>
                          </w:rPr>
                          <w:tab/>
                        </w:r>
                        <w:r w:rsidR="00575A90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75A90">
                          <w:rPr>
                            <w:noProof/>
                            <w:webHidden/>
                          </w:rPr>
                          <w:instrText xml:space="preserve"> PAGEREF _Toc69598376 \h </w:instrText>
                        </w:r>
                        <w:r w:rsidR="00575A90">
                          <w:rPr>
                            <w:noProof/>
                            <w:webHidden/>
                          </w:rPr>
                        </w:r>
                        <w:r w:rsidR="00575A90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75A90">
                          <w:rPr>
                            <w:noProof/>
                            <w:webHidden/>
                          </w:rPr>
                          <w:t>10</w:t>
                        </w:r>
                        <w:r w:rsidR="00575A90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A574DBB" w14:textId="7E26DFC7" w:rsidR="00575A90" w:rsidRDefault="00EC72F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598377" w:history="1">
                        <w:r w:rsidR="00575A90" w:rsidRPr="000C2949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 w:rsidR="00575A90">
                          <w:rPr>
                            <w:noProof/>
                            <w:webHidden/>
                          </w:rPr>
                          <w:tab/>
                        </w:r>
                        <w:r w:rsidR="00575A90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75A90">
                          <w:rPr>
                            <w:noProof/>
                            <w:webHidden/>
                          </w:rPr>
                          <w:instrText xml:space="preserve"> PAGEREF _Toc69598377 \h </w:instrText>
                        </w:r>
                        <w:r w:rsidR="00575A90">
                          <w:rPr>
                            <w:noProof/>
                            <w:webHidden/>
                          </w:rPr>
                        </w:r>
                        <w:r w:rsidR="00575A90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75A90">
                          <w:rPr>
                            <w:noProof/>
                            <w:webHidden/>
                          </w:rPr>
                          <w:t>11</w:t>
                        </w:r>
                        <w:r w:rsidR="00575A90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24DF6F8" w14:textId="1169E332" w:rsidR="00575A90" w:rsidRDefault="00EC72F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598378" w:history="1">
                        <w:r w:rsidR="00575A90" w:rsidRPr="000C2949">
                          <w:rPr>
                            <w:rStyle w:val="Hyperlink"/>
                            <w:noProof/>
                          </w:rPr>
                          <w:t>Beams</w:t>
                        </w:r>
                        <w:r w:rsidR="00575A90">
                          <w:rPr>
                            <w:noProof/>
                            <w:webHidden/>
                          </w:rPr>
                          <w:tab/>
                        </w:r>
                        <w:r w:rsidR="00575A90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75A90">
                          <w:rPr>
                            <w:noProof/>
                            <w:webHidden/>
                          </w:rPr>
                          <w:instrText xml:space="preserve"> PAGEREF _Toc69598378 \h </w:instrText>
                        </w:r>
                        <w:r w:rsidR="00575A90">
                          <w:rPr>
                            <w:noProof/>
                            <w:webHidden/>
                          </w:rPr>
                        </w:r>
                        <w:r w:rsidR="00575A90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75A90">
                          <w:rPr>
                            <w:noProof/>
                            <w:webHidden/>
                          </w:rPr>
                          <w:t>11</w:t>
                        </w:r>
                        <w:r w:rsidR="00575A90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408617B" w14:textId="0CA85E0C" w:rsidR="00575A90" w:rsidRDefault="00EC72F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598379" w:history="1">
                        <w:r w:rsidR="00575A90" w:rsidRPr="000C2949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 w:rsidR="00575A90">
                          <w:rPr>
                            <w:noProof/>
                            <w:webHidden/>
                          </w:rPr>
                          <w:tab/>
                        </w:r>
                        <w:r w:rsidR="00575A90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75A90">
                          <w:rPr>
                            <w:noProof/>
                            <w:webHidden/>
                          </w:rPr>
                          <w:instrText xml:space="preserve"> PAGEREF _Toc69598379 \h </w:instrText>
                        </w:r>
                        <w:r w:rsidR="00575A90">
                          <w:rPr>
                            <w:noProof/>
                            <w:webHidden/>
                          </w:rPr>
                        </w:r>
                        <w:r w:rsidR="00575A90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75A90">
                          <w:rPr>
                            <w:noProof/>
                            <w:webHidden/>
                          </w:rPr>
                          <w:t>12</w:t>
                        </w:r>
                        <w:r w:rsidR="00575A90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090A047" w14:textId="27D59E8A" w:rsidR="00575A90" w:rsidRDefault="00EC72F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598380" w:history="1">
                        <w:r w:rsidR="00575A90" w:rsidRPr="000C2949">
                          <w:rPr>
                            <w:rStyle w:val="Hyperlink"/>
                            <w:noProof/>
                          </w:rPr>
                          <w:t>Conclusion</w:t>
                        </w:r>
                        <w:r w:rsidR="00575A90">
                          <w:rPr>
                            <w:noProof/>
                            <w:webHidden/>
                          </w:rPr>
                          <w:tab/>
                        </w:r>
                        <w:r w:rsidR="00575A90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75A90">
                          <w:rPr>
                            <w:noProof/>
                            <w:webHidden/>
                          </w:rPr>
                          <w:instrText xml:space="preserve"> PAGEREF _Toc69598380 \h </w:instrText>
                        </w:r>
                        <w:r w:rsidR="00575A90">
                          <w:rPr>
                            <w:noProof/>
                            <w:webHidden/>
                          </w:rPr>
                        </w:r>
                        <w:r w:rsidR="00575A90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75A90">
                          <w:rPr>
                            <w:noProof/>
                            <w:webHidden/>
                          </w:rPr>
                          <w:t>13</w:t>
                        </w:r>
                        <w:r w:rsidR="00575A90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1538FF0" w14:textId="4761692F"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696DD626" w14:textId="77777777" w:rsidR="00F448BC" w:rsidRDefault="00F448BC" w:rsidP="00A5373F"/>
        </w:tc>
      </w:tr>
      <w:tr w:rsidR="00F448BC" w14:paraId="23A2BE86" w14:textId="77777777" w:rsidTr="00BE081A">
        <w:trPr>
          <w:cantSplit/>
          <w:trHeight w:val="3924"/>
        </w:trPr>
        <w:tc>
          <w:tcPr>
            <w:tcW w:w="6285" w:type="dxa"/>
          </w:tcPr>
          <w:p w14:paraId="3DA483BD" w14:textId="185D7639" w:rsidR="00C27B5D" w:rsidRDefault="00575A90" w:rsidP="00C27B5D">
            <w:pPr>
              <w:pStyle w:val="Heading1"/>
              <w:outlineLvl w:val="0"/>
            </w:pPr>
            <w:bookmarkStart w:id="0" w:name="_Toc69598366"/>
            <w:r>
              <w:t>Description</w:t>
            </w:r>
            <w:bookmarkEnd w:id="0"/>
          </w:p>
          <w:p w14:paraId="6B5EB87B" w14:textId="46CC4E3C" w:rsidR="00F448BC" w:rsidRPr="00E65D6E" w:rsidRDefault="00575A90" w:rsidP="00FF408C">
            <w:r>
              <w:t>No Data</w:t>
            </w:r>
          </w:p>
        </w:tc>
        <w:tc>
          <w:tcPr>
            <w:tcW w:w="4713" w:type="dxa"/>
            <w:vMerge/>
          </w:tcPr>
          <w:p w14:paraId="2BD84A2F" w14:textId="77777777" w:rsidR="00F448BC" w:rsidRPr="00A33AA4" w:rsidRDefault="00F448BC" w:rsidP="00840CC7">
            <w:pPr>
              <w:pStyle w:val="TOC3"/>
            </w:pPr>
          </w:p>
        </w:tc>
      </w:tr>
    </w:tbl>
    <w:p w14:paraId="3573DF2A" w14:textId="77777777"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14:paraId="07E4D2AE" w14:textId="77777777" w:rsidTr="00DD03CF">
        <w:tc>
          <w:tcPr>
            <w:tcW w:w="11016" w:type="dxa"/>
          </w:tcPr>
          <w:p w14:paraId="394528D9" w14:textId="4DCCBA16" w:rsidR="00343025" w:rsidRDefault="00575A90" w:rsidP="00343025">
            <w:pPr>
              <w:pStyle w:val="Heading1"/>
              <w:outlineLvl w:val="0"/>
            </w:pPr>
            <w:bookmarkStart w:id="1" w:name="_Toc69598367"/>
            <w:bookmarkStart w:id="2" w:name="_Toc243733140"/>
            <w:bookmarkStart w:id="3" w:name="_Toc245020107"/>
            <w:bookmarkStart w:id="4" w:name="_Toc245020139"/>
            <w:r>
              <w:lastRenderedPageBreak/>
              <w:t>Assumptions</w:t>
            </w:r>
            <w:bookmarkEnd w:id="1"/>
          </w:p>
          <w:p w14:paraId="0DFB9737" w14:textId="3C89D880" w:rsidR="00A96F2C" w:rsidRDefault="00A96F2C" w:rsidP="00A96F2C"/>
        </w:tc>
      </w:tr>
    </w:tbl>
    <w:p w14:paraId="70730B70" w14:textId="77777777"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14:paraId="607DA909" w14:textId="77777777" w:rsidTr="00ED5A01">
        <w:tc>
          <w:tcPr>
            <w:tcW w:w="11016" w:type="dxa"/>
          </w:tcPr>
          <w:p w14:paraId="088ACAAA" w14:textId="2A4C2A8A" w:rsidR="00FF408C" w:rsidRDefault="00575A90" w:rsidP="00FF408C">
            <w:pPr>
              <w:pStyle w:val="Heading1"/>
              <w:outlineLvl w:val="0"/>
            </w:pPr>
            <w:bookmarkStart w:id="5" w:name="_Toc69598368"/>
            <w:r>
              <w:t>Model Information</w:t>
            </w:r>
            <w:bookmarkEnd w:id="5"/>
          </w:p>
          <w:p w14:paraId="4F8DA2B7" w14:textId="77777777"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14:paraId="173D933B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14:paraId="5800DA8E" w14:textId="77777777" w:rsidTr="00077EA0">
                    <w:tc>
                      <w:tcPr>
                        <w:tcW w:w="8640" w:type="dxa"/>
                      </w:tcPr>
                      <w:p w14:paraId="07A820D9" w14:textId="392B1FDF" w:rsidR="00077EA0" w:rsidRDefault="00575A90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46727A10" wp14:editId="4D2321C7">
                              <wp:extent cx="5349240" cy="2781935"/>
                              <wp:effectExtent l="0" t="0" r="3810" b="0"/>
                              <wp:docPr id="4" name="Pictur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278193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33CD5C7E" w14:textId="3B27F63C" w:rsidR="00C16188" w:rsidRDefault="00575A90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panel_assembly_test4.5</w:t>
                  </w:r>
                </w:p>
                <w:p w14:paraId="68621E9E" w14:textId="16A4429B" w:rsidR="00C16188" w:rsidRDefault="00575A90" w:rsidP="00C16188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14:paraId="05AC1157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045ED44" w14:textId="198D33DD" w:rsidR="00C16188" w:rsidRPr="0044448A" w:rsidRDefault="00575A90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14:paraId="423E4E4B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521DC98" w14:textId="22C948FB" w:rsidR="00C16188" w:rsidRDefault="00575A90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F189094" w14:textId="188FA546" w:rsidR="00C16188" w:rsidRDefault="00575A9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C6F640C" w14:textId="559D4435" w:rsidR="00C16188" w:rsidRDefault="00575A9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85DD196" w14:textId="1BB2DC40" w:rsidR="00C16188" w:rsidRDefault="00575A9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575A90" w14:paraId="5EE842E4" w14:textId="77777777" w:rsidTr="0008354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5255CAC" w14:textId="0D2A9847" w:rsidR="00575A90" w:rsidRDefault="00575A90" w:rsidP="0008354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Boss-Extrude1</w:t>
                  </w:r>
                </w:p>
                <w:p w14:paraId="0560D362" w14:textId="184C6983" w:rsidR="00575A90" w:rsidRPr="0044448A" w:rsidRDefault="00575A90" w:rsidP="0008354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46788EAC" wp14:editId="23342821">
                        <wp:extent cx="1562735" cy="812800"/>
                        <wp:effectExtent l="0" t="0" r="0" b="6350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12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E9A001C" w14:textId="182292E4" w:rsidR="00575A90" w:rsidRPr="0044448A" w:rsidRDefault="00575A90" w:rsidP="0008354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B3771FB" w14:textId="77777777" w:rsidR="00575A90" w:rsidRDefault="00575A90" w:rsidP="0008354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Mass:0.0087723 kg</w:t>
                  </w:r>
                </w:p>
                <w:p w14:paraId="4677868D" w14:textId="77777777" w:rsidR="00575A90" w:rsidRDefault="00575A90" w:rsidP="0008354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Volume:3.249e-06 m^3</w:t>
                  </w:r>
                </w:p>
                <w:p w14:paraId="0B0B5809" w14:textId="77777777" w:rsidR="00575A90" w:rsidRDefault="00575A90" w:rsidP="0008354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Density:2,700 kg/m^3</w:t>
                  </w:r>
                </w:p>
                <w:p w14:paraId="382E2D98" w14:textId="77777777" w:rsidR="00575A90" w:rsidRDefault="00575A90" w:rsidP="0008354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Weight:0.0859685 N</w:t>
                  </w:r>
                </w:p>
                <w:p w14:paraId="25032424" w14:textId="4D3CFFCD" w:rsidR="00575A90" w:rsidRPr="0044448A" w:rsidRDefault="00575A90" w:rsidP="0008354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5F68147" w14:textId="77777777" w:rsidR="00575A90" w:rsidRDefault="00575A90" w:rsidP="0008354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C:\Users\luisa\Documents\GrabCAD\Lunar Dust Challenge\Current\Mechanical\v3_tiz\FEA\4.5 INCHES\4.5adhesive_test.SLDPRT</w:t>
                  </w:r>
                </w:p>
                <w:p w14:paraId="048E3733" w14:textId="3CCA5E01" w:rsidR="00575A90" w:rsidRPr="0044448A" w:rsidRDefault="00575A90" w:rsidP="0008354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18 00:06:39 2021</w:t>
                  </w:r>
                </w:p>
              </w:tc>
            </w:tr>
            <w:tr w:rsidR="00575A90" w14:paraId="410B9236" w14:textId="77777777" w:rsidTr="0008354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F5B1AD8" w14:textId="61E0E28E" w:rsidR="00575A90" w:rsidRDefault="00575A90" w:rsidP="0008354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Split Line1</w:t>
                  </w:r>
                </w:p>
                <w:p w14:paraId="3521872B" w14:textId="7CDFA9E3" w:rsidR="00575A90" w:rsidRPr="0044448A" w:rsidRDefault="00575A90" w:rsidP="0008354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2B855690" wp14:editId="4E6CD935">
                        <wp:extent cx="1562735" cy="812800"/>
                        <wp:effectExtent l="0" t="0" r="0" b="6350"/>
                        <wp:docPr id="6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12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24B4706" w14:textId="0B049A86" w:rsidR="00575A90" w:rsidRPr="0044448A" w:rsidRDefault="00575A90" w:rsidP="0008354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4325A29" w14:textId="77777777" w:rsidR="00575A90" w:rsidRDefault="00575A90" w:rsidP="0008354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Mass:0.137333 kg</w:t>
                  </w:r>
                </w:p>
                <w:p w14:paraId="53952D40" w14:textId="77777777" w:rsidR="00575A90" w:rsidRDefault="00575A90" w:rsidP="0008354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Volume:5.44971e-05 m^3</w:t>
                  </w:r>
                </w:p>
                <w:p w14:paraId="1B3FD293" w14:textId="77777777" w:rsidR="00575A90" w:rsidRDefault="00575A90" w:rsidP="0008354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Density:2,520 kg/m^3</w:t>
                  </w:r>
                </w:p>
                <w:p w14:paraId="51E6C261" w14:textId="77777777" w:rsidR="00575A90" w:rsidRDefault="00575A90" w:rsidP="0008354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Weight:1.34586 N</w:t>
                  </w:r>
                </w:p>
                <w:p w14:paraId="7CF0992D" w14:textId="7A7E1489" w:rsidR="00575A90" w:rsidRPr="0044448A" w:rsidRDefault="00575A90" w:rsidP="0008354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1630F66" w14:textId="77777777" w:rsidR="00575A90" w:rsidRDefault="00575A90" w:rsidP="0008354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C:\Users\luisa\Documents\GrabCAD\Lunar Dust Challenge\Current\Mechanical\v3_tiz\FEA\4.5 INCHES\4.5bplate_test.SLDPRT</w:t>
                  </w:r>
                </w:p>
                <w:p w14:paraId="3531580C" w14:textId="6052A507" w:rsidR="00575A90" w:rsidRPr="0044448A" w:rsidRDefault="00575A90" w:rsidP="0008354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18 00:11:48 2021</w:t>
                  </w:r>
                </w:p>
              </w:tc>
            </w:tr>
            <w:tr w:rsidR="00575A90" w14:paraId="615222CA" w14:textId="77777777" w:rsidTr="0008354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3F4F0E3" w14:textId="64476000" w:rsidR="00575A90" w:rsidRDefault="00575A90" w:rsidP="0008354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Fillet2</w:t>
                  </w:r>
                </w:p>
                <w:p w14:paraId="16CA3B6A" w14:textId="1EDB5A09" w:rsidR="00575A90" w:rsidRPr="0044448A" w:rsidRDefault="00575A90" w:rsidP="0008354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6019C231" wp14:editId="415E949B">
                        <wp:extent cx="1562735" cy="812800"/>
                        <wp:effectExtent l="0" t="0" r="0" b="6350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12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7560A3A" w14:textId="69452D3E" w:rsidR="00575A90" w:rsidRPr="0044448A" w:rsidRDefault="00575A90" w:rsidP="0008354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B0DBE8E" w14:textId="77777777" w:rsidR="00575A90" w:rsidRDefault="00575A90" w:rsidP="0008354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Mass:0.0136297 kg</w:t>
                  </w:r>
                </w:p>
                <w:p w14:paraId="264C5967" w14:textId="77777777" w:rsidR="00575A90" w:rsidRDefault="00575A90" w:rsidP="0008354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Volume:9.59839e-06 m^3</w:t>
                  </w:r>
                </w:p>
                <w:p w14:paraId="7881D934" w14:textId="77777777" w:rsidR="00575A90" w:rsidRDefault="00575A90" w:rsidP="0008354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Density:1,420 kg/m^3</w:t>
                  </w:r>
                </w:p>
                <w:p w14:paraId="6A9AC272" w14:textId="77777777" w:rsidR="00575A90" w:rsidRDefault="00575A90" w:rsidP="0008354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Weight:0.133571 N</w:t>
                  </w:r>
                </w:p>
                <w:p w14:paraId="6AD3402A" w14:textId="2876A4BE" w:rsidR="00575A90" w:rsidRPr="0044448A" w:rsidRDefault="00575A90" w:rsidP="0008354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0D7235F" w14:textId="77777777" w:rsidR="00575A90" w:rsidRDefault="00575A90" w:rsidP="0008354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C:\Users\luisa\Documents\GrabCAD\Lunar Dust Challenge\Current\Mechanical\v3_tiz\FEA\4.5 INCHES\4.5pcb_mockup_test.SLDPRT</w:t>
                  </w:r>
                </w:p>
                <w:p w14:paraId="45517714" w14:textId="6874D6CA" w:rsidR="00575A90" w:rsidRPr="0044448A" w:rsidRDefault="00575A90" w:rsidP="0008354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18 00:06:40 2021</w:t>
                  </w:r>
                </w:p>
              </w:tc>
            </w:tr>
            <w:tr w:rsidR="00C16188" w14:paraId="19C3F4AD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B4E752D" w14:textId="2230A179" w:rsidR="00C16188" w:rsidRDefault="00575A90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Split Line1</w:t>
                  </w:r>
                </w:p>
                <w:p w14:paraId="3BF228B3" w14:textId="39A107E8" w:rsidR="004B3022" w:rsidRPr="0044448A" w:rsidRDefault="00575A90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1B92BAA" wp14:editId="74C6F48D">
                        <wp:extent cx="1562735" cy="812800"/>
                        <wp:effectExtent l="0" t="0" r="0" b="6350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12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4101D7D" w14:textId="68E00823" w:rsidR="00C16188" w:rsidRPr="0044448A" w:rsidRDefault="00575A9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52F71C2" w14:textId="77777777" w:rsidR="00575A90" w:rsidRDefault="00575A9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Mass:0.0788857 kg</w:t>
                  </w:r>
                </w:p>
                <w:p w14:paraId="34908915" w14:textId="77777777" w:rsidR="00575A90" w:rsidRDefault="00575A9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Volume:1.2996e-05 m^3</w:t>
                  </w:r>
                </w:p>
                <w:p w14:paraId="7D66CF6E" w14:textId="77777777" w:rsidR="00575A90" w:rsidRDefault="00575A9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Density:6,070 kg/m^3</w:t>
                  </w:r>
                </w:p>
                <w:p w14:paraId="24ADF98F" w14:textId="77777777" w:rsidR="00575A90" w:rsidRDefault="00575A9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Weight:0.77308 N</w:t>
                  </w:r>
                </w:p>
                <w:p w14:paraId="094822AC" w14:textId="6C30BC20"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DC52AB6" w14:textId="77777777" w:rsidR="00575A90" w:rsidRDefault="00575A9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C:\Users\luisa\Documents\GrabCAD\Lunar Dust Challenge\Current\Mechanical\v3_tiz\FEA\4.5 INCHES\4.5tplate_test.SLDPRT</w:t>
                  </w:r>
                </w:p>
                <w:p w14:paraId="2F66E74B" w14:textId="70047DE7" w:rsidR="00C16188" w:rsidRPr="0044448A" w:rsidRDefault="00575A9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18 00:13:08 2021</w:t>
                  </w:r>
                </w:p>
              </w:tc>
            </w:tr>
          </w:tbl>
          <w:p w14:paraId="00FF62CB" w14:textId="79ED48F6" w:rsidR="00FF408C" w:rsidRDefault="00FF408C" w:rsidP="00A96F2C"/>
        </w:tc>
      </w:tr>
    </w:tbl>
    <w:p w14:paraId="4FCAAD50" w14:textId="77777777"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5E294F" w14:paraId="55042FA1" w14:textId="77777777" w:rsidTr="005E294F">
        <w:tc>
          <w:tcPr>
            <w:tcW w:w="11016" w:type="dxa"/>
          </w:tcPr>
          <w:p w14:paraId="2D67C2B6" w14:textId="0172C72C" w:rsidR="00B35001" w:rsidRPr="00B35001" w:rsidRDefault="00575A90" w:rsidP="00B35001">
            <w:pPr>
              <w:pStyle w:val="Heading1"/>
              <w:outlineLvl w:val="0"/>
            </w:pPr>
            <w:bookmarkStart w:id="6" w:name="_Toc69598369"/>
            <w:r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68"/>
              <w:gridCol w:w="5386"/>
            </w:tblGrid>
            <w:tr w:rsidR="00B35001" w14:paraId="45D7C602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0A58222" w14:textId="2571B3E2" w:rsidR="00B35001" w:rsidRDefault="00575A90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87E06CD" w14:textId="4912E699" w:rsidR="00B35001" w:rsidRDefault="00575A9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Static 1</w:t>
                  </w:r>
                </w:p>
              </w:tc>
            </w:tr>
            <w:tr w:rsidR="00575A90" w14:paraId="427CE79A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936737D" w14:textId="4CCDD5DD" w:rsidR="00575A90" w:rsidRDefault="00575A90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8F963F7" w14:textId="0F924DBD" w:rsidR="00575A90" w:rsidRDefault="00575A90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575A90" w14:paraId="669AA7BD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9BA5A7A" w14:textId="5621F52B" w:rsidR="00575A90" w:rsidRDefault="00575A90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D2DF19A" w14:textId="6FC767F5" w:rsidR="00575A90" w:rsidRDefault="00575A9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575A90" w14:paraId="711EA11D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079C432" w14:textId="3F17BB4A" w:rsidR="00575A90" w:rsidRDefault="00575A90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A685F58" w14:textId="0C78D323" w:rsidR="00575A90" w:rsidRDefault="00575A90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575A90" w14:paraId="333106FE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AB88025" w14:textId="7AE6175C" w:rsidR="00575A90" w:rsidRDefault="00575A90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3190DBE" w14:textId="681B2380" w:rsidR="00575A90" w:rsidRDefault="00575A9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575A90" w14:paraId="50B14550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1B93FD6" w14:textId="3BBCF9F6" w:rsidR="00575A90" w:rsidRDefault="00575A90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AD2B688" w14:textId="5BCE1B6C" w:rsidR="00575A90" w:rsidRDefault="00575A90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575A90" w14:paraId="6B3D4307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CA65337" w14:textId="284146D3" w:rsidR="00575A90" w:rsidRDefault="00575A90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3D34650" w14:textId="6B46DA0D" w:rsidR="00575A90" w:rsidRDefault="00575A9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575A90" w14:paraId="74987D2E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1002A68" w14:textId="190750EA" w:rsidR="00575A90" w:rsidRDefault="00575A90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E678650" w14:textId="48B7D695" w:rsidR="00575A90" w:rsidRDefault="00575A90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FFEPlus</w:t>
                  </w:r>
                </w:p>
              </w:tc>
            </w:tr>
            <w:tr w:rsidR="00575A90" w14:paraId="030E0D30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E5207B3" w14:textId="4D1C8CAE" w:rsidR="00575A90" w:rsidRDefault="00575A90" w:rsidP="005E294F">
                  <w:r>
                    <w:t xml:space="preserve">Inplane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BFE3A44" w14:textId="5B4DC96D" w:rsidR="00575A90" w:rsidRDefault="00575A9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575A90" w14:paraId="54BC36DA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469DE4E" w14:textId="539137B7" w:rsidR="00575A90" w:rsidRDefault="00575A90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C821067" w14:textId="05133E40" w:rsidR="00575A90" w:rsidRDefault="00575A90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575A90" w14:paraId="5382EEC1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1F2B9E4" w14:textId="610E42FE" w:rsidR="00575A90" w:rsidRDefault="00575A90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7D22283" w14:textId="7B2D0527" w:rsidR="00575A90" w:rsidRDefault="00575A9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575A90" w14:paraId="019C01CD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EA46175" w14:textId="58FDBA90" w:rsidR="00575A90" w:rsidRDefault="00575A90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33BA0FD" w14:textId="18EAFCC9" w:rsidR="00575A90" w:rsidRDefault="00575A90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575A90" w14:paraId="40B0B1C7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2B2E483" w14:textId="55A0F1CA" w:rsidR="00575A90" w:rsidRDefault="00575A90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3F532F6" w14:textId="1A68ABB3" w:rsidR="00575A90" w:rsidRDefault="00575A9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575A90" w14:paraId="3BB24D4D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8A9EF4C" w14:textId="424C529F" w:rsidR="00575A90" w:rsidRDefault="00575A90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A4DF4BA" w14:textId="050A7AD4" w:rsidR="00575A90" w:rsidRDefault="00575A90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575A90" w14:paraId="45BB03B4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6915A53" w14:textId="3289DCAB" w:rsidR="00575A90" w:rsidRDefault="00575A90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143164B" w14:textId="6DE36283" w:rsidR="00575A90" w:rsidRDefault="00575A9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575A90" w14:paraId="5895FC0D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D520014" w14:textId="0CF3562B" w:rsidR="00575A90" w:rsidRDefault="00575A90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DD9D38F" w14:textId="6E3D621F" w:rsidR="00575A90" w:rsidRDefault="00575A90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575A90" w14:paraId="0B0FF992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1898053" w14:textId="7EE61B0B" w:rsidR="00575A90" w:rsidRDefault="00575A90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30CBF34" w14:textId="5CA8805C" w:rsidR="00575A90" w:rsidRDefault="00575A9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(C:\Users\luisa\Documents\GrabCAD\Lunar Dust Challenge\Current\Mechanical\v3_tiz\FEA)</w:t>
                  </w:r>
                </w:p>
              </w:tc>
            </w:tr>
          </w:tbl>
          <w:p w14:paraId="482F2DFD" w14:textId="648F0D00" w:rsidR="005E294F" w:rsidRDefault="005E294F" w:rsidP="00A96F2C"/>
        </w:tc>
      </w:tr>
      <w:bookmarkEnd w:id="2"/>
      <w:bookmarkEnd w:id="3"/>
      <w:bookmarkEnd w:id="4"/>
    </w:tbl>
    <w:p w14:paraId="1CA422D6" w14:textId="77777777"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F33129" w14:paraId="3D044721" w14:textId="77777777" w:rsidTr="00E80CD9">
        <w:tc>
          <w:tcPr>
            <w:tcW w:w="11016" w:type="dxa"/>
          </w:tcPr>
          <w:p w14:paraId="5FD91C12" w14:textId="1EA1299F" w:rsidR="00F33129" w:rsidRPr="00B35001" w:rsidRDefault="00575A90" w:rsidP="000A7C6B">
            <w:pPr>
              <w:pStyle w:val="Heading1"/>
              <w:outlineLvl w:val="0"/>
            </w:pPr>
            <w:bookmarkStart w:id="7" w:name="_Toc69598370"/>
            <w:r>
              <w:lastRenderedPageBreak/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79"/>
              <w:gridCol w:w="5375"/>
            </w:tblGrid>
            <w:tr w:rsidR="00F33129" w14:paraId="26716F2E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716BE73" w14:textId="020533E8" w:rsidR="00F33129" w:rsidRDefault="00575A90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E950870" w14:textId="7F1EFD8C" w:rsidR="00F33129" w:rsidRDefault="00575A9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575A90" w14:paraId="550F9873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B00E3E8" w14:textId="52585DA6" w:rsidR="00575A90" w:rsidRDefault="00575A90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C3414D2" w14:textId="230D9C66" w:rsidR="00575A90" w:rsidRDefault="00575A90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575A90" w14:paraId="13F19DBB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EDA47A8" w14:textId="373CDAE9" w:rsidR="00575A90" w:rsidRDefault="00575A90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6FBC641" w14:textId="34A6FD87" w:rsidR="00575A90" w:rsidRDefault="00575A9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575A90" w14:paraId="52C5C715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C3A5F14" w14:textId="087348C0" w:rsidR="00575A90" w:rsidRDefault="00575A90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65E829E" w14:textId="49BA923D" w:rsidR="00575A90" w:rsidRDefault="00575A90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575A90" w14:paraId="6D118A69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BF7092F" w14:textId="54F7C82B" w:rsidR="00575A90" w:rsidRDefault="00575A90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F28033F" w14:textId="40C6F45C" w:rsidR="00575A90" w:rsidRDefault="00575A9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14:paraId="0B28F323" w14:textId="6219EF56" w:rsidR="00F33129" w:rsidRDefault="00F33129" w:rsidP="000A7C6B"/>
        </w:tc>
      </w:tr>
    </w:tbl>
    <w:p w14:paraId="6829866A" w14:textId="77777777"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14:paraId="0612C459" w14:textId="77777777" w:rsidTr="005273D5">
        <w:trPr>
          <w:trHeight w:val="4158"/>
        </w:trPr>
        <w:tc>
          <w:tcPr>
            <w:tcW w:w="11136" w:type="dxa"/>
          </w:tcPr>
          <w:p w14:paraId="1C169103" w14:textId="45552420" w:rsidR="00E80CD9" w:rsidRPr="00AC3438" w:rsidRDefault="00575A90" w:rsidP="000A7C6B">
            <w:pPr>
              <w:pStyle w:val="Heading1"/>
              <w:outlineLvl w:val="0"/>
            </w:pPr>
            <w:bookmarkStart w:id="8" w:name="_Toc69598371"/>
            <w:bookmarkStart w:id="9" w:name="_Toc243733144"/>
            <w:bookmarkStart w:id="10" w:name="_Toc245020112"/>
            <w:bookmarkStart w:id="11" w:name="_Toc245020144"/>
            <w:r>
              <w:lastRenderedPageBreak/>
              <w:t>Material Properties</w:t>
            </w:r>
            <w:bookmarkEnd w:id="8"/>
          </w:p>
          <w:tbl>
            <w:tblPr>
              <w:tblStyle w:val="LightList-Accent11"/>
              <w:tblW w:w="1091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2"/>
              <w:gridCol w:w="12"/>
              <w:gridCol w:w="12"/>
              <w:gridCol w:w="13"/>
              <w:gridCol w:w="3229"/>
              <w:gridCol w:w="4741"/>
              <w:gridCol w:w="2843"/>
              <w:gridCol w:w="12"/>
              <w:gridCol w:w="12"/>
              <w:gridCol w:w="12"/>
              <w:gridCol w:w="13"/>
            </w:tblGrid>
            <w:tr w:rsidR="00E80CD9" w:rsidRPr="000841BF" w14:paraId="3F3D0AC3" w14:textId="77777777" w:rsidTr="00575A90">
              <w:trPr>
                <w:gridBefore w:val="4"/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wBefore w:w="49" w:type="dxa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8C5E746" w14:textId="7AD7D4E8" w:rsidR="00E80CD9" w:rsidRPr="003E6C57" w:rsidRDefault="00575A90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B463156" w14:textId="0A31C74C" w:rsidR="00E80CD9" w:rsidRPr="003E6C57" w:rsidRDefault="00575A90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gridSpan w:val="5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EDF7FF7" w14:textId="3FE19BAC" w:rsidR="00E80CD9" w:rsidRPr="003E6C57" w:rsidRDefault="00575A90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14:paraId="687224EC" w14:textId="77777777" w:rsidTr="00575A90">
              <w:trPr>
                <w:gridBefore w:val="4"/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wBefore w:w="49" w:type="dxa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23D2A120" w14:textId="60C82838" w:rsidR="00E80CD9" w:rsidRPr="00577134" w:rsidRDefault="00575A90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79BBD145" wp14:editId="06475A77">
                        <wp:extent cx="1904365" cy="990600"/>
                        <wp:effectExtent l="0" t="0" r="635" b="0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990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14:paraId="5D0EEE13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27C0AA3" w14:textId="3FDB586F" w:rsidR="00E80CD9" w:rsidRPr="00BE6656" w:rsidRDefault="00575A90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BB0EA07" w14:textId="0F924A3F" w:rsidR="00E80CD9" w:rsidRPr="00BE6656" w:rsidRDefault="00575A9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STYCAST 2850FT/Catalyst 23LV</w:t>
                        </w:r>
                      </w:p>
                    </w:tc>
                  </w:tr>
                  <w:tr w:rsidR="00575A90" w:rsidRPr="00577134" w14:paraId="0FB8753B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00F786B" w14:textId="32760877" w:rsidR="00575A90" w:rsidRDefault="00575A90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C8B869F" w14:textId="752F8143" w:rsidR="00575A90" w:rsidRDefault="00575A9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575A90" w:rsidRPr="00577134" w14:paraId="44A64B19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A3AF3D1" w14:textId="3A9BD36D" w:rsidR="00575A90" w:rsidRDefault="00575A90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2A87BE7" w14:textId="070AD22B" w:rsidR="00575A90" w:rsidRDefault="00575A9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Mohr-Coulomb Stress</w:t>
                        </w:r>
                      </w:p>
                    </w:tc>
                  </w:tr>
                  <w:tr w:rsidR="00575A90" w:rsidRPr="00577134" w14:paraId="693CB4E5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33D103B" w14:textId="58F49A45" w:rsidR="00575A90" w:rsidRDefault="00575A90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8A47C2D" w14:textId="3ACF242E" w:rsidR="00575A90" w:rsidRDefault="00575A9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1.0549e+08 N/m^2</w:t>
                        </w:r>
                      </w:p>
                    </w:tc>
                  </w:tr>
                  <w:tr w:rsidR="00575A90" w:rsidRPr="00577134" w14:paraId="5D3C1732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CC77D94" w14:textId="6552B39A" w:rsidR="00575A90" w:rsidRDefault="00575A90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C297360" w14:textId="30C0FE00" w:rsidR="00575A90" w:rsidRDefault="00575A9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1.19969e+08 N/m^2</w:t>
                        </w:r>
                      </w:p>
                    </w:tc>
                  </w:tr>
                  <w:tr w:rsidR="00575A90" w:rsidRPr="00577134" w14:paraId="66825494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C849477" w14:textId="30F392E0" w:rsidR="00575A90" w:rsidRDefault="00575A90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540802F" w14:textId="0B565E70" w:rsidR="00575A90" w:rsidRDefault="00575A9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9e+10 N/m^2</w:t>
                        </w:r>
                      </w:p>
                    </w:tc>
                  </w:tr>
                  <w:tr w:rsidR="00575A90" w:rsidRPr="00577134" w14:paraId="036D695E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0264008" w14:textId="176FFBAA" w:rsidR="00575A90" w:rsidRDefault="00575A90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673616D" w14:textId="3E166B4B" w:rsidR="00575A90" w:rsidRDefault="00575A9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  </w:t>
                        </w:r>
                      </w:p>
                    </w:tc>
                  </w:tr>
                  <w:tr w:rsidR="00575A90" w:rsidRPr="00577134" w14:paraId="656AC4AD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10AE1AD" w14:textId="4C08094C" w:rsidR="00575A90" w:rsidRDefault="00575A90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9809897" w14:textId="6B598A63" w:rsidR="00575A90" w:rsidRDefault="00575A9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2,700 kg/m^3</w:t>
                        </w:r>
                      </w:p>
                    </w:tc>
                  </w:tr>
                </w:tbl>
                <w:p w14:paraId="20D03F72" w14:textId="77777777"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gridSpan w:val="5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701ECB82" w14:textId="705FB893" w:rsidR="00E80CD9" w:rsidRPr="00577134" w:rsidRDefault="00575A9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1(Boss-Extrude1)(4.5adhesive_test-1)</w:t>
                  </w:r>
                </w:p>
              </w:tc>
            </w:tr>
            <w:tr w:rsidR="00575A90" w:rsidRPr="000841BF" w14:paraId="2297135F" w14:textId="77777777" w:rsidTr="00575A90">
              <w:trPr>
                <w:gridBefore w:val="3"/>
                <w:gridAfter w:val="1"/>
                <w:wBefore w:w="36" w:type="dxa"/>
                <w:wAfter w:w="13" w:type="dxa"/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7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05337834" w14:textId="528DA14B" w:rsidR="00575A90" w:rsidRPr="000841BF" w:rsidRDefault="00575A90" w:rsidP="0008354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  <w:tr w:rsidR="00575A90" w:rsidRPr="000841BF" w14:paraId="3025CEA7" w14:textId="77777777" w:rsidTr="00575A90">
              <w:trPr>
                <w:gridBefore w:val="4"/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wBefore w:w="49" w:type="dxa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4D3B1F80" w14:textId="621AAC0E" w:rsidR="00575A90" w:rsidRPr="00577134" w:rsidRDefault="00575A90" w:rsidP="0008354A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34477F09" wp14:editId="297C1986">
                        <wp:extent cx="1904365" cy="990600"/>
                        <wp:effectExtent l="0" t="0" r="635" b="0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990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575A90" w:rsidRPr="00577134" w14:paraId="18E51CA6" w14:textId="77777777" w:rsidTr="0008354A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0344903" w14:textId="2C818E57" w:rsidR="00575A90" w:rsidRPr="00BE6656" w:rsidRDefault="00575A90" w:rsidP="0008354A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0E1FE4A" w14:textId="54921E6A" w:rsidR="00575A90" w:rsidRPr="00BE6656" w:rsidRDefault="00575A90" w:rsidP="0008354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Macor (1)</w:t>
                        </w:r>
                      </w:p>
                    </w:tc>
                  </w:tr>
                  <w:tr w:rsidR="00575A90" w:rsidRPr="00577134" w14:paraId="4EF9F09F" w14:textId="77777777" w:rsidTr="0008354A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8DAFA56" w14:textId="6590E099" w:rsidR="00575A90" w:rsidRDefault="00575A90" w:rsidP="0008354A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3C2B080" w14:textId="02052973" w:rsidR="00575A90" w:rsidRDefault="00575A90" w:rsidP="0008354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575A90" w:rsidRPr="00577134" w14:paraId="1DB6CEE6" w14:textId="77777777" w:rsidTr="0008354A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E23ED30" w14:textId="092C1437" w:rsidR="00575A90" w:rsidRDefault="00575A90" w:rsidP="0008354A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34F2121" w14:textId="7B104078" w:rsidR="00575A90" w:rsidRDefault="00575A90" w:rsidP="0008354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575A90" w:rsidRPr="00577134" w14:paraId="532A19C5" w14:textId="77777777" w:rsidTr="0008354A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7859C90" w14:textId="112B7EC0" w:rsidR="00575A90" w:rsidRDefault="00575A90" w:rsidP="0008354A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BD41B5A" w14:textId="4CAA399B" w:rsidR="00575A90" w:rsidRDefault="00575A90" w:rsidP="0008354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3.29e+07 N/m^2</w:t>
                        </w:r>
                      </w:p>
                    </w:tc>
                  </w:tr>
                  <w:tr w:rsidR="00575A90" w:rsidRPr="00577134" w14:paraId="5ADD7BB7" w14:textId="77777777" w:rsidTr="0008354A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4584887" w14:textId="7DE00952" w:rsidR="00575A90" w:rsidRDefault="00575A90" w:rsidP="0008354A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9E32A60" w14:textId="16D299EF" w:rsidR="00575A90" w:rsidRDefault="00575A90" w:rsidP="0008354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9.4e+07 N/m^2</w:t>
                        </w:r>
                      </w:p>
                    </w:tc>
                  </w:tr>
                  <w:tr w:rsidR="00575A90" w:rsidRPr="00577134" w14:paraId="1EE3DDDD" w14:textId="77777777" w:rsidTr="0008354A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B269E0E" w14:textId="26C33896" w:rsidR="00575A90" w:rsidRDefault="00575A90" w:rsidP="0008354A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38A6223" w14:textId="2A5E890B" w:rsidR="00575A90" w:rsidRDefault="00575A90" w:rsidP="0008354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3.45e+08 N/m^2</w:t>
                        </w:r>
                      </w:p>
                    </w:tc>
                  </w:tr>
                  <w:tr w:rsidR="00575A90" w:rsidRPr="00577134" w14:paraId="2030D2C4" w14:textId="77777777" w:rsidTr="0008354A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55071C3" w14:textId="0C1263CD" w:rsidR="00575A90" w:rsidRDefault="00575A90" w:rsidP="0008354A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A28F44C" w14:textId="388B6499" w:rsidR="00575A90" w:rsidRDefault="00575A90" w:rsidP="0008354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6.69e+10 N/m^2</w:t>
                        </w:r>
                      </w:p>
                    </w:tc>
                  </w:tr>
                  <w:tr w:rsidR="00575A90" w:rsidRPr="00577134" w14:paraId="4004C3E9" w14:textId="77777777" w:rsidTr="0008354A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10BE6CF" w14:textId="11DCA561" w:rsidR="00575A90" w:rsidRDefault="00575A90" w:rsidP="0008354A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0A25E35" w14:textId="58C124A6" w:rsidR="00575A90" w:rsidRDefault="00575A90" w:rsidP="0008354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0.29  </w:t>
                        </w:r>
                      </w:p>
                    </w:tc>
                  </w:tr>
                  <w:tr w:rsidR="00575A90" w:rsidRPr="00577134" w14:paraId="36D20BBF" w14:textId="77777777" w:rsidTr="0008354A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06D2FA4" w14:textId="33195C6E" w:rsidR="00575A90" w:rsidRDefault="00575A90" w:rsidP="0008354A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7C97673" w14:textId="6EFBAAB8" w:rsidR="00575A90" w:rsidRDefault="00575A90" w:rsidP="0008354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2,520 kg/m^3</w:t>
                        </w:r>
                      </w:p>
                    </w:tc>
                  </w:tr>
                  <w:tr w:rsidR="00575A90" w:rsidRPr="00577134" w14:paraId="30A70D03" w14:textId="77777777" w:rsidTr="0008354A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0AC6DE6" w14:textId="13AB046F" w:rsidR="00575A90" w:rsidRDefault="00575A90" w:rsidP="0008354A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200B831" w14:textId="22D5CFB9" w:rsidR="00575A90" w:rsidRDefault="00575A90" w:rsidP="0008354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2.55e+10 N/m^2</w:t>
                        </w:r>
                      </w:p>
                    </w:tc>
                  </w:tr>
                  <w:tr w:rsidR="00575A90" w:rsidRPr="00577134" w14:paraId="2B5EF98D" w14:textId="77777777" w:rsidTr="0008354A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E86149E" w14:textId="75985948" w:rsidR="00575A90" w:rsidRDefault="00575A90" w:rsidP="0008354A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8D20035" w14:textId="70A60ECC" w:rsidR="00575A90" w:rsidRDefault="00575A90" w:rsidP="0008354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8e-06 /Kelvin</w:t>
                        </w:r>
                      </w:p>
                    </w:tc>
                  </w:tr>
                </w:tbl>
                <w:p w14:paraId="2888D5E3" w14:textId="77777777" w:rsidR="00575A90" w:rsidRPr="00577134" w:rsidRDefault="00575A90" w:rsidP="000835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gridSpan w:val="5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2482272E" w14:textId="6C4A6E16" w:rsidR="00575A90" w:rsidRPr="00577134" w:rsidRDefault="00575A90" w:rsidP="000835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1(Split Line1)(4.5bplate_test-1)</w:t>
                  </w:r>
                </w:p>
              </w:tc>
            </w:tr>
            <w:tr w:rsidR="00575A90" w:rsidRPr="000841BF" w14:paraId="6B325194" w14:textId="77777777" w:rsidTr="00575A90">
              <w:trPr>
                <w:gridBefore w:val="2"/>
                <w:gridAfter w:val="2"/>
                <w:wBefore w:w="24" w:type="dxa"/>
                <w:wAfter w:w="25" w:type="dxa"/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7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4F6EDD73" w14:textId="6302899C" w:rsidR="00575A90" w:rsidRPr="000841BF" w:rsidRDefault="00575A90" w:rsidP="0008354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  <w:tr w:rsidR="00575A90" w:rsidRPr="000841BF" w14:paraId="6E68D95C" w14:textId="77777777" w:rsidTr="00575A90">
              <w:trPr>
                <w:gridBefore w:val="4"/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wBefore w:w="49" w:type="dxa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4A469AC2" w14:textId="1585D4FC" w:rsidR="00575A90" w:rsidRPr="00577134" w:rsidRDefault="00575A90" w:rsidP="0008354A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4A48751A" wp14:editId="571DB272">
                        <wp:extent cx="1904365" cy="990600"/>
                        <wp:effectExtent l="0" t="0" r="635" b="0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990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575A90" w:rsidRPr="00577134" w14:paraId="0A700369" w14:textId="77777777" w:rsidTr="0008354A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1ABDB9F" w14:textId="07929FA2" w:rsidR="00575A90" w:rsidRPr="00BE6656" w:rsidRDefault="00575A90" w:rsidP="0008354A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9151FC2" w14:textId="47D8492B" w:rsidR="00575A90" w:rsidRPr="00BE6656" w:rsidRDefault="00575A90" w:rsidP="0008354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Kapton</w:t>
                        </w:r>
                      </w:p>
                    </w:tc>
                  </w:tr>
                  <w:tr w:rsidR="00575A90" w:rsidRPr="00577134" w14:paraId="08964F07" w14:textId="77777777" w:rsidTr="0008354A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B31D527" w14:textId="09628288" w:rsidR="00575A90" w:rsidRDefault="00575A90" w:rsidP="0008354A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1CB1FF9" w14:textId="23365DB8" w:rsidR="00575A90" w:rsidRDefault="00575A90" w:rsidP="0008354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575A90" w:rsidRPr="00577134" w14:paraId="458B1D99" w14:textId="77777777" w:rsidTr="0008354A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D295E3D" w14:textId="04FB4B1B" w:rsidR="00575A90" w:rsidRDefault="00575A90" w:rsidP="0008354A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7111623" w14:textId="377CFA17" w:rsidR="00575A90" w:rsidRDefault="00575A90" w:rsidP="0008354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Mohr-Coulomb Stress</w:t>
                        </w:r>
                      </w:p>
                    </w:tc>
                  </w:tr>
                  <w:tr w:rsidR="00575A90" w:rsidRPr="00577134" w14:paraId="0F1057D4" w14:textId="77777777" w:rsidTr="0008354A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BC0AFAB" w14:textId="010624BB" w:rsidR="00575A90" w:rsidRDefault="00575A90" w:rsidP="0008354A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A202AA3" w14:textId="63BBBCB3" w:rsidR="00575A90" w:rsidRDefault="00575A90" w:rsidP="0008354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6.9e+07 N/m^2</w:t>
                        </w:r>
                      </w:p>
                    </w:tc>
                  </w:tr>
                  <w:tr w:rsidR="00575A90" w:rsidRPr="00577134" w14:paraId="4AF7E219" w14:textId="77777777" w:rsidTr="0008354A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D1B35A5" w14:textId="22A9BC84" w:rsidR="00575A90" w:rsidRDefault="00575A90" w:rsidP="0008354A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7E5EE67" w14:textId="64B1C8DA" w:rsidR="00575A90" w:rsidRDefault="00575A90" w:rsidP="0008354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2.31e+08 N/m^2</w:t>
                        </w:r>
                      </w:p>
                    </w:tc>
                  </w:tr>
                  <w:tr w:rsidR="00575A90" w:rsidRPr="00577134" w14:paraId="7EC15536" w14:textId="77777777" w:rsidTr="0008354A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7C80499" w14:textId="59EEE4AA" w:rsidR="00575A90" w:rsidRDefault="00575A90" w:rsidP="0008354A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F655D83" w14:textId="3CC724E6" w:rsidR="00575A90" w:rsidRDefault="00575A90" w:rsidP="0008354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2.31e+08 N/m^2</w:t>
                        </w:r>
                      </w:p>
                    </w:tc>
                  </w:tr>
                  <w:tr w:rsidR="00575A90" w:rsidRPr="00577134" w14:paraId="776C9117" w14:textId="77777777" w:rsidTr="0008354A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5604249" w14:textId="1B071080" w:rsidR="00575A90" w:rsidRDefault="00575A90" w:rsidP="0008354A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8DBE854" w14:textId="7910BCC3" w:rsidR="00575A90" w:rsidRDefault="00575A90" w:rsidP="0008354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2.76e+09 N/m^2</w:t>
                        </w:r>
                      </w:p>
                    </w:tc>
                  </w:tr>
                  <w:tr w:rsidR="00575A90" w:rsidRPr="00577134" w14:paraId="668E9462" w14:textId="77777777" w:rsidTr="0008354A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28CE26D" w14:textId="06DF65B9" w:rsidR="00575A90" w:rsidRDefault="00575A90" w:rsidP="0008354A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1D72AB7" w14:textId="434E0FD2" w:rsidR="00575A90" w:rsidRDefault="00575A90" w:rsidP="0008354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0.34  </w:t>
                        </w:r>
                      </w:p>
                    </w:tc>
                  </w:tr>
                  <w:tr w:rsidR="00575A90" w:rsidRPr="00577134" w14:paraId="54859A79" w14:textId="77777777" w:rsidTr="0008354A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6FB9281" w14:textId="24840181" w:rsidR="00575A90" w:rsidRDefault="00575A90" w:rsidP="0008354A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C30504E" w14:textId="773A7AC4" w:rsidR="00575A90" w:rsidRDefault="00575A90" w:rsidP="0008354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1,420 kg/m^3</w:t>
                        </w:r>
                      </w:p>
                    </w:tc>
                  </w:tr>
                  <w:tr w:rsidR="00575A90" w:rsidRPr="00577134" w14:paraId="7B3869C9" w14:textId="77777777" w:rsidTr="0008354A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373C84B" w14:textId="3E3F49EB" w:rsidR="00575A90" w:rsidRDefault="00575A90" w:rsidP="0008354A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BD7A742" w14:textId="1D0386A1" w:rsidR="00575A90" w:rsidRDefault="00575A90" w:rsidP="0008354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20 /Kelvin</w:t>
                        </w:r>
                      </w:p>
                    </w:tc>
                  </w:tr>
                </w:tbl>
                <w:p w14:paraId="063F93E3" w14:textId="77777777" w:rsidR="00575A90" w:rsidRPr="00577134" w:rsidRDefault="00575A90" w:rsidP="000835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gridSpan w:val="5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50191C8B" w14:textId="4A9F5204" w:rsidR="00575A90" w:rsidRPr="00577134" w:rsidRDefault="00575A90" w:rsidP="000835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1(Fillet2)(4.5pcb_mockup_test-1)</w:t>
                  </w:r>
                </w:p>
              </w:tc>
            </w:tr>
            <w:tr w:rsidR="00575A90" w:rsidRPr="000841BF" w14:paraId="5775E2F9" w14:textId="77777777" w:rsidTr="00575A90">
              <w:trPr>
                <w:gridBefore w:val="1"/>
                <w:gridAfter w:val="3"/>
                <w:wBefore w:w="12" w:type="dxa"/>
                <w:wAfter w:w="37" w:type="dxa"/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7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4C183353" w14:textId="579B5075" w:rsidR="00575A90" w:rsidRPr="000841BF" w:rsidRDefault="00575A90" w:rsidP="0008354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  <w:tr w:rsidR="00575A90" w:rsidRPr="000841BF" w14:paraId="708B9500" w14:textId="77777777" w:rsidTr="00575A90">
              <w:trPr>
                <w:gridBefore w:val="4"/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wBefore w:w="49" w:type="dxa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1A0C4B6A" w14:textId="2B551670" w:rsidR="00575A90" w:rsidRPr="00577134" w:rsidRDefault="00575A90" w:rsidP="0008354A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lastRenderedPageBreak/>
                    <w:drawing>
                      <wp:inline distT="0" distB="0" distL="0" distR="0" wp14:anchorId="7A4A9A28" wp14:editId="35169571">
                        <wp:extent cx="1904365" cy="990600"/>
                        <wp:effectExtent l="0" t="0" r="635" b="0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990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575A90" w:rsidRPr="00577134" w14:paraId="144F1635" w14:textId="77777777" w:rsidTr="0008354A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4B5DAD3" w14:textId="626A6FAB" w:rsidR="00575A90" w:rsidRPr="00BE6656" w:rsidRDefault="00575A90" w:rsidP="0008354A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F98CF22" w14:textId="5A9714AA" w:rsidR="00575A90" w:rsidRPr="00BE6656" w:rsidRDefault="00575A90" w:rsidP="0008354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Zirconia</w:t>
                        </w:r>
                      </w:p>
                    </w:tc>
                  </w:tr>
                  <w:tr w:rsidR="00575A90" w:rsidRPr="00577134" w14:paraId="00C330E3" w14:textId="77777777" w:rsidTr="0008354A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24E2872" w14:textId="5B37137C" w:rsidR="00575A90" w:rsidRDefault="00575A90" w:rsidP="0008354A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B72736E" w14:textId="6AF35D87" w:rsidR="00575A90" w:rsidRDefault="00575A90" w:rsidP="0008354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575A90" w:rsidRPr="00577134" w14:paraId="692ADC45" w14:textId="77777777" w:rsidTr="0008354A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EA05EDC" w14:textId="2C513F39" w:rsidR="00575A90" w:rsidRDefault="00575A90" w:rsidP="0008354A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963EA93" w14:textId="43F346B9" w:rsidR="00575A90" w:rsidRDefault="00575A90" w:rsidP="0008354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575A90" w:rsidRPr="00577134" w14:paraId="7EE321A4" w14:textId="77777777" w:rsidTr="0008354A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DEF8F1B" w14:textId="6A8E8337" w:rsidR="00575A90" w:rsidRDefault="00575A90" w:rsidP="0008354A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A51CAF0" w14:textId="784CD1E2" w:rsidR="00575A90" w:rsidRDefault="00575A90" w:rsidP="0008354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1.15e+08 N/m^2</w:t>
                        </w:r>
                      </w:p>
                    </w:tc>
                  </w:tr>
                  <w:tr w:rsidR="00575A90" w:rsidRPr="00577134" w14:paraId="1302F60B" w14:textId="77777777" w:rsidTr="0008354A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EDF1457" w14:textId="73A5B1C6" w:rsidR="00575A90" w:rsidRDefault="00575A90" w:rsidP="0008354A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F1C129E" w14:textId="36A1F875" w:rsidR="00575A90" w:rsidRDefault="00575A90" w:rsidP="0008354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1.4e+09 N/m^2</w:t>
                        </w:r>
                      </w:p>
                    </w:tc>
                  </w:tr>
                  <w:tr w:rsidR="00575A90" w:rsidRPr="00577134" w14:paraId="399999B7" w14:textId="77777777" w:rsidTr="0008354A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FDDAB5F" w14:textId="54AACB49" w:rsidR="00575A90" w:rsidRDefault="00575A90" w:rsidP="0008354A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6042F5C" w14:textId="37458623" w:rsidR="00575A90" w:rsidRDefault="00575A90" w:rsidP="0008354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2.1e+09 N/m^2</w:t>
                        </w:r>
                      </w:p>
                    </w:tc>
                  </w:tr>
                  <w:tr w:rsidR="00575A90" w:rsidRPr="00577134" w14:paraId="2AAE3E6A" w14:textId="77777777" w:rsidTr="0008354A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6DB51AE" w14:textId="799D34DB" w:rsidR="00575A90" w:rsidRDefault="00575A90" w:rsidP="0008354A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6D95568" w14:textId="1F01B949" w:rsidR="00575A90" w:rsidRDefault="00575A90" w:rsidP="0008354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2e+11 N/m^2</w:t>
                        </w:r>
                      </w:p>
                    </w:tc>
                  </w:tr>
                  <w:tr w:rsidR="00575A90" w:rsidRPr="00577134" w14:paraId="38FE65E0" w14:textId="77777777" w:rsidTr="0008354A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27EADB9" w14:textId="1297055D" w:rsidR="00575A90" w:rsidRDefault="00575A90" w:rsidP="0008354A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0DB52A5" w14:textId="46B58319" w:rsidR="00575A90" w:rsidRDefault="00575A90" w:rsidP="0008354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  </w:t>
                        </w:r>
                      </w:p>
                    </w:tc>
                  </w:tr>
                  <w:tr w:rsidR="00575A90" w:rsidRPr="00577134" w14:paraId="1C5B8A96" w14:textId="77777777" w:rsidTr="0008354A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ECBE10E" w14:textId="7EE05150" w:rsidR="00575A90" w:rsidRDefault="00575A90" w:rsidP="0008354A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E85C175" w14:textId="7E9C6C6F" w:rsidR="00575A90" w:rsidRDefault="00575A90" w:rsidP="0008354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6,070 kg/m^3</w:t>
                        </w:r>
                      </w:p>
                    </w:tc>
                  </w:tr>
                  <w:tr w:rsidR="00575A90" w:rsidRPr="00577134" w14:paraId="274E2A73" w14:textId="77777777" w:rsidTr="0008354A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7F464AE" w14:textId="7CBF44BB" w:rsidR="00575A90" w:rsidRDefault="00575A90" w:rsidP="0008354A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5C73BCE" w14:textId="50BCBAA9" w:rsidR="00575A90" w:rsidRDefault="00575A90" w:rsidP="0008354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1e-06 /Kelvin</w:t>
                        </w:r>
                      </w:p>
                    </w:tc>
                  </w:tr>
                </w:tbl>
                <w:p w14:paraId="3913B457" w14:textId="77777777" w:rsidR="00575A90" w:rsidRPr="00577134" w:rsidRDefault="00575A90" w:rsidP="000835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gridSpan w:val="5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43FA3337" w14:textId="227E2E55" w:rsidR="00575A90" w:rsidRPr="00577134" w:rsidRDefault="00575A90" w:rsidP="0008354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1(Split Line1)(4.5tplate_test-1)</w:t>
                  </w:r>
                </w:p>
              </w:tc>
            </w:tr>
            <w:tr w:rsidR="00575A90" w:rsidRPr="000841BF" w14:paraId="3740D95F" w14:textId="77777777" w:rsidTr="00575A90">
              <w:trPr>
                <w:gridAfter w:val="4"/>
                <w:wAfter w:w="49" w:type="dxa"/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7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64695077" w14:textId="002A5247" w:rsidR="00575A90" w:rsidRPr="000841BF" w:rsidRDefault="00575A90" w:rsidP="0008354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Cs w:val="20"/>
                    </w:rPr>
                    <w:t>Curve Data:N/A</w:t>
                  </w:r>
                </w:p>
              </w:tc>
            </w:tr>
          </w:tbl>
          <w:p w14:paraId="2D5A8E53" w14:textId="366A9324" w:rsidR="00E80CD9" w:rsidRDefault="00E80CD9" w:rsidP="000A7C6B"/>
        </w:tc>
      </w:tr>
      <w:bookmarkEnd w:id="9"/>
      <w:bookmarkEnd w:id="10"/>
      <w:bookmarkEnd w:id="11"/>
    </w:tbl>
    <w:p w14:paraId="190334AB" w14:textId="77777777"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14:paraId="4BA871A5" w14:textId="77777777" w:rsidTr="00452CBC">
        <w:tc>
          <w:tcPr>
            <w:tcW w:w="11016" w:type="dxa"/>
          </w:tcPr>
          <w:p w14:paraId="2B084FA7" w14:textId="3BD9F2CD" w:rsidR="005273D5" w:rsidRPr="00AF1A58" w:rsidRDefault="00575A90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12" w:name="_Toc69598372"/>
            <w:r>
              <w:rPr>
                <w:rStyle w:val="Strong"/>
              </w:rPr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575A90" w14:paraId="04936246" w14:textId="77777777" w:rsidTr="00655E7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78E470BD" w14:textId="4E2020B1" w:rsidR="00575A90" w:rsidRPr="004E282D" w:rsidRDefault="00575A90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6EC5EFE7" w14:textId="42C650BA" w:rsidR="00575A90" w:rsidRPr="004E282D" w:rsidRDefault="00575A90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77BC0EDE" w14:textId="0D7877EC" w:rsidR="00575A90" w:rsidRPr="004E282D" w:rsidRDefault="00575A90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575A90" w14:paraId="2382C062" w14:textId="77777777" w:rsidTr="00004CD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14:paraId="252DC237" w14:textId="68765CD3" w:rsidR="00575A90" w:rsidRPr="00AD5FBA" w:rsidRDefault="00575A90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14:paraId="678086F4" w14:textId="16D023A1" w:rsidR="00575A90" w:rsidRPr="006208CB" w:rsidRDefault="00575A90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49F39A06" wp14:editId="40FFE32E">
                        <wp:extent cx="1772285" cy="922020"/>
                        <wp:effectExtent l="0" t="0" r="0" b="0"/>
                        <wp:docPr id="13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9220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575A90" w14:paraId="48D2A629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39E12A13" w14:textId="310D87DE" w:rsidR="00575A90" w:rsidRPr="00BE6656" w:rsidRDefault="00575A90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0E17F9B1" w14:textId="6F222969" w:rsidR="00575A90" w:rsidRPr="00154A1A" w:rsidRDefault="00575A90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575A90" w14:paraId="01503707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CFF42B6" w14:textId="7D5BBCAA" w:rsidR="00575A90" w:rsidRDefault="00575A90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7AF0B46" w14:textId="4361BDA5" w:rsidR="00575A90" w:rsidRDefault="00575A90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14:paraId="74D4D1D5" w14:textId="77777777" w:rsidR="00575A90" w:rsidRPr="004C6DEB" w:rsidRDefault="00575A90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14:paraId="3A80B13F" w14:textId="77777777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14:paraId="6A1B2792" w14:textId="1E7C5B3F" w:rsidR="003F154A" w:rsidRPr="003F154A" w:rsidRDefault="00575A90" w:rsidP="003F154A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14:paraId="173ABE78" w14:textId="77777777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2ECA002E" w14:textId="5FB7C3CD" w:rsidR="003F154A" w:rsidRDefault="00575A90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1675AD05" w14:textId="418A2BB7" w:rsidR="003F154A" w:rsidRDefault="00575A90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3B7B5728" w14:textId="013C36BD" w:rsidR="003F154A" w:rsidRDefault="00575A90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05CB782B" w14:textId="45B12802" w:rsidR="003F154A" w:rsidRDefault="00575A90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69CDCCE8" w14:textId="3EE2AEB1" w:rsidR="003F154A" w:rsidRDefault="00575A90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F154A" w14:paraId="7096EE3B" w14:textId="77777777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43A9C16F" w14:textId="5B1C8B40" w:rsidR="003F154A" w:rsidRDefault="00575A90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26E8FDF" w14:textId="0BF8FC09" w:rsidR="003F154A" w:rsidRPr="00EF37BF" w:rsidRDefault="00575A90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4.88758e-06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69241F7" w14:textId="6026B225" w:rsidR="003F154A" w:rsidRPr="00EF37BF" w:rsidRDefault="00575A90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486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3F98668" w14:textId="3D7C0CD8" w:rsidR="003F154A" w:rsidRDefault="00575A90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-0.000180483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46A63047" w14:textId="3B82EF09" w:rsidR="003F154A" w:rsidRPr="00EF37BF" w:rsidRDefault="00575A90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486</w:t>
                        </w:r>
                      </w:p>
                    </w:tc>
                  </w:tr>
                  <w:tr w:rsidR="00935682" w14:paraId="3EB5A409" w14:textId="77777777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693E307D" w14:textId="71170A29" w:rsidR="00935682" w:rsidRDefault="00575A90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Moment(N.m)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1D70A59" w14:textId="69E9AA5A" w:rsidR="00935682" w:rsidRDefault="00575A90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1B4B122" w14:textId="478D0EFB" w:rsidR="00935682" w:rsidRDefault="00575A90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BFC0CB1" w14:textId="5B058732" w:rsidR="00935682" w:rsidRDefault="00575A90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5F7FA3A4" w14:textId="291905D0" w:rsidR="00935682" w:rsidRDefault="00575A90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5962B32D" w14:textId="77777777" w:rsidR="003F154A" w:rsidRDefault="003F154A" w:rsidP="003F154A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14:paraId="761C86F0" w14:textId="77777777"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575A90" w14:paraId="3CCB1990" w14:textId="77777777" w:rsidTr="00346B7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3F71A936" w14:textId="4EA7A250" w:rsidR="00575A90" w:rsidRPr="004E282D" w:rsidRDefault="00575A90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0675588F" w14:textId="043D0A96" w:rsidR="00575A90" w:rsidRPr="004E282D" w:rsidRDefault="00575A90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62C864AD" w14:textId="0AA586E1" w:rsidR="00575A90" w:rsidRPr="004E282D" w:rsidRDefault="00575A90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575A90" w14:paraId="3D076737" w14:textId="77777777" w:rsidTr="00E94F8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56A0858C" w14:textId="6B3927CF" w:rsidR="00575A90" w:rsidRPr="00F42DD1" w:rsidRDefault="00575A90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67303CB3" w14:textId="6C7DA0E2" w:rsidR="00575A90" w:rsidRPr="006208CB" w:rsidRDefault="00575A90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2A91F936" wp14:editId="09FF3F3B">
                        <wp:extent cx="1907540" cy="991870"/>
                        <wp:effectExtent l="0" t="0" r="0" b="0"/>
                        <wp:docPr id="14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9918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575A90" w14:paraId="78F71F55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37833306" w14:textId="6FC0D3F0" w:rsidR="00575A90" w:rsidRPr="00BE6656" w:rsidRDefault="00575A90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3F49455F" w14:textId="538F9296" w:rsidR="00575A90" w:rsidRPr="00B77EA3" w:rsidRDefault="00575A90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575A90" w14:paraId="36014981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7D55090" w14:textId="6A6DA923" w:rsidR="00575A90" w:rsidRDefault="00575A90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D8081D3" w14:textId="0BFE844D" w:rsidR="00575A90" w:rsidRDefault="00575A90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normal force</w:t>
                        </w:r>
                      </w:p>
                    </w:tc>
                  </w:tr>
                  <w:tr w:rsidR="00575A90" w14:paraId="34A1FF0C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11AD1A0" w14:textId="45C23904" w:rsidR="00575A90" w:rsidRDefault="00575A90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CE8A8D6" w14:textId="47121722" w:rsidR="00575A90" w:rsidRDefault="00575A90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486 N</w:t>
                        </w:r>
                      </w:p>
                    </w:tc>
                  </w:tr>
                </w:tbl>
                <w:p w14:paraId="678A3B07" w14:textId="77777777" w:rsidR="00575A90" w:rsidRDefault="00575A90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14:paraId="2A925A8C" w14:textId="2F8FDEA2" w:rsidR="005273D5" w:rsidRDefault="005273D5" w:rsidP="000A7C6B">
            <w:pPr>
              <w:rPr>
                <w:rStyle w:val="Strong"/>
              </w:rPr>
            </w:pPr>
          </w:p>
        </w:tc>
      </w:tr>
    </w:tbl>
    <w:p w14:paraId="181C970B" w14:textId="77777777"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14:paraId="528E5E6F" w14:textId="77777777" w:rsidTr="005B3D16">
        <w:tc>
          <w:tcPr>
            <w:tcW w:w="11016" w:type="dxa"/>
          </w:tcPr>
          <w:p w14:paraId="1BDB3B25" w14:textId="4FA3415F" w:rsidR="00132707" w:rsidRDefault="00132707" w:rsidP="000A7C6B">
            <w:pPr>
              <w:pStyle w:val="Heading1"/>
              <w:outlineLvl w:val="0"/>
            </w:pPr>
            <w:r>
              <w:lastRenderedPageBreak/>
              <w:br w:type="page"/>
            </w:r>
            <w:bookmarkStart w:id="13" w:name="_Toc69598373"/>
            <w:r w:rsidR="00575A90">
              <w:t>Connector Definitions</w:t>
            </w:r>
            <w:bookmarkEnd w:id="13"/>
          </w:p>
          <w:p w14:paraId="676745DC" w14:textId="450FAB42" w:rsidR="00132707" w:rsidRDefault="00575A90" w:rsidP="000A7C6B">
            <w:r>
              <w:t>No Data</w:t>
            </w:r>
          </w:p>
          <w:p w14:paraId="7FEFF2F1" w14:textId="3D5CB981" w:rsidR="00EF37BF" w:rsidRPr="009C0A33" w:rsidRDefault="00EF37BF" w:rsidP="000A7C6B"/>
          <w:p w14:paraId="7CE73769" w14:textId="77777777" w:rsidR="000F2729" w:rsidRDefault="000F2729" w:rsidP="000A7C6B"/>
          <w:p w14:paraId="4D45B121" w14:textId="29455CBC" w:rsidR="00E12C21" w:rsidRDefault="00E12C21" w:rsidP="000A7C6B"/>
          <w:p w14:paraId="6881B1C9" w14:textId="1A963676" w:rsidR="00132707" w:rsidRDefault="00132707" w:rsidP="000A7C6B"/>
        </w:tc>
      </w:tr>
    </w:tbl>
    <w:p w14:paraId="3AC9B02D" w14:textId="77777777"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14:paraId="411CCB79" w14:textId="77777777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37A33B68" w14:textId="42BFB82C" w:rsidR="00104BD8" w:rsidRDefault="00575A90" w:rsidP="00575A90">
            <w:pPr>
              <w:pStyle w:val="Heading1"/>
              <w:outlineLvl w:val="0"/>
            </w:pPr>
            <w:bookmarkStart w:id="14" w:name="_Toc69598374"/>
            <w:r>
              <w:lastRenderedPageBreak/>
              <w:t>Contact Information</w:t>
            </w:r>
            <w:bookmarkEnd w:id="14"/>
          </w:p>
          <w:p w14:paraId="0C2ACC57" w14:textId="77777777" w:rsidR="00104BD8" w:rsidRPr="000B04D4" w:rsidRDefault="00104BD8" w:rsidP="000A7C6B"/>
          <w:tbl>
            <w:tblPr>
              <w:tblStyle w:val="LightGrid-Accent11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20"/>
              <w:gridCol w:w="4067"/>
              <w:gridCol w:w="4067"/>
            </w:tblGrid>
            <w:tr w:rsidR="002B4DE8" w14:paraId="08F8C17A" w14:textId="77777777" w:rsidTr="00213D4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0EDEAFD" w14:textId="48F5B618" w:rsidR="002B4DE8" w:rsidRDefault="00575A90" w:rsidP="00C16188">
                  <w:pPr>
                    <w:jc w:val="center"/>
                  </w:pPr>
                  <w:r>
                    <w:t>Contact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25CCD65" w14:textId="5AEA1447" w:rsidR="002B4DE8" w:rsidRDefault="00575A90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Image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D405B3B" w14:textId="0CF47F19" w:rsidR="002B4DE8" w:rsidRDefault="00575A90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Properties</w:t>
                  </w:r>
                </w:p>
              </w:tc>
            </w:tr>
            <w:tr w:rsidR="002B4DE8" w14:paraId="63A85BEA" w14:textId="77777777" w:rsidTr="0057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A230D08" w14:textId="4EFB6B29" w:rsidR="002B4DE8" w:rsidRPr="00211C62" w:rsidRDefault="00575A90" w:rsidP="00C16188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Contact Set-1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3DB7D016" w14:textId="21019C89" w:rsidR="002B4DE8" w:rsidRPr="000B04D4" w:rsidRDefault="00575A90" w:rsidP="00C1618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55DEE5BF" wp14:editId="55289EC0">
                        <wp:extent cx="2445385" cy="1271905"/>
                        <wp:effectExtent l="0" t="0" r="0" b="4445"/>
                        <wp:docPr id="15" name="Picture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2719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17091B" w14:paraId="54D18C50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4FB6B036" w14:textId="6499AA2D" w:rsidR="0017091B" w:rsidRPr="00BE6656" w:rsidRDefault="00575A90" w:rsidP="004F6DE4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2E92E7C0" w14:textId="76227E00" w:rsidR="0017091B" w:rsidRPr="00BE6656" w:rsidRDefault="00575A90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 xml:space="preserve">Bonded contact pair </w:t>
                        </w:r>
                      </w:p>
                    </w:tc>
                  </w:tr>
                  <w:tr w:rsidR="00575A90" w14:paraId="20F5A0B9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95C3F76" w14:textId="0A23A0C4" w:rsidR="00575A90" w:rsidRDefault="00575A90" w:rsidP="004F6DE4">
                        <w:pPr>
                          <w:jc w:val="right"/>
                        </w:pPr>
                        <w: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2FB6244" w14:textId="13DB4497" w:rsidR="00575A90" w:rsidRDefault="00575A90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2 face(s)</w:t>
                        </w:r>
                      </w:p>
                    </w:tc>
                  </w:tr>
                </w:tbl>
                <w:p w14:paraId="0600B18F" w14:textId="77777777" w:rsidR="00213D4E" w:rsidRPr="00211C62" w:rsidRDefault="00213D4E" w:rsidP="0017091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575A90" w14:paraId="266A938F" w14:textId="77777777" w:rsidTr="0008354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3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4F81BD" w:themeColor="accent1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4AE9C41" w14:textId="6AE8A95B" w:rsidR="00575A90" w:rsidRDefault="00575A90" w:rsidP="0008354A">
                  <w:pPr>
                    <w:rPr>
                      <w:rStyle w:val="Strong"/>
                    </w:rPr>
                  </w:pPr>
                  <w:r>
                    <w:rPr>
                      <w:rStyle w:val="Strong"/>
                      <w:b/>
                    </w:rPr>
                    <w:t>Contact/Friction force</w:t>
                  </w:r>
                </w:p>
                <w:tbl>
                  <w:tblPr>
                    <w:tblStyle w:val="TableGrid"/>
                    <w:tblW w:w="10597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547"/>
                    <w:gridCol w:w="1967"/>
                    <w:gridCol w:w="1967"/>
                    <w:gridCol w:w="1967"/>
                    <w:gridCol w:w="2149"/>
                  </w:tblGrid>
                  <w:tr w:rsidR="00575A90" w14:paraId="5C3195B6" w14:textId="77777777" w:rsidTr="0008354A">
                    <w:trPr>
                      <w:trHeight w:val="273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39AD20C3" w14:textId="3495C205" w:rsidR="00575A90" w:rsidRDefault="00575A90" w:rsidP="0008354A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41CEA6B1" w14:textId="087709EB" w:rsidR="00575A90" w:rsidRDefault="00575A90" w:rsidP="0008354A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2FDDA394" w14:textId="56D3E4D9" w:rsidR="00575A90" w:rsidRDefault="00575A90" w:rsidP="0008354A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64D91EFC" w14:textId="6EF9FA23" w:rsidR="00575A90" w:rsidRDefault="00575A90" w:rsidP="0008354A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7886888E" w14:textId="57FF059B" w:rsidR="00575A90" w:rsidRDefault="00575A90" w:rsidP="0008354A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575A90" w14:paraId="563D0088" w14:textId="77777777" w:rsidTr="0008354A">
                    <w:trPr>
                      <w:trHeight w:val="287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75495722" w14:textId="6BC6CC54" w:rsidR="00575A90" w:rsidRDefault="00575A90" w:rsidP="0008354A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Contact Force(N)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19A0A266" w14:textId="52F20210" w:rsidR="00575A90" w:rsidRDefault="00575A90" w:rsidP="0008354A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4282DE06" w14:textId="7C173261" w:rsidR="00575A90" w:rsidRDefault="00575A90" w:rsidP="0008354A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-0.81709  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318C6426" w14:textId="679A5C1A" w:rsidR="00575A90" w:rsidRDefault="00575A90" w:rsidP="0008354A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71EAC2B8" w14:textId="61F55B0A" w:rsidR="00575A90" w:rsidRDefault="00575A90" w:rsidP="0008354A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0.81709     </w:t>
                        </w:r>
                      </w:p>
                    </w:tc>
                  </w:tr>
                </w:tbl>
                <w:p w14:paraId="7D4A4CA0" w14:textId="77777777" w:rsidR="00575A90" w:rsidRPr="00213D4E" w:rsidRDefault="00575A90" w:rsidP="0008354A">
                  <w:r>
                    <w:t xml:space="preserve">              </w:t>
                  </w:r>
                </w:p>
              </w:tc>
            </w:tr>
            <w:tr w:rsidR="00575A90" w14:paraId="63D06AF8" w14:textId="77777777" w:rsidTr="0057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63D5390" w14:textId="051687D9" w:rsidR="00575A90" w:rsidRPr="00211C62" w:rsidRDefault="00575A90" w:rsidP="0008354A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Contact Set-2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69BB9BAB" w14:textId="6FC4FFF0" w:rsidR="00575A90" w:rsidRPr="000B04D4" w:rsidRDefault="00575A90" w:rsidP="0008354A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739B85B5" wp14:editId="48261E97">
                        <wp:extent cx="2445385" cy="1271905"/>
                        <wp:effectExtent l="0" t="0" r="0" b="4445"/>
                        <wp:docPr id="16" name="Picture 1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"/>
                                <pic:cNvPicPr/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2719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575A90" w14:paraId="5571DF00" w14:textId="77777777" w:rsidTr="0008354A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5D4FDF96" w14:textId="66152B86" w:rsidR="00575A90" w:rsidRPr="00BE6656" w:rsidRDefault="00575A90" w:rsidP="0008354A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5C416FFB" w14:textId="5533B1C8" w:rsidR="00575A90" w:rsidRPr="00BE6656" w:rsidRDefault="00575A90" w:rsidP="0008354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 xml:space="preserve">Bonded contact pair </w:t>
                        </w:r>
                      </w:p>
                    </w:tc>
                  </w:tr>
                  <w:tr w:rsidR="00575A90" w14:paraId="70C023D9" w14:textId="77777777" w:rsidTr="0008354A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3A58956" w14:textId="162C34FE" w:rsidR="00575A90" w:rsidRDefault="00575A90" w:rsidP="0008354A">
                        <w:pPr>
                          <w:jc w:val="right"/>
                        </w:pPr>
                        <w: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09289DF" w14:textId="38F9C32C" w:rsidR="00575A90" w:rsidRDefault="00575A90" w:rsidP="0008354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10 face(s)</w:t>
                        </w:r>
                      </w:p>
                    </w:tc>
                  </w:tr>
                </w:tbl>
                <w:p w14:paraId="0C84F5A5" w14:textId="77777777" w:rsidR="00575A90" w:rsidRPr="00211C62" w:rsidRDefault="00575A90" w:rsidP="0008354A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575A90" w14:paraId="6E888445" w14:textId="77777777" w:rsidTr="0008354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3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4F81BD" w:themeColor="accent1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5D05295" w14:textId="739D669B" w:rsidR="00575A90" w:rsidRDefault="00575A90" w:rsidP="0008354A">
                  <w:pPr>
                    <w:rPr>
                      <w:rStyle w:val="Strong"/>
                    </w:rPr>
                  </w:pPr>
                  <w:r>
                    <w:rPr>
                      <w:rStyle w:val="Strong"/>
                      <w:b/>
                    </w:rPr>
                    <w:t>Contact/Friction force</w:t>
                  </w:r>
                </w:p>
                <w:tbl>
                  <w:tblPr>
                    <w:tblStyle w:val="TableGrid"/>
                    <w:tblW w:w="10597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547"/>
                    <w:gridCol w:w="1967"/>
                    <w:gridCol w:w="1967"/>
                    <w:gridCol w:w="1967"/>
                    <w:gridCol w:w="2149"/>
                  </w:tblGrid>
                  <w:tr w:rsidR="00575A90" w14:paraId="35D60F79" w14:textId="77777777" w:rsidTr="0008354A">
                    <w:trPr>
                      <w:trHeight w:val="273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23FCD9B3" w14:textId="68986BA6" w:rsidR="00575A90" w:rsidRDefault="00575A90" w:rsidP="0008354A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36386B04" w14:textId="0F7AD62F" w:rsidR="00575A90" w:rsidRDefault="00575A90" w:rsidP="0008354A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2D6E3AC4" w14:textId="5FB5CD1E" w:rsidR="00575A90" w:rsidRDefault="00575A90" w:rsidP="0008354A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78D14186" w14:textId="593D5C0C" w:rsidR="00575A90" w:rsidRDefault="00575A90" w:rsidP="0008354A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0ECBA718" w14:textId="22570FD5" w:rsidR="00575A90" w:rsidRDefault="00575A90" w:rsidP="0008354A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575A90" w14:paraId="551A4E60" w14:textId="77777777" w:rsidTr="0008354A">
                    <w:trPr>
                      <w:trHeight w:val="287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701C60EF" w14:textId="0BF09A6F" w:rsidR="00575A90" w:rsidRDefault="00575A90" w:rsidP="0008354A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Contact Force(N)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0BBF91B6" w14:textId="38C70CBB" w:rsidR="00575A90" w:rsidRDefault="00575A90" w:rsidP="0008354A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6.446E-06 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4F45A159" w14:textId="05438817" w:rsidR="00575A90" w:rsidRDefault="00575A90" w:rsidP="0008354A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0.82422   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3D4BAFF2" w14:textId="48949178" w:rsidR="00575A90" w:rsidRDefault="00575A90" w:rsidP="0008354A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-2.2514E-08 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1BA99DE0" w14:textId="6242FDC6" w:rsidR="00575A90" w:rsidRDefault="00575A90" w:rsidP="0008354A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0.82422     </w:t>
                        </w:r>
                      </w:p>
                    </w:tc>
                  </w:tr>
                </w:tbl>
                <w:p w14:paraId="6D3D94F6" w14:textId="77777777" w:rsidR="00575A90" w:rsidRPr="00213D4E" w:rsidRDefault="00575A90" w:rsidP="0008354A">
                  <w:r>
                    <w:t xml:space="preserve">              </w:t>
                  </w:r>
                </w:p>
              </w:tc>
            </w:tr>
            <w:tr w:rsidR="00575A90" w14:paraId="5B3C47FF" w14:textId="77777777" w:rsidTr="0057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CCE090E" w14:textId="28464708" w:rsidR="00575A90" w:rsidRPr="00211C62" w:rsidRDefault="00575A90" w:rsidP="0008354A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Global Contact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273E2771" w14:textId="5AF6623E" w:rsidR="00575A90" w:rsidRPr="000B04D4" w:rsidRDefault="00575A90" w:rsidP="0008354A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3923B8F8" wp14:editId="7CFD910D">
                        <wp:extent cx="2445385" cy="1271905"/>
                        <wp:effectExtent l="0" t="0" r="0" b="4445"/>
                        <wp:docPr id="17" name="Picture 1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"/>
                                <pic:cNvPicPr/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2719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575A90" w14:paraId="14D78EA0" w14:textId="77777777" w:rsidTr="0008354A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167BED39" w14:textId="2F77245C" w:rsidR="00575A90" w:rsidRPr="00BE6656" w:rsidRDefault="00575A90" w:rsidP="0008354A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2B486F03" w14:textId="08BA9B51" w:rsidR="00575A90" w:rsidRPr="00BE6656" w:rsidRDefault="00575A90" w:rsidP="0008354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Bonded</w:t>
                        </w:r>
                      </w:p>
                    </w:tc>
                  </w:tr>
                  <w:tr w:rsidR="00575A90" w14:paraId="265755EE" w14:textId="77777777" w:rsidTr="0008354A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3074C47" w14:textId="7F88642C" w:rsidR="00575A90" w:rsidRDefault="00575A90" w:rsidP="0008354A">
                        <w:pPr>
                          <w:jc w:val="right"/>
                        </w:pPr>
                        <w:r>
                          <w:t>Components: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A0614C4" w14:textId="2E77EE96" w:rsidR="00575A90" w:rsidRDefault="00575A90" w:rsidP="0008354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1 component(s)</w:t>
                        </w:r>
                      </w:p>
                    </w:tc>
                  </w:tr>
                  <w:tr w:rsidR="00575A90" w14:paraId="3FDE11D1" w14:textId="77777777" w:rsidTr="0008354A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26AC8EB" w14:textId="455E60C8" w:rsidR="00575A90" w:rsidRDefault="00575A90" w:rsidP="0008354A">
                        <w:pPr>
                          <w:jc w:val="right"/>
                        </w:pPr>
                        <w:r>
                          <w:t>Options: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5AAADE5" w14:textId="50B3BB09" w:rsidR="00575A90" w:rsidRDefault="00575A90" w:rsidP="0008354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Compatible mesh</w:t>
                        </w:r>
                      </w:p>
                    </w:tc>
                  </w:tr>
                </w:tbl>
                <w:p w14:paraId="2C873D02" w14:textId="77777777" w:rsidR="00575A90" w:rsidRPr="00211C62" w:rsidRDefault="00575A90" w:rsidP="0008354A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575A90" w14:paraId="63909386" w14:textId="77777777" w:rsidTr="00575A90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5129A76" w14:textId="20CF9D20" w:rsidR="00575A90" w:rsidRPr="00211C62" w:rsidRDefault="00575A90" w:rsidP="0008354A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Component Contact-2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75BC72B0" w14:textId="59A943E9" w:rsidR="00575A90" w:rsidRPr="000B04D4" w:rsidRDefault="00575A90" w:rsidP="0008354A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4D9F3841" wp14:editId="420E907F">
                        <wp:extent cx="2445385" cy="1271905"/>
                        <wp:effectExtent l="0" t="0" r="0" b="4445"/>
                        <wp:docPr id="18" name="Picture 1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"/>
                                <pic:cNvPicPr/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2719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575A90" w14:paraId="21056350" w14:textId="77777777" w:rsidTr="0008354A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5988B143" w14:textId="408A02DF" w:rsidR="00575A90" w:rsidRPr="00BE6656" w:rsidRDefault="00575A90" w:rsidP="0008354A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6C0543C2" w14:textId="099CEC6C" w:rsidR="00575A90" w:rsidRPr="00BE6656" w:rsidRDefault="00575A90" w:rsidP="0008354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No penetration   (Surface to surface)</w:t>
                        </w:r>
                      </w:p>
                    </w:tc>
                  </w:tr>
                  <w:tr w:rsidR="00575A90" w14:paraId="0EC3B1D8" w14:textId="77777777" w:rsidTr="0008354A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7B173FA" w14:textId="048A658B" w:rsidR="00575A90" w:rsidRDefault="00575A90" w:rsidP="0008354A">
                        <w:pPr>
                          <w:jc w:val="right"/>
                        </w:pPr>
                        <w:r>
                          <w:t>Components: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DBB1FE6" w14:textId="4C663034" w:rsidR="00575A90" w:rsidRDefault="00575A90" w:rsidP="0008354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4 Solid Body (s)</w:t>
                        </w:r>
                      </w:p>
                    </w:tc>
                  </w:tr>
                </w:tbl>
                <w:p w14:paraId="66BFB506" w14:textId="77777777" w:rsidR="00575A90" w:rsidRPr="00211C62" w:rsidRDefault="00575A90" w:rsidP="0008354A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</w:p>
              </w:tc>
            </w:tr>
          </w:tbl>
          <w:p w14:paraId="72AB852D" w14:textId="74FA167D" w:rsidR="00104BD8" w:rsidRDefault="00104BD8" w:rsidP="000A7C6B">
            <w:pPr>
              <w:rPr>
                <w:rStyle w:val="A3"/>
              </w:rPr>
            </w:pPr>
          </w:p>
          <w:p w14:paraId="3920F9D2" w14:textId="77777777" w:rsidR="00104BD8" w:rsidRDefault="00104BD8" w:rsidP="000A7C6B"/>
        </w:tc>
      </w:tr>
    </w:tbl>
    <w:p w14:paraId="08B6C72A" w14:textId="77777777"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14:paraId="12B5A552" w14:textId="77777777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67034071" w14:textId="0D82AAC1" w:rsidR="00A61A59" w:rsidRDefault="00575A90" w:rsidP="000A7C6B">
            <w:pPr>
              <w:pStyle w:val="Heading1"/>
              <w:outlineLvl w:val="0"/>
            </w:pPr>
            <w:bookmarkStart w:id="15" w:name="_Toc69598375"/>
            <w:r>
              <w:lastRenderedPageBreak/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14:paraId="67D5B321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2CC1302" w14:textId="114BC024" w:rsidR="00A9531D" w:rsidRDefault="00575A90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A01F30A" w14:textId="62AC63AD" w:rsidR="00A9531D" w:rsidRDefault="00575A9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575A90" w14:paraId="354A5E55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6D49260" w14:textId="0111AFFC" w:rsidR="00575A90" w:rsidRDefault="00575A90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40029A5" w14:textId="1E990681" w:rsidR="00575A90" w:rsidRDefault="00575A9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Standard mesh</w:t>
                  </w:r>
                </w:p>
              </w:tc>
            </w:tr>
            <w:tr w:rsidR="00575A90" w14:paraId="1119A808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0A7A05F" w14:textId="204FE6D1" w:rsidR="00575A90" w:rsidRDefault="00575A90" w:rsidP="00C16188">
                  <w:r>
                    <w:t xml:space="preserve">Automatic Transition: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9C04B67" w14:textId="3456A456" w:rsidR="00575A90" w:rsidRDefault="00575A9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575A90" w14:paraId="15518A1C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A4A6283" w14:textId="742C1069" w:rsidR="00575A90" w:rsidRDefault="00575A90" w:rsidP="00C16188">
                  <w:r>
                    <w:t xml:space="preserve">Include Mesh Auto Loops: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2B2180D" w14:textId="597E8DD8" w:rsidR="00575A90" w:rsidRDefault="00575A9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575A90" w14:paraId="52B150E5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CE32F48" w14:textId="777952EE" w:rsidR="00575A90" w:rsidRDefault="00575A90" w:rsidP="00C16188">
                  <w:r>
                    <w:t>Jacobian points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299D5F1" w14:textId="046F6A54" w:rsidR="00575A90" w:rsidRDefault="00575A9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 Points</w:t>
                  </w:r>
                </w:p>
              </w:tc>
            </w:tr>
            <w:tr w:rsidR="00575A90" w14:paraId="474494AB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6C080D4" w14:textId="2D083A71" w:rsidR="00575A90" w:rsidRDefault="00575A90" w:rsidP="00C16188">
                  <w:r>
                    <w:t>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21B2AC4" w14:textId="2FB6BE1E" w:rsidR="00575A90" w:rsidRDefault="00575A9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0.2 in</w:t>
                  </w:r>
                </w:p>
              </w:tc>
            </w:tr>
            <w:tr w:rsidR="00575A90" w14:paraId="63F7AE02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7355431" w14:textId="2FDB6D33" w:rsidR="00575A90" w:rsidRDefault="00575A90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3EBB124" w14:textId="0FF91BA4" w:rsidR="00575A90" w:rsidRDefault="00575A9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0.01 in</w:t>
                  </w:r>
                </w:p>
              </w:tc>
            </w:tr>
            <w:tr w:rsidR="00575A90" w14:paraId="72C884B1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6C3FBFF" w14:textId="1197793C" w:rsidR="00575A90" w:rsidRDefault="00575A90" w:rsidP="00C16188">
                  <w:r>
                    <w:t>Mesh Quality Plot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7A72879" w14:textId="7B129AE1" w:rsidR="00575A90" w:rsidRDefault="00575A9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  <w:tr w:rsidR="00575A90" w14:paraId="5330326F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DD94BE4" w14:textId="7B0BBC57" w:rsidR="00575A90" w:rsidRDefault="00575A90" w:rsidP="00C16188">
                  <w:r>
                    <w:t>Remesh failed parts with incompatible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4412B8B" w14:textId="0C4544A7" w:rsidR="00575A90" w:rsidRDefault="00575A9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</w:tbl>
          <w:p w14:paraId="0C45EA6F" w14:textId="77777777" w:rsidR="00690657" w:rsidRDefault="00690657" w:rsidP="00690657"/>
          <w:p w14:paraId="713F57F2" w14:textId="7CCD6656" w:rsidR="00A9531D" w:rsidRPr="00690657" w:rsidRDefault="00575A90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14:paraId="0991BB03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61DE4E3" w14:textId="1418C62F" w:rsidR="007107BE" w:rsidRDefault="00575A90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3E2A99C" w14:textId="2C8D9E9A" w:rsidR="007107BE" w:rsidRDefault="00575A9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41049</w:t>
                  </w:r>
                </w:p>
              </w:tc>
            </w:tr>
            <w:tr w:rsidR="00575A90" w14:paraId="162D057B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0BEE94F" w14:textId="5837F448" w:rsidR="00575A90" w:rsidRDefault="00575A90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7092DC0" w14:textId="75A35BA0" w:rsidR="00575A90" w:rsidRDefault="00575A9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21582</w:t>
                  </w:r>
                </w:p>
              </w:tc>
            </w:tr>
            <w:tr w:rsidR="00575A90" w14:paraId="755F5990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DE3F0B4" w14:textId="65FBE89D" w:rsidR="00575A90" w:rsidRDefault="00575A90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C961990" w14:textId="0C17C041" w:rsidR="00575A90" w:rsidRDefault="00575A9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99.606</w:t>
                  </w:r>
                </w:p>
              </w:tc>
            </w:tr>
            <w:tr w:rsidR="00575A90" w14:paraId="54295730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434473D" w14:textId="5102B64F" w:rsidR="00575A90" w:rsidRDefault="00575A90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49DC8B4" w14:textId="7018E7C9" w:rsidR="00575A90" w:rsidRDefault="00575A9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27.1</w:t>
                  </w:r>
                </w:p>
              </w:tc>
            </w:tr>
            <w:tr w:rsidR="00575A90" w14:paraId="19B6E683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33B887F" w14:textId="18B5FF04" w:rsidR="00575A90" w:rsidRDefault="00575A90" w:rsidP="00C16188">
                  <w:r>
                    <w:t>%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DF0609B" w14:textId="1905049D" w:rsidR="00575A90" w:rsidRDefault="00575A9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33.7</w:t>
                  </w:r>
                </w:p>
              </w:tc>
            </w:tr>
            <w:tr w:rsidR="00575A90" w14:paraId="256B6869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628534A" w14:textId="24915166" w:rsidR="00575A90" w:rsidRDefault="00575A90" w:rsidP="00C16188">
                  <w:r>
                    <w:t>% of distorted elements(Jacobian)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41003B7" w14:textId="75EC73F1" w:rsidR="00575A90" w:rsidRDefault="00575A9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575A90" w14:paraId="3BFC2C2F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BC7F74F" w14:textId="5437E33C" w:rsidR="00575A90" w:rsidRDefault="00575A90" w:rsidP="00C16188">
                  <w:r>
                    <w:t xml:space="preserve">Time to complete mesh(hh;mm;ss):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16788E9" w14:textId="7F155EAB" w:rsidR="00575A90" w:rsidRDefault="00575A9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00:00:08</w:t>
                  </w:r>
                </w:p>
              </w:tc>
            </w:tr>
            <w:tr w:rsidR="00575A90" w14:paraId="7361CDC6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D2B2841" w14:textId="0A201780" w:rsidR="00575A90" w:rsidRDefault="00575A90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BB3FF9B" w14:textId="77777777" w:rsidR="00575A90" w:rsidRDefault="00575A9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D803B1" w14:paraId="049D4F9B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14:paraId="36C026CD" w14:textId="5FBB391F" w:rsidR="00D803B1" w:rsidRDefault="00575A90" w:rsidP="00D803B1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2C8B4171" wp14:editId="6A175446">
                        <wp:extent cx="6711315" cy="3490595"/>
                        <wp:effectExtent l="0" t="0" r="0" b="0"/>
                        <wp:docPr id="19" name="Picture 1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"/>
                                <pic:cNvPicPr/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4905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52C60B8B" w14:textId="64F68D38" w:rsidR="00A61A59" w:rsidRPr="00F077CB" w:rsidRDefault="00A61A59" w:rsidP="000A7C6B"/>
        </w:tc>
      </w:tr>
    </w:tbl>
    <w:p w14:paraId="5D93FBC0" w14:textId="77777777"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14:paraId="37E183A3" w14:textId="77777777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112DE119" w14:textId="198D2D9E" w:rsidR="002C53F9" w:rsidRDefault="00575A90" w:rsidP="000A7C6B">
            <w:pPr>
              <w:pStyle w:val="Heading1"/>
              <w:outlineLvl w:val="0"/>
            </w:pPr>
            <w:bookmarkStart w:id="16" w:name="_Toc69598376"/>
            <w:r>
              <w:t>Sensor Details</w:t>
            </w:r>
            <w:bookmarkEnd w:id="16"/>
          </w:p>
          <w:p w14:paraId="28214896" w14:textId="77777777" w:rsidR="00A57F84" w:rsidRDefault="00A57F84" w:rsidP="000A7C6B"/>
          <w:tbl>
            <w:tblPr>
              <w:tblStyle w:val="LightGrid-Accent11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510"/>
              <w:gridCol w:w="3504"/>
              <w:gridCol w:w="4740"/>
            </w:tblGrid>
            <w:tr w:rsidR="00A57F84" w14:paraId="04C7A8D8" w14:textId="77777777" w:rsidTr="00D60DF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10" w:type="dxa"/>
                  <w:tcBorders>
                    <w:top w:val="single" w:sz="18" w:space="0" w:color="4F81BD" w:themeColor="accent1"/>
                    <w:left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</w:tcPr>
                <w:p w14:paraId="1FEA676E" w14:textId="39CAE2A7" w:rsidR="00A57F84" w:rsidRDefault="00575A90" w:rsidP="00A57F84">
                  <w:pPr>
                    <w:jc w:val="center"/>
                  </w:pPr>
                  <w:r>
                    <w:t>Sensor name</w:t>
                  </w:r>
                </w:p>
              </w:tc>
              <w:tc>
                <w:tcPr>
                  <w:tcW w:w="3504" w:type="dxa"/>
                  <w:tcBorders>
                    <w:top w:val="single" w:sz="18" w:space="0" w:color="4F81BD" w:themeColor="accent1"/>
                    <w:left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</w:tcPr>
                <w:p w14:paraId="7E8E9EA1" w14:textId="5D1D2C59" w:rsidR="00A57F84" w:rsidRDefault="00575A90" w:rsidP="00A57F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Location</w:t>
                  </w:r>
                </w:p>
              </w:tc>
              <w:tc>
                <w:tcPr>
                  <w:tcW w:w="4740" w:type="dxa"/>
                  <w:tcBorders>
                    <w:top w:val="single" w:sz="18" w:space="0" w:color="4F81BD" w:themeColor="accent1"/>
                    <w:left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</w:tcPr>
                <w:p w14:paraId="4068851E" w14:textId="51061B0D" w:rsidR="00A57F84" w:rsidRDefault="00575A90" w:rsidP="00A57F8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Sensor Details</w:t>
                  </w:r>
                </w:p>
              </w:tc>
            </w:tr>
            <w:tr w:rsidR="00A57F84" w14:paraId="5B39B471" w14:textId="77777777" w:rsidTr="00D60DF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10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7AA50AE1" w14:textId="678D2916" w:rsidR="00A57F84" w:rsidRPr="00211C62" w:rsidRDefault="00575A90" w:rsidP="00A57F84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Stress1</w:t>
                  </w:r>
                </w:p>
              </w:tc>
              <w:tc>
                <w:tcPr>
                  <w:tcW w:w="3504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</w:tcPr>
                <w:p w14:paraId="289F6495" w14:textId="1C8C78FE" w:rsidR="00A57F84" w:rsidRPr="000B04D4" w:rsidRDefault="00575A90" w:rsidP="00A57F84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540A6530" wp14:editId="02DD7718">
                        <wp:extent cx="2087880" cy="1085850"/>
                        <wp:effectExtent l="0" t="0" r="7620" b="0"/>
                        <wp:docPr id="20" name="Picture 2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"/>
                                <pic:cNvPicPr/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7880" cy="1085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0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</w:tcPr>
                <w:p w14:paraId="0969C7DF" w14:textId="77777777" w:rsidR="00575A90" w:rsidRDefault="00575A9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 xml:space="preserve">Value : 9.570e+06 N/m^2 </w:t>
                  </w:r>
                </w:p>
                <w:p w14:paraId="46896663" w14:textId="77777777" w:rsidR="00575A90" w:rsidRDefault="00575A9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Entities :1 face(s)</w:t>
                  </w:r>
                </w:p>
                <w:p w14:paraId="7B8BC334" w14:textId="77777777" w:rsidR="00575A90" w:rsidRDefault="00575A9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Result :Stress</w:t>
                  </w:r>
                </w:p>
                <w:p w14:paraId="34B56191" w14:textId="77777777" w:rsidR="00575A90" w:rsidRDefault="00575A9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Component :VON: von Mises Stress</w:t>
                  </w:r>
                </w:p>
                <w:p w14:paraId="41FF2E84" w14:textId="77777777" w:rsidR="00575A90" w:rsidRDefault="00575A9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Criterion :Max over Selected Entities</w:t>
                  </w:r>
                </w:p>
                <w:p w14:paraId="539956CF" w14:textId="77777777" w:rsidR="00575A90" w:rsidRDefault="00575A9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Step Criterion : Across all Steps</w:t>
                  </w:r>
                </w:p>
                <w:p w14:paraId="0053CACA" w14:textId="77777777" w:rsidR="00575A90" w:rsidRDefault="00575A9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Step No.:1</w:t>
                  </w:r>
                </w:p>
                <w:p w14:paraId="05E271F0" w14:textId="29975E9B" w:rsidR="00A57F84" w:rsidRPr="00211C62" w:rsidRDefault="00575A9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Alert Value: NA</w:t>
                  </w:r>
                </w:p>
              </w:tc>
            </w:tr>
          </w:tbl>
          <w:p w14:paraId="031AD81D" w14:textId="642D7BC3" w:rsidR="002C53F9" w:rsidRPr="00F077CB" w:rsidRDefault="002C53F9" w:rsidP="000A7C6B"/>
        </w:tc>
      </w:tr>
    </w:tbl>
    <w:p w14:paraId="6183D969" w14:textId="77777777"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14:paraId="4EAB17A1" w14:textId="77777777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1A386FC8" w14:textId="3C68B64D" w:rsidR="005F5B79" w:rsidRDefault="00575A90" w:rsidP="000A7C6B">
            <w:pPr>
              <w:pStyle w:val="Heading1"/>
              <w:outlineLvl w:val="0"/>
            </w:pPr>
            <w:bookmarkStart w:id="17" w:name="_Toc69598377"/>
            <w:r>
              <w:lastRenderedPageBreak/>
              <w:t>Resultant Forces</w:t>
            </w:r>
            <w:bookmarkEnd w:id="17"/>
          </w:p>
          <w:p w14:paraId="02250EF2" w14:textId="17158855" w:rsidR="005F5B79" w:rsidRPr="000B04D4" w:rsidRDefault="00575A90" w:rsidP="000A7C6B">
            <w:pPr>
              <w:pStyle w:val="Heading2"/>
              <w:outlineLvl w:val="1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14:paraId="45826654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2BB11BC" w14:textId="3B4A1E90" w:rsidR="005F5B79" w:rsidRDefault="00575A90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DA43F80" w14:textId="1A48E4BA" w:rsidR="005F5B79" w:rsidRDefault="00575A90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124F90D" w14:textId="51592791" w:rsidR="005F5B79" w:rsidRDefault="00575A90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6273429C" w14:textId="3AA928C2" w:rsidR="005F5B79" w:rsidRDefault="00575A90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ACF412C" w14:textId="5C9BEE9A" w:rsidR="005F5B79" w:rsidRDefault="00575A90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C042167" w14:textId="54641529" w:rsidR="005F5B79" w:rsidRDefault="00575A90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6D9B0A01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69C6C5F" w14:textId="2583464B" w:rsidR="005F5B79" w:rsidRPr="004D2956" w:rsidRDefault="00575A90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9F659C5" w14:textId="797B62D9" w:rsidR="005F5B79" w:rsidRPr="004D2956" w:rsidRDefault="00575A9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ADEAB90" w14:textId="644FD338" w:rsidR="005F5B79" w:rsidRPr="004D2956" w:rsidRDefault="00575A9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4.88758e-06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B689AB6" w14:textId="068D7E82" w:rsidR="005F5B79" w:rsidRPr="004D2956" w:rsidRDefault="00575A9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486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7042B6E" w14:textId="651D64D5" w:rsidR="005F5B79" w:rsidRPr="004D2956" w:rsidRDefault="00575A9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-0.000180483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60309C7" w14:textId="1E8C995E" w:rsidR="005F5B79" w:rsidRPr="004D2956" w:rsidRDefault="00575A9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486</w:t>
                  </w:r>
                </w:p>
              </w:tc>
            </w:tr>
          </w:tbl>
          <w:p w14:paraId="6FDBCC29" w14:textId="600E9AC6" w:rsidR="005F5B79" w:rsidRPr="000B04D4" w:rsidRDefault="00575A90" w:rsidP="000A7C6B">
            <w:pPr>
              <w:pStyle w:val="Heading2"/>
              <w:outlineLvl w:val="1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14:paraId="31C7E6AD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E342E37" w14:textId="677FD8D1" w:rsidR="005F5B79" w:rsidRDefault="00575A90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2DDCE6C" w14:textId="4E8FE15D" w:rsidR="005F5B79" w:rsidRDefault="00575A90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244C1ED" w14:textId="1783B56E" w:rsidR="005F5B79" w:rsidRDefault="00575A90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02D07FE3" w14:textId="251411A3" w:rsidR="005F5B79" w:rsidRDefault="00575A90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3C6D254" w14:textId="6CB7ECF4" w:rsidR="005F5B79" w:rsidRDefault="00575A90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D7F9019" w14:textId="733C5C9E" w:rsidR="005F5B79" w:rsidRDefault="00575A90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1CF9797C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CE93B49" w14:textId="2EADAF01" w:rsidR="005F5B79" w:rsidRPr="004D2956" w:rsidRDefault="00575A90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A944173" w14:textId="00C58CD9" w:rsidR="005F5B79" w:rsidRPr="004D2956" w:rsidRDefault="00575A9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49FC221" w14:textId="32D3E905" w:rsidR="005F5B79" w:rsidRPr="004D2956" w:rsidRDefault="00575A9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FE72E74" w14:textId="0DF569B8" w:rsidR="005F5B79" w:rsidRPr="004D2956" w:rsidRDefault="00575A9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2EDD00B" w14:textId="670A33E4" w:rsidR="005F5B79" w:rsidRPr="004D2956" w:rsidRDefault="00575A9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852D670" w14:textId="6DB9FC14" w:rsidR="005F5B79" w:rsidRPr="004D2956" w:rsidRDefault="00575A9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29B638BB" w14:textId="77777777" w:rsidR="005F5B79" w:rsidRDefault="005F5B79" w:rsidP="000A7C6B"/>
        </w:tc>
      </w:tr>
      <w:tr w:rsidR="005F5B79" w14:paraId="77F45851" w14:textId="77777777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4A09E072" w14:textId="0B93E57C" w:rsidR="005F5B79" w:rsidRDefault="005F5B79" w:rsidP="000A7C6B">
            <w:bookmarkStart w:id="18" w:name="_Toc243733151"/>
            <w:bookmarkStart w:id="19" w:name="_Toc245020119"/>
            <w:bookmarkStart w:id="20" w:name="_Toc245020151"/>
          </w:p>
        </w:tc>
      </w:tr>
      <w:bookmarkEnd w:id="18"/>
      <w:bookmarkEnd w:id="19"/>
      <w:bookmarkEnd w:id="20"/>
    </w:tbl>
    <w:p w14:paraId="73ED12A2" w14:textId="77777777"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14:paraId="3B1F2DBE" w14:textId="77777777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0B9B3F2D" w14:textId="34E98EBA" w:rsidR="0050542D" w:rsidRPr="00575A90" w:rsidRDefault="00575A90" w:rsidP="00575A90">
            <w:pPr>
              <w:pStyle w:val="Heading1"/>
              <w:outlineLvl w:val="0"/>
            </w:pPr>
            <w:bookmarkStart w:id="21" w:name="_Toc69598378"/>
            <w:r>
              <w:t>Beams</w:t>
            </w:r>
            <w:bookmarkEnd w:id="21"/>
          </w:p>
          <w:p w14:paraId="6A402D85" w14:textId="1055C3B6" w:rsidR="00EC2432" w:rsidRDefault="00575A90" w:rsidP="000A7C6B">
            <w:r>
              <w:rPr>
                <w:sz w:val="24"/>
                <w:szCs w:val="24"/>
              </w:rPr>
              <w:t>No Data</w:t>
            </w:r>
          </w:p>
        </w:tc>
      </w:tr>
    </w:tbl>
    <w:p w14:paraId="362AB77A" w14:textId="77777777"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14:paraId="147B5D92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1FCD9AEA" w14:textId="0714BE1B" w:rsidR="00EC2432" w:rsidRDefault="00575A90" w:rsidP="000A7C6B">
            <w:pPr>
              <w:pStyle w:val="Heading1"/>
              <w:outlineLvl w:val="0"/>
            </w:pPr>
            <w:bookmarkStart w:id="22" w:name="_Toc69598379"/>
            <w:bookmarkStart w:id="23" w:name="_Toc243733152"/>
            <w:bookmarkStart w:id="24" w:name="_Toc245020120"/>
            <w:bookmarkStart w:id="25" w:name="_Toc245020152"/>
            <w:r>
              <w:lastRenderedPageBreak/>
              <w:t>Study Results</w:t>
            </w:r>
            <w:bookmarkEnd w:id="22"/>
          </w:p>
          <w:p w14:paraId="690F1DFF" w14:textId="6DA1B97B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813"/>
              <w:gridCol w:w="3372"/>
              <w:gridCol w:w="2378"/>
              <w:gridCol w:w="2191"/>
            </w:tblGrid>
            <w:tr w:rsidR="00575A90" w14:paraId="05210B65" w14:textId="77777777" w:rsidTr="0008354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0D2CB15" w14:textId="69FBB67C" w:rsidR="00575A90" w:rsidRDefault="00575A90" w:rsidP="00575A90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1C5AF7C" w14:textId="798588C0" w:rsidR="00575A90" w:rsidRDefault="00575A90" w:rsidP="00575A9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7E9ED22" w14:textId="21A854BD" w:rsidR="00575A90" w:rsidRDefault="00575A90" w:rsidP="00575A9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243AF6F6" w14:textId="7055C383" w:rsidR="00575A90" w:rsidRDefault="00575A90" w:rsidP="00575A9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575A90" w14:paraId="3B414654" w14:textId="77777777" w:rsidTr="0008354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FBED4DE" w14:textId="4D1F4D9A" w:rsidR="00575A90" w:rsidRPr="004D2956" w:rsidRDefault="00575A90" w:rsidP="00575A90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6F924D0" w14:textId="694299A5" w:rsidR="00575A90" w:rsidRPr="004D2956" w:rsidRDefault="00575A90" w:rsidP="00575A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DFC672F" w14:textId="77777777" w:rsidR="00575A90" w:rsidRDefault="00575A90" w:rsidP="00575A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 mm</w:t>
                  </w:r>
                </w:p>
                <w:p w14:paraId="0F060314" w14:textId="070F6A71" w:rsidR="00575A90" w:rsidRPr="004D2956" w:rsidRDefault="00575A90" w:rsidP="00575A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7040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393ECD7" w14:textId="77777777" w:rsidR="00575A90" w:rsidRDefault="00575A90" w:rsidP="00575A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2.032e-02 mm</w:t>
                  </w:r>
                </w:p>
                <w:p w14:paraId="74B0BCA0" w14:textId="1CF1D391" w:rsidR="00575A90" w:rsidRPr="004D2956" w:rsidRDefault="00575A90" w:rsidP="00575A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36081</w:t>
                  </w:r>
                </w:p>
              </w:tc>
            </w:tr>
            <w:tr w:rsidR="00575A90" w14:paraId="52E7A521" w14:textId="77777777" w:rsidTr="0008354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33D643" w14:textId="5D9CD088" w:rsidR="00575A90" w:rsidRDefault="00575A90" w:rsidP="00575A90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3F8E7F1" wp14:editId="10EB697E">
                        <wp:extent cx="6858000" cy="3566795"/>
                        <wp:effectExtent l="0" t="0" r="0" b="0"/>
                        <wp:docPr id="21" name="Picture 2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"/>
                                <pic:cNvPicPr/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667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9AFA8B3" w14:textId="14C27B80" w:rsidR="00575A90" w:rsidRPr="004D2956" w:rsidRDefault="00575A90" w:rsidP="00575A90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panel_assembly_test4.5-Static 1-Displacement-Displacement1</w:t>
                  </w:r>
                </w:p>
              </w:tc>
            </w:tr>
          </w:tbl>
          <w:p w14:paraId="705595F2" w14:textId="1BB6D57B" w:rsidR="00575A90" w:rsidRDefault="00575A90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87"/>
              <w:gridCol w:w="3511"/>
              <w:gridCol w:w="2344"/>
              <w:gridCol w:w="2312"/>
            </w:tblGrid>
            <w:tr w:rsidR="00575A90" w14:paraId="2C6778FB" w14:textId="77777777" w:rsidTr="0008354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FB28C2D" w14:textId="5705001F" w:rsidR="00575A90" w:rsidRDefault="00575A90" w:rsidP="00575A90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FB8717D" w14:textId="0F12E486" w:rsidR="00575A90" w:rsidRDefault="00575A90" w:rsidP="00575A9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1E6ABC5" w14:textId="381F38D7" w:rsidR="00575A90" w:rsidRDefault="00575A90" w:rsidP="00575A9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595852A5" w14:textId="1110ADA8" w:rsidR="00575A90" w:rsidRDefault="00575A90" w:rsidP="00575A9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575A90" w14:paraId="10DD8634" w14:textId="77777777" w:rsidTr="0008354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8990463" w14:textId="615DB19A" w:rsidR="00575A90" w:rsidRPr="004D2956" w:rsidRDefault="00575A90" w:rsidP="00575A90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149FD37" w14:textId="7C3DE4AF" w:rsidR="00575A90" w:rsidRPr="004D2956" w:rsidRDefault="00575A90" w:rsidP="00575A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4743958" w14:textId="77777777" w:rsidR="00575A90" w:rsidRDefault="00575A90" w:rsidP="00575A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1.284e-09 </w:t>
                  </w:r>
                </w:p>
                <w:p w14:paraId="4E840A1C" w14:textId="29C8E925" w:rsidR="00575A90" w:rsidRPr="004D2956" w:rsidRDefault="00575A90" w:rsidP="00575A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4512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C34B035" w14:textId="77777777" w:rsidR="00575A90" w:rsidRDefault="00575A90" w:rsidP="00575A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1.649e-04 </w:t>
                  </w:r>
                </w:p>
                <w:p w14:paraId="3A84B9ED" w14:textId="4C58B22D" w:rsidR="00575A90" w:rsidRPr="004D2956" w:rsidRDefault="00575A90" w:rsidP="00575A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13934</w:t>
                  </w:r>
                </w:p>
              </w:tc>
            </w:tr>
            <w:tr w:rsidR="00575A90" w14:paraId="706F57D1" w14:textId="77777777" w:rsidTr="0008354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D7228D9" w14:textId="01B848C9" w:rsidR="00575A90" w:rsidRDefault="00575A90" w:rsidP="00575A90">
                  <w:pPr>
                    <w:jc w:val="center"/>
                    <w:rPr>
                      <w:rStyle w:val="Strong"/>
                      <w:noProof/>
                    </w:rPr>
                  </w:pPr>
                </w:p>
                <w:p w14:paraId="3F95C9E6" w14:textId="72625AF0" w:rsidR="00575A90" w:rsidRPr="004D2956" w:rsidRDefault="00575A90" w:rsidP="00575A90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panel_assembly_test4.5-Static 1-Strain-Strain1</w:t>
                  </w:r>
                </w:p>
              </w:tc>
            </w:tr>
          </w:tbl>
          <w:p w14:paraId="50289823" w14:textId="7A88CFE7" w:rsidR="00575A90" w:rsidRDefault="00575A90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05"/>
              <w:gridCol w:w="3252"/>
              <w:gridCol w:w="2510"/>
              <w:gridCol w:w="2487"/>
            </w:tblGrid>
            <w:tr w:rsidR="00575A90" w14:paraId="66B95902" w14:textId="77777777" w:rsidTr="0008354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6B3ADB1" w14:textId="532028BA" w:rsidR="00575A90" w:rsidRDefault="00575A90" w:rsidP="00575A90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61B5C82" w14:textId="617524AA" w:rsidR="00575A90" w:rsidRDefault="00575A90" w:rsidP="00575A9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2B8AEB6" w14:textId="06A6F679" w:rsidR="00575A90" w:rsidRDefault="00575A90" w:rsidP="00575A9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72133A88" w14:textId="0D11B89D" w:rsidR="00575A90" w:rsidRDefault="00575A90" w:rsidP="00575A9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575A90" w14:paraId="4EB8986C" w14:textId="77777777" w:rsidTr="0008354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F988740" w14:textId="7B083655" w:rsidR="00575A90" w:rsidRPr="004D2956" w:rsidRDefault="00575A90" w:rsidP="00575A90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Factor of Safety1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989A72C" w14:textId="36CE1D23" w:rsidR="00575A90" w:rsidRPr="004D2956" w:rsidRDefault="00575A90" w:rsidP="00575A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Mohr-Coulomb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7855D1A" w14:textId="77777777" w:rsidR="00575A90" w:rsidRDefault="00575A90" w:rsidP="00575A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3.430e+00 </w:t>
                  </w:r>
                </w:p>
                <w:p w14:paraId="40DF25D1" w14:textId="32518B48" w:rsidR="00575A90" w:rsidRPr="004D2956" w:rsidRDefault="00575A90" w:rsidP="00575A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12323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8557536" w14:textId="77777777" w:rsidR="00575A90" w:rsidRDefault="00575A90" w:rsidP="00575A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1.500e+06 </w:t>
                  </w:r>
                </w:p>
                <w:p w14:paraId="4BBA8CCE" w14:textId="117E77EE" w:rsidR="00575A90" w:rsidRPr="004D2956" w:rsidRDefault="00575A90" w:rsidP="00575A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14818</w:t>
                  </w:r>
                </w:p>
              </w:tc>
            </w:tr>
            <w:tr w:rsidR="00575A90" w14:paraId="5F6DF51E" w14:textId="77777777" w:rsidTr="0008354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ABC3C0E" w14:textId="3A42BEB0" w:rsidR="00575A90" w:rsidRDefault="00575A90" w:rsidP="00575A90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2D9A3D28" wp14:editId="2D99FB64">
                        <wp:extent cx="6858000" cy="3566795"/>
                        <wp:effectExtent l="0" t="0" r="0" b="0"/>
                        <wp:docPr id="22" name="Picture 2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" name=""/>
                                <pic:cNvPicPr/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667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258B03D" w14:textId="5645FE82" w:rsidR="00575A90" w:rsidRPr="004D2956" w:rsidRDefault="00575A90" w:rsidP="00575A90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panel_assembly_test4.5-Static 1-Factor of Safety-Factor of Safety1</w:t>
                  </w:r>
                </w:p>
              </w:tc>
            </w:tr>
          </w:tbl>
          <w:p w14:paraId="6D9CCF2B" w14:textId="77777777" w:rsidR="00575A90" w:rsidRPr="000B04D4" w:rsidRDefault="00575A90" w:rsidP="000A7C6B"/>
          <w:bookmarkEnd w:id="23"/>
          <w:bookmarkEnd w:id="24"/>
          <w:bookmarkEnd w:id="25"/>
          <w:p w14:paraId="2A18CCF3" w14:textId="030DAC35" w:rsidR="00EC2432" w:rsidRDefault="00EC2432" w:rsidP="000A7C6B"/>
        </w:tc>
      </w:tr>
    </w:tbl>
    <w:p w14:paraId="5BC174F7" w14:textId="77777777"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B1701" w14:paraId="7FA35A7A" w14:textId="77777777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68CC45EC" w14:textId="6574CA95" w:rsidR="000B1701" w:rsidRDefault="00575A90" w:rsidP="00575A90">
            <w:pPr>
              <w:pStyle w:val="Heading1"/>
              <w:outlineLvl w:val="0"/>
            </w:pPr>
            <w:bookmarkStart w:id="26" w:name="_Toc69598380"/>
            <w:r>
              <w:lastRenderedPageBreak/>
              <w:t>Conclusion</w:t>
            </w:r>
            <w:bookmarkEnd w:id="26"/>
          </w:p>
        </w:tc>
      </w:tr>
    </w:tbl>
    <w:p w14:paraId="4C90FCCA" w14:textId="6EAFFD1A" w:rsidR="00AC3438" w:rsidRPr="00AC3438" w:rsidRDefault="00D30561" w:rsidP="00FE0924">
      <w:r>
        <w:rPr>
          <w:noProof/>
        </w:rPr>
        <w:drawing>
          <wp:inline distT="0" distB="0" distL="0" distR="0" wp14:anchorId="708DC5F4" wp14:editId="0F711ED1">
            <wp:extent cx="6858000" cy="45948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3438" w:rsidRPr="00AC3438" w:rsidSect="00575A90">
      <w:footerReference w:type="default" r:id="rId28"/>
      <w:footerReference w:type="first" r:id="rId29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722E4A" w14:textId="77777777" w:rsidR="00EC72FD" w:rsidRDefault="00EC72FD" w:rsidP="00F25CD7">
      <w:pPr>
        <w:spacing w:after="0" w:line="240" w:lineRule="auto"/>
      </w:pPr>
      <w:r>
        <w:separator/>
      </w:r>
    </w:p>
  </w:endnote>
  <w:endnote w:type="continuationSeparator" w:id="0">
    <w:p w14:paraId="5F27EC97" w14:textId="77777777" w:rsidR="00EC72FD" w:rsidRDefault="00EC72FD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11"/>
      <w:gridCol w:w="3968"/>
      <w:gridCol w:w="4580"/>
      <w:gridCol w:w="557"/>
    </w:tblGrid>
    <w:tr w:rsidR="00DC4D2F" w14:paraId="2A5295D0" w14:textId="77777777" w:rsidTr="003E1AE9">
      <w:tc>
        <w:tcPr>
          <w:tcW w:w="867" w:type="pct"/>
        </w:tcPr>
        <w:p w14:paraId="14666CAC" w14:textId="77777777"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4F945244" wp14:editId="0824D1C6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3863C65F" w14:textId="07AD5540" w:rsidR="00DC4D2F" w:rsidRDefault="00575A90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14:paraId="66BDF3B7" w14:textId="2A9AB5CE" w:rsidR="00DC4D2F" w:rsidRDefault="00575A90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panel_assembly_test4.5</w:t>
          </w:r>
        </w:p>
      </w:tc>
      <w:tc>
        <w:tcPr>
          <w:tcW w:w="0" w:type="auto"/>
          <w:vAlign w:val="bottom"/>
        </w:tcPr>
        <w:p w14:paraId="203B9F14" w14:textId="77777777"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</w:tc>
    </w:tr>
  </w:tbl>
  <w:p w14:paraId="3D4A1458" w14:textId="77777777"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14:paraId="7F359449" w14:textId="77777777" w:rsidTr="00BF0BC4">
      <w:tc>
        <w:tcPr>
          <w:tcW w:w="1908" w:type="dxa"/>
        </w:tcPr>
        <w:p w14:paraId="395B270F" w14:textId="77777777"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07904EF5" wp14:editId="4631BF0E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78F62DE2" w14:textId="7BB49672" w:rsidR="00DC4D2F" w:rsidRDefault="00575A90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174B233A" w14:textId="46622CA1" w:rsidR="00DC4D2F" w:rsidRDefault="00575A90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panel_assembly_test4.5</w:t>
          </w:r>
        </w:p>
      </w:tc>
      <w:tc>
        <w:tcPr>
          <w:tcW w:w="360" w:type="dxa"/>
          <w:vAlign w:val="bottom"/>
        </w:tcPr>
        <w:p w14:paraId="38931FBE" w14:textId="77777777"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4586B3AC" w14:textId="77777777"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DB426C" w14:textId="77777777" w:rsidR="00EC72FD" w:rsidRDefault="00EC72FD" w:rsidP="00F25CD7">
      <w:pPr>
        <w:spacing w:after="0" w:line="240" w:lineRule="auto"/>
      </w:pPr>
      <w:r>
        <w:separator/>
      </w:r>
    </w:p>
  </w:footnote>
  <w:footnote w:type="continuationSeparator" w:id="0">
    <w:p w14:paraId="742137A1" w14:textId="77777777" w:rsidR="00EC72FD" w:rsidRDefault="00EC72FD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575A90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5A90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0561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2FD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AA088"/>
  <w15:docId w15:val="{8EFBBCBB-FBDF-43BF-A64A-381C48966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isa\Documents\GrabCAD\Lunar%20Dust%20Challenge\Current\Mechanical\v3_tiz\FEA\4.5%20INCHES\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948785-F77C-4300-A926-F08FDFDF1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SimulationReportTemplate_2007.dotx</Template>
  <TotalTime>4</TotalTime>
  <Pages>14</Pages>
  <Words>1124</Words>
  <Characters>6407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7516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Luis Alfonso</dc:creator>
  <cp:lastModifiedBy>Luis Pabon Madrid</cp:lastModifiedBy>
  <cp:revision>2</cp:revision>
  <dcterms:created xsi:type="dcterms:W3CDTF">2021-04-18T05:31:00Z</dcterms:created>
  <dcterms:modified xsi:type="dcterms:W3CDTF">2021-04-18T05:35:00Z</dcterms:modified>
</cp:coreProperties>
</file>