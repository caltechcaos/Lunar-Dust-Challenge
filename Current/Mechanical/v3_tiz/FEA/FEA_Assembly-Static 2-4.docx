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38663116" w14:textId="77777777" w:rsidTr="00A43A5B">
        <w:trPr>
          <w:cantSplit/>
          <w:trHeight w:val="4488"/>
        </w:trPr>
        <w:tc>
          <w:tcPr>
            <w:tcW w:w="6285" w:type="dxa"/>
          </w:tcPr>
          <w:p w14:paraId="2FFC77FD" w14:textId="0E070255" w:rsidR="00F448BC" w:rsidRDefault="005E059E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F126C2" wp14:editId="03AC1DA6">
                  <wp:extent cx="3853815" cy="198882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198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2B4EF82E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039404D3" w14:textId="08600F4F" w:rsidR="00B77317" w:rsidRPr="00CD1539" w:rsidRDefault="005E059E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FEA_Assembly</w:t>
                  </w:r>
                </w:p>
                <w:p w14:paraId="6089B2F2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1DA2D2C5" w14:textId="3A0E47A1" w:rsidR="00B77317" w:rsidRPr="00CD1539" w:rsidRDefault="005E059E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Friday, March 26,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Solidworks</w:t>
                  </w:r>
                </w:p>
                <w:p w14:paraId="0A7C95C7" w14:textId="143D4F55" w:rsidR="00B77317" w:rsidRPr="00CD1539" w:rsidRDefault="005E059E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2</w:t>
                  </w:r>
                </w:p>
                <w:p w14:paraId="688AAE56" w14:textId="3A7C4530" w:rsidR="00B77317" w:rsidRPr="006A441F" w:rsidRDefault="005E059E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1334B0CD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0F93B583" w14:textId="120B8FE1" w:rsidR="00B77317" w:rsidRDefault="005E059E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5DE271B1" w14:textId="5C8943C0" w:rsidR="005E059E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67652201" w:history="1">
                        <w:r w:rsidR="005E059E" w:rsidRPr="00097780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5E059E">
                          <w:rPr>
                            <w:noProof/>
                            <w:webHidden/>
                          </w:rPr>
                          <w:tab/>
                        </w:r>
                        <w:r w:rsidR="005E059E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5E059E">
                          <w:rPr>
                            <w:noProof/>
                            <w:webHidden/>
                          </w:rPr>
                          <w:instrText xml:space="preserve"> PAGEREF _Toc67652201 \h </w:instrText>
                        </w:r>
                        <w:r w:rsidR="005E059E">
                          <w:rPr>
                            <w:noProof/>
                            <w:webHidden/>
                          </w:rPr>
                        </w:r>
                        <w:r w:rsidR="005E059E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5E059E">
                          <w:rPr>
                            <w:noProof/>
                            <w:webHidden/>
                          </w:rPr>
                          <w:t>1</w:t>
                        </w:r>
                        <w:r w:rsidR="005E059E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3306BB7" w14:textId="36465D7B" w:rsidR="005E059E" w:rsidRDefault="005E059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2202" w:history="1">
                        <w:r w:rsidRPr="00097780">
                          <w:rPr>
                            <w:rStyle w:val="Hyperlink"/>
                            <w:noProof/>
                          </w:rPr>
                          <w:t>Assumptions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_Toc67652202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03A13236" w14:textId="2A543558" w:rsidR="005E059E" w:rsidRDefault="005E059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2203" w:history="1">
                        <w:r w:rsidRPr="00097780">
                          <w:rPr>
                            <w:rStyle w:val="Hyperlink"/>
                            <w:noProof/>
                          </w:rPr>
                          <w:t>Model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_Toc67652203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A0FF637" w14:textId="32E6968E" w:rsidR="005E059E" w:rsidRDefault="005E059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2204" w:history="1">
                        <w:r w:rsidRPr="00097780">
                          <w:rPr>
                            <w:rStyle w:val="Hyperlink"/>
                            <w:noProof/>
                          </w:rPr>
                          <w:t>Study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_Toc67652204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1658974" w14:textId="4BDC2890" w:rsidR="005E059E" w:rsidRDefault="005E059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2205" w:history="1">
                        <w:r w:rsidRPr="00097780">
                          <w:rPr>
                            <w:rStyle w:val="Hyperlink"/>
                            <w:noProof/>
                          </w:rPr>
                          <w:t>Units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_Toc67652205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3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F56E914" w14:textId="46B3247A" w:rsidR="005E059E" w:rsidRDefault="005E059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2206" w:history="1">
                        <w:r w:rsidRPr="00097780">
                          <w:rPr>
                            <w:rStyle w:val="Hyperlink"/>
                            <w:noProof/>
                          </w:rPr>
                          <w:t>Material Properties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_Toc67652206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4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438781C" w14:textId="1947DBCD" w:rsidR="005E059E" w:rsidRDefault="005E059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2207" w:history="1">
                        <w:r w:rsidRPr="00097780">
                          <w:rPr>
                            <w:rStyle w:val="Hyperlink"/>
                            <w:noProof/>
                          </w:rPr>
                          <w:t>Loads and Fixtures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_Toc67652207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564ADD3" w14:textId="239F5F36" w:rsidR="005E059E" w:rsidRDefault="005E059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2208" w:history="1">
                        <w:r w:rsidRPr="00097780">
                          <w:rPr>
                            <w:rStyle w:val="Hyperlink"/>
                            <w:noProof/>
                          </w:rPr>
                          <w:t>Connector Definitions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_Toc67652208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5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26D67D1" w14:textId="74F96C01" w:rsidR="005E059E" w:rsidRDefault="005E059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2209" w:history="1">
                        <w:r w:rsidRPr="00097780">
                          <w:rPr>
                            <w:rStyle w:val="Hyperlink"/>
                            <w:noProof/>
                          </w:rPr>
                          <w:t>Contact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_Toc67652209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6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A34B9E9" w14:textId="5D7FBA51" w:rsidR="005E059E" w:rsidRDefault="005E059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2210" w:history="1">
                        <w:r w:rsidRPr="00097780">
                          <w:rPr>
                            <w:rStyle w:val="Hyperlink"/>
                            <w:noProof/>
                          </w:rPr>
                          <w:t>Mesh information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_Toc67652210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7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3CCD238" w14:textId="46BD6D9A" w:rsidR="005E059E" w:rsidRDefault="005E059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2211" w:history="1">
                        <w:r w:rsidRPr="00097780">
                          <w:rPr>
                            <w:rStyle w:val="Hyperlink"/>
                            <w:noProof/>
                          </w:rPr>
                          <w:t>Sensor Details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_Toc67652211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13A99F7D" w14:textId="19FFAE4D" w:rsidR="005E059E" w:rsidRDefault="005E059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2212" w:history="1">
                        <w:r w:rsidRPr="00097780">
                          <w:rPr>
                            <w:rStyle w:val="Hyperlink"/>
                            <w:noProof/>
                          </w:rPr>
                          <w:t>Resultant Forces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_Toc67652212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D583CAC" w14:textId="25380883" w:rsidR="005E059E" w:rsidRDefault="005E059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2213" w:history="1">
                        <w:r w:rsidRPr="00097780">
                          <w:rPr>
                            <w:rStyle w:val="Hyperlink"/>
                            <w:noProof/>
                          </w:rPr>
                          <w:t>Beams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_Toc67652213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8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6D1C9083" w14:textId="54CDC47E" w:rsidR="005E059E" w:rsidRDefault="005E059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2214" w:history="1">
                        <w:r w:rsidRPr="00097780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_Toc67652214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9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7BE0DF82" w14:textId="1759F969" w:rsidR="005E059E" w:rsidRDefault="005E059E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67652215" w:history="1">
                        <w:r w:rsidRPr="00097780">
                          <w:rPr>
                            <w:rStyle w:val="Hyperlink"/>
                            <w:noProof/>
                          </w:rPr>
                          <w:t>Conclusion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_Toc67652215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12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0A709EE" w14:textId="7CEB6A0C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676F6AEF" w14:textId="77777777" w:rsidR="00F448BC" w:rsidRDefault="00F448BC" w:rsidP="00A5373F"/>
        </w:tc>
      </w:tr>
      <w:tr w:rsidR="00F448BC" w14:paraId="2908CE42" w14:textId="77777777" w:rsidTr="00BE081A">
        <w:trPr>
          <w:cantSplit/>
          <w:trHeight w:val="3924"/>
        </w:trPr>
        <w:tc>
          <w:tcPr>
            <w:tcW w:w="6285" w:type="dxa"/>
          </w:tcPr>
          <w:p w14:paraId="4375DFCD" w14:textId="45A7DC90" w:rsidR="00C27B5D" w:rsidRDefault="005E059E" w:rsidP="00C27B5D">
            <w:pPr>
              <w:pStyle w:val="Heading1"/>
              <w:outlineLvl w:val="0"/>
            </w:pPr>
            <w:bookmarkStart w:id="0" w:name="_Toc67652201"/>
            <w:r>
              <w:t>Description</w:t>
            </w:r>
            <w:bookmarkEnd w:id="0"/>
          </w:p>
          <w:p w14:paraId="1C1787E7" w14:textId="55FAD203" w:rsidR="00F448BC" w:rsidRPr="00E65D6E" w:rsidRDefault="005E059E" w:rsidP="00FF408C">
            <w:r>
              <w:t>No Data</w:t>
            </w:r>
          </w:p>
        </w:tc>
        <w:tc>
          <w:tcPr>
            <w:tcW w:w="4713" w:type="dxa"/>
            <w:vMerge/>
          </w:tcPr>
          <w:p w14:paraId="4DC566E2" w14:textId="77777777" w:rsidR="00F448BC" w:rsidRPr="00A33AA4" w:rsidRDefault="00F448BC" w:rsidP="00840CC7">
            <w:pPr>
              <w:pStyle w:val="TOC3"/>
            </w:pPr>
          </w:p>
        </w:tc>
      </w:tr>
    </w:tbl>
    <w:p w14:paraId="51DD91DE" w14:textId="77777777" w:rsidR="00F25CD7" w:rsidRDefault="00F25CD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343025" w14:paraId="32759638" w14:textId="77777777" w:rsidTr="00DD03CF">
        <w:tc>
          <w:tcPr>
            <w:tcW w:w="11016" w:type="dxa"/>
          </w:tcPr>
          <w:p w14:paraId="3C31CDF6" w14:textId="444345C6" w:rsidR="00343025" w:rsidRDefault="005E059E" w:rsidP="00343025">
            <w:pPr>
              <w:pStyle w:val="Heading1"/>
              <w:outlineLvl w:val="0"/>
            </w:pPr>
            <w:bookmarkStart w:id="1" w:name="_Toc243733140"/>
            <w:bookmarkStart w:id="2" w:name="_Toc245020107"/>
            <w:bookmarkStart w:id="3" w:name="_Toc245020139"/>
            <w:bookmarkStart w:id="4" w:name="_Toc67652202"/>
            <w:r>
              <w:lastRenderedPageBreak/>
              <w:t>Assumptions</w:t>
            </w:r>
            <w:bookmarkEnd w:id="4"/>
          </w:p>
          <w:p w14:paraId="0B896F0A" w14:textId="27C491CB" w:rsidR="00A96F2C" w:rsidRDefault="00A96F2C" w:rsidP="00A96F2C"/>
        </w:tc>
      </w:tr>
    </w:tbl>
    <w:p w14:paraId="6410B609" w14:textId="77777777" w:rsidR="00343025" w:rsidRDefault="00343025" w:rsidP="00B77317">
      <w:pPr>
        <w:pStyle w:val="Heading1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FF408C" w14:paraId="3B234E32" w14:textId="77777777" w:rsidTr="00ED5A01">
        <w:tc>
          <w:tcPr>
            <w:tcW w:w="11016" w:type="dxa"/>
          </w:tcPr>
          <w:p w14:paraId="70247359" w14:textId="6D5C9796" w:rsidR="00FF408C" w:rsidRDefault="005E059E" w:rsidP="00FF408C">
            <w:pPr>
              <w:pStyle w:val="Heading1"/>
              <w:outlineLvl w:val="0"/>
            </w:pPr>
            <w:bookmarkStart w:id="5" w:name="_Toc67652203"/>
            <w:r>
              <w:t>Model Information</w:t>
            </w:r>
            <w:bookmarkEnd w:id="5"/>
          </w:p>
          <w:p w14:paraId="416A15BE" w14:textId="77777777" w:rsidR="00931A46" w:rsidRDefault="00931A46" w:rsidP="00FF408C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77"/>
              <w:gridCol w:w="2340"/>
              <w:gridCol w:w="3060"/>
              <w:gridCol w:w="2677"/>
            </w:tblGrid>
            <w:tr w:rsidR="00C16188" w14:paraId="538071CE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tbl>
                  <w:tblPr>
                    <w:tblStyle w:val="TableGrid"/>
                    <w:tblW w:w="0" w:type="auto"/>
                    <w:tblInd w:w="94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8640"/>
                  </w:tblGrid>
                  <w:tr w:rsidR="00077EA0" w14:paraId="7392BDAE" w14:textId="77777777" w:rsidTr="00077EA0">
                    <w:tc>
                      <w:tcPr>
                        <w:tcW w:w="8640" w:type="dxa"/>
                      </w:tcPr>
                      <w:p w14:paraId="1DD0EFF8" w14:textId="6DD9F977" w:rsidR="00077EA0" w:rsidRDefault="005E059E" w:rsidP="00077EA0">
                        <w:pPr>
                          <w:jc w:val="center"/>
                          <w:rPr>
                            <w:rStyle w:val="Strong"/>
                            <w:noProof/>
                          </w:rPr>
                        </w:pPr>
                        <w:r>
                          <w:rPr>
                            <w:b/>
                            <w:bCs/>
                            <w:noProof/>
                          </w:rPr>
                          <w:drawing>
                            <wp:inline distT="0" distB="0" distL="0" distR="0" wp14:anchorId="5E444CD4" wp14:editId="54D4B812">
                              <wp:extent cx="5349240" cy="2760345"/>
                              <wp:effectExtent l="0" t="0" r="3810" b="1905"/>
                              <wp:docPr id="4" name="Picture 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" name=""/>
                                      <pic:cNvPicPr/>
                                    </pic:nvPicPr>
                                    <pic:blipFill>
                                      <a:blip r:embed="rId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49240" cy="27603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5F83AC14" w14:textId="157988A6" w:rsidR="00C16188" w:rsidRDefault="005E059E" w:rsidP="00C16188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Model name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FEA_Assembly</w:t>
                  </w:r>
                </w:p>
                <w:p w14:paraId="596D5C72" w14:textId="4522947A" w:rsidR="00C16188" w:rsidRDefault="005E059E" w:rsidP="00C16188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Current Configuration</w:t>
                  </w:r>
                  <w:r w:rsidR="00C16188" w:rsidRPr="00C16188"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noProof/>
                      <w:sz w:val="20"/>
                      <w:szCs w:val="20"/>
                    </w:rPr>
                    <w:t>Default</w:t>
                  </w:r>
                </w:p>
              </w:tc>
            </w:tr>
            <w:tr w:rsidR="00C16188" w14:paraId="2C44B100" w14:textId="77777777" w:rsidTr="00C161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19AD75D" w14:textId="52A7243C" w:rsidR="00C16188" w:rsidRPr="0044448A" w:rsidRDefault="005E059E" w:rsidP="00C16188">
                  <w:pPr>
                    <w:rPr>
                      <w:sz w:val="24"/>
                      <w:szCs w:val="24"/>
                    </w:rPr>
                  </w:pPr>
                  <w:r>
                    <w:rPr>
                      <w:rStyle w:val="Strong"/>
                      <w:b/>
                      <w:noProof/>
                      <w:sz w:val="24"/>
                      <w:szCs w:val="24"/>
                    </w:rPr>
                    <w:t>Solid Bodies</w:t>
                  </w:r>
                </w:p>
              </w:tc>
            </w:tr>
            <w:tr w:rsidR="00C16188" w14:paraId="1DADECC6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24718E7" w14:textId="57911517" w:rsidR="00C16188" w:rsidRDefault="005E059E" w:rsidP="0044448A">
                  <w:pPr>
                    <w:jc w:val="center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Name and Reference</w:t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C933B55" w14:textId="67A63B50" w:rsidR="00C16188" w:rsidRDefault="005E059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Treated As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7581322" w14:textId="4414F4B1" w:rsidR="00C16188" w:rsidRDefault="005E059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Volumetric Properties</w:t>
                  </w: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8E2BE5E" w14:textId="49D8A382" w:rsidR="00C16188" w:rsidRDefault="005E059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b/>
                      <w:noProof/>
                      <w:sz w:val="20"/>
                      <w:szCs w:val="20"/>
                    </w:rPr>
                    <w:t>Document Path/Date Modified</w:t>
                  </w:r>
                </w:p>
              </w:tc>
            </w:tr>
            <w:tr w:rsidR="005E059E" w14:paraId="0ADC8750" w14:textId="77777777" w:rsidTr="0030188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586B324" w14:textId="0FD1417A" w:rsidR="005E059E" w:rsidRDefault="005E059E" w:rsidP="0030188E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Line2</w:t>
                  </w:r>
                </w:p>
                <w:p w14:paraId="7B934923" w14:textId="2BFA1C89" w:rsidR="005E059E" w:rsidRPr="0044448A" w:rsidRDefault="005E059E" w:rsidP="0030188E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35257D80" wp14:editId="79078433">
                        <wp:extent cx="1562735" cy="806450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06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C69B47B" w14:textId="765C3740" w:rsidR="005E059E" w:rsidRPr="0044448A" w:rsidRDefault="005E059E" w:rsidP="0030188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E19329" w14:textId="77777777" w:rsidR="005E059E" w:rsidRDefault="005E059E" w:rsidP="0030188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Mass:0.590725 kg</w:t>
                  </w:r>
                </w:p>
                <w:p w14:paraId="127AF994" w14:textId="77777777" w:rsidR="005E059E" w:rsidRDefault="005E059E" w:rsidP="0030188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Volume:0.000234415 m^3</w:t>
                  </w:r>
                </w:p>
                <w:p w14:paraId="365F67A5" w14:textId="77777777" w:rsidR="005E059E" w:rsidRDefault="005E059E" w:rsidP="0030188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Density:2,520 kg/m^3</w:t>
                  </w:r>
                </w:p>
                <w:p w14:paraId="0581C5BA" w14:textId="77777777" w:rsidR="005E059E" w:rsidRDefault="005E059E" w:rsidP="0030188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Weight:5.7891 N</w:t>
                  </w:r>
                </w:p>
                <w:p w14:paraId="5E3DBAC2" w14:textId="051804EE" w:rsidR="005E059E" w:rsidRPr="0044448A" w:rsidRDefault="005E059E" w:rsidP="0030188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0CF2C43D" w14:textId="77777777" w:rsidR="005E059E" w:rsidRDefault="005E059E" w:rsidP="0030188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Challenge\Current\Mechanical\v3_tiz\FEA\FEAbplate_v3.2.SLDPRT</w:t>
                  </w:r>
                </w:p>
                <w:p w14:paraId="013289C9" w14:textId="585F227D" w:rsidR="005E059E" w:rsidRPr="0044448A" w:rsidRDefault="005E059E" w:rsidP="0030188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26 11:41:15 2021</w:t>
                  </w:r>
                </w:p>
              </w:tc>
            </w:tr>
            <w:tr w:rsidR="00C16188" w14:paraId="2F264AF5" w14:textId="77777777" w:rsidTr="004B302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4612C7D" w14:textId="04DBB879" w:rsidR="00C16188" w:rsidRDefault="005E059E" w:rsidP="0044448A">
                  <w:pPr>
                    <w:jc w:val="center"/>
                    <w:rPr>
                      <w:rStyle w:val="Strong"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Split Line2</w:t>
                  </w:r>
                </w:p>
                <w:p w14:paraId="0EF498F8" w14:textId="7A645BA0" w:rsidR="004B3022" w:rsidRPr="0044448A" w:rsidRDefault="005E059E" w:rsidP="0044448A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771BFB50" wp14:editId="48835432">
                        <wp:extent cx="1562735" cy="806450"/>
                        <wp:effectExtent l="0" t="0" r="0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735" cy="8064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4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89D289A" w14:textId="5810CF95" w:rsidR="00C16188" w:rsidRPr="0044448A" w:rsidRDefault="005E059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Solid Body</w:t>
                  </w:r>
                </w:p>
              </w:tc>
              <w:tc>
                <w:tcPr>
                  <w:tcW w:w="306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C458FB9" w14:textId="77777777" w:rsidR="005E059E" w:rsidRDefault="005E059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Mass:0.194624 kg</w:t>
                  </w:r>
                </w:p>
                <w:p w14:paraId="595BD3BC" w14:textId="77777777" w:rsidR="005E059E" w:rsidRDefault="005E059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Volume:9.375e-05 m^3</w:t>
                  </w:r>
                </w:p>
                <w:p w14:paraId="708C0B95" w14:textId="77777777" w:rsidR="005E059E" w:rsidRDefault="005E059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Density:2,075.99 kg/m^3</w:t>
                  </w:r>
                </w:p>
                <w:p w14:paraId="2B69A1D7" w14:textId="77777777" w:rsidR="005E059E" w:rsidRDefault="005E059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Weight:1.90732 N</w:t>
                  </w:r>
                </w:p>
                <w:p w14:paraId="202B72DD" w14:textId="47A54C36" w:rsidR="00C16188" w:rsidRPr="0044448A" w:rsidRDefault="00C16188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  <w:tc>
                <w:tcPr>
                  <w:tcW w:w="267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3A449E0A" w14:textId="77777777" w:rsidR="005E059E" w:rsidRDefault="005E059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</w:pPr>
                  <w:r>
                    <w:rPr>
                      <w:rStyle w:val="Strong"/>
                      <w:b/>
                      <w:bCs/>
                      <w:noProof/>
                      <w:sz w:val="20"/>
                      <w:szCs w:val="20"/>
                    </w:rPr>
                    <w:t>C:\Users\luisa\Documents\GrabCAD\Lunar Dust Challenge\Current\Mechanical\v3_tiz\FEA\FEAtplate_v3.2.SLDPRT</w:t>
                  </w:r>
                </w:p>
                <w:p w14:paraId="3DE256BC" w14:textId="756FB295" w:rsidR="00C16188" w:rsidRPr="0044448A" w:rsidRDefault="005E059E" w:rsidP="004444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Mar 26 11:41:15 2021</w:t>
                  </w:r>
                </w:p>
              </w:tc>
            </w:tr>
          </w:tbl>
          <w:p w14:paraId="0C768D9C" w14:textId="346D5DD4" w:rsidR="00FF408C" w:rsidRDefault="00FF408C" w:rsidP="00A96F2C"/>
        </w:tc>
      </w:tr>
    </w:tbl>
    <w:p w14:paraId="547BBAAA" w14:textId="77777777" w:rsidR="00FF408C" w:rsidRDefault="00FF408C" w:rsidP="00FF408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5E294F" w14:paraId="5FA46A39" w14:textId="77777777" w:rsidTr="005E294F">
        <w:tc>
          <w:tcPr>
            <w:tcW w:w="11016" w:type="dxa"/>
          </w:tcPr>
          <w:p w14:paraId="29B4F82E" w14:textId="658EC085" w:rsidR="00B35001" w:rsidRPr="00B35001" w:rsidRDefault="005E059E" w:rsidP="00B35001">
            <w:pPr>
              <w:pStyle w:val="Heading1"/>
              <w:outlineLvl w:val="0"/>
            </w:pPr>
            <w:bookmarkStart w:id="6" w:name="_Toc67652204"/>
            <w:r>
              <w:lastRenderedPageBreak/>
              <w:t>Study Properties</w:t>
            </w:r>
            <w:bookmarkEnd w:id="6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68"/>
              <w:gridCol w:w="5386"/>
            </w:tblGrid>
            <w:tr w:rsidR="00B35001" w14:paraId="151DF1E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EA1D02F" w14:textId="37F5905F" w:rsidR="00B35001" w:rsidRDefault="005E059E" w:rsidP="005E294F">
                  <w:r>
                    <w:t>Study name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0BC5BE3" w14:textId="23C3A2D6" w:rsidR="00B35001" w:rsidRDefault="005E059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Static 2</w:t>
                  </w:r>
                </w:p>
              </w:tc>
            </w:tr>
            <w:tr w:rsidR="005E059E" w14:paraId="7CEAB65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5C03B9" w14:textId="53610AEE" w:rsidR="005E059E" w:rsidRDefault="005E059E" w:rsidP="005E294F">
                  <w:r>
                    <w:t>Analysis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07BD02" w14:textId="4CED2DA4" w:rsidR="005E059E" w:rsidRDefault="005E059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Static</w:t>
                  </w:r>
                </w:p>
              </w:tc>
            </w:tr>
            <w:tr w:rsidR="005E059E" w14:paraId="09849320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D68D6FB" w14:textId="3E0CE4E7" w:rsidR="005E059E" w:rsidRDefault="005E059E" w:rsidP="005E294F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0C00BA" w14:textId="0FB64731" w:rsidR="005E059E" w:rsidRDefault="005E059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5E059E" w14:paraId="48409E5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FA32A05" w14:textId="720644C4" w:rsidR="005E059E" w:rsidRDefault="005E059E" w:rsidP="005E294F">
                  <w:r>
                    <w:t xml:space="preserve">Thermal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18FE492" w14:textId="75890E02" w:rsidR="005E059E" w:rsidRDefault="005E059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5E059E" w14:paraId="1D5DA299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8E97CC" w14:textId="2C337C8F" w:rsidR="005E059E" w:rsidRDefault="005E059E" w:rsidP="005E294F">
                  <w:r>
                    <w:t>Thermal option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1622622" w14:textId="4E3E3D89" w:rsidR="005E059E" w:rsidRDefault="005E059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Include temperature loads</w:t>
                  </w:r>
                </w:p>
              </w:tc>
            </w:tr>
            <w:tr w:rsidR="005E059E" w14:paraId="51403FCC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CFA253" w14:textId="28DC691A" w:rsidR="005E059E" w:rsidRDefault="005E059E" w:rsidP="005E294F">
                  <w:r>
                    <w:t>Zero strain 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932005" w14:textId="2AB8C4D1" w:rsidR="005E059E" w:rsidRDefault="005E059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298 Kelvin</w:t>
                  </w:r>
                </w:p>
              </w:tc>
            </w:tr>
            <w:tr w:rsidR="005E059E" w14:paraId="1D0523E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1A23DD" w14:textId="693E6280" w:rsidR="005E059E" w:rsidRDefault="005E059E" w:rsidP="005E294F">
                  <w:r>
                    <w:t>Include fluid pressure effects from SOLIDWORKS Flow Simulation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ADEB652" w14:textId="1955BAB2" w:rsidR="005E059E" w:rsidRDefault="005E059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E059E" w14:paraId="0CD0142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D443133" w14:textId="25A184F1" w:rsidR="005E059E" w:rsidRDefault="005E059E" w:rsidP="005E294F">
                  <w:r>
                    <w:t>Solver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C2043A6" w14:textId="4075DF8D" w:rsidR="005E059E" w:rsidRDefault="005E059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FFEPlus</w:t>
                  </w:r>
                </w:p>
              </w:tc>
            </w:tr>
            <w:tr w:rsidR="005E059E" w14:paraId="563F055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B37484" w14:textId="4ABDAC9B" w:rsidR="005E059E" w:rsidRDefault="005E059E" w:rsidP="005E294F">
                  <w:r>
                    <w:t xml:space="preserve">Inplane Effect: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989CB0A" w14:textId="69939EC2" w:rsidR="005E059E" w:rsidRDefault="005E059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E059E" w14:paraId="3E9026D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91FD3E2" w14:textId="3B2DC3F8" w:rsidR="005E059E" w:rsidRDefault="005E059E" w:rsidP="005E294F">
                  <w:r>
                    <w:t xml:space="preserve">Soft Spring: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51054C0" w14:textId="65C3C2BB" w:rsidR="005E059E" w:rsidRDefault="005E059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E059E" w14:paraId="0CE0BD7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BF08C6" w14:textId="24D227B3" w:rsidR="005E059E" w:rsidRDefault="005E059E" w:rsidP="005E294F">
                  <w:r>
                    <w:t xml:space="preserve">Inertial Relief: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2C078A2" w14:textId="2D49B5DA" w:rsidR="005E059E" w:rsidRDefault="005E059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E059E" w14:paraId="250F97E6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E7A6F4" w14:textId="62430701" w:rsidR="005E059E" w:rsidRDefault="005E059E" w:rsidP="005E294F">
                  <w:r>
                    <w:t>Incompatible bonding options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8FCCB49" w14:textId="407090E6" w:rsidR="005E059E" w:rsidRDefault="005E059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Automatic</w:t>
                  </w:r>
                </w:p>
              </w:tc>
            </w:tr>
            <w:tr w:rsidR="005E059E" w14:paraId="7B7AE10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BA46307" w14:textId="3417EC10" w:rsidR="005E059E" w:rsidRDefault="005E059E" w:rsidP="005E294F">
                  <w:r>
                    <w:t>Large 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77D031" w14:textId="14C7FAE8" w:rsidR="005E059E" w:rsidRDefault="005E059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E059E" w14:paraId="15D2010D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597BD6" w14:textId="347F061F" w:rsidR="005E059E" w:rsidRDefault="005E059E" w:rsidP="005E294F">
                  <w:r>
                    <w:t>Compute free body forces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BF08959" w14:textId="081AA829" w:rsidR="005E059E" w:rsidRDefault="005E059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On</w:t>
                  </w:r>
                </w:p>
              </w:tc>
            </w:tr>
            <w:tr w:rsidR="005E059E" w14:paraId="0FEE868D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0B03FBA" w14:textId="4CAC8206" w:rsidR="005E059E" w:rsidRDefault="005E059E" w:rsidP="005E294F">
                  <w:r>
                    <w:t>Friction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489A792" w14:textId="1104FFDE" w:rsidR="005E059E" w:rsidRDefault="005E059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E059E" w14:paraId="0A217A57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DF97583" w14:textId="415F0EC8" w:rsidR="005E059E" w:rsidRDefault="005E059E" w:rsidP="005E294F">
                  <w:r>
                    <w:t xml:space="preserve">Use Adaptive Method: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1E0E90" w14:textId="76C6EAD1" w:rsidR="005E059E" w:rsidRDefault="005E059E" w:rsidP="005E294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E059E" w14:paraId="733EE0E1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A0943E" w14:textId="4E4608CE" w:rsidR="005E059E" w:rsidRDefault="005E059E" w:rsidP="005E294F">
                  <w:r>
                    <w:t>Result folder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363B5B7" w14:textId="6FCCA46B" w:rsidR="005E059E" w:rsidRDefault="005E059E" w:rsidP="005E294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SOLIDWORKS document (C:\Users\luisa\Documents\GrabCAD\Lunar Dust Challenge\Current\Mechanical\v3_tiz\FEA)</w:t>
                  </w:r>
                </w:p>
              </w:tc>
            </w:tr>
          </w:tbl>
          <w:p w14:paraId="213A964A" w14:textId="66772528" w:rsidR="005E294F" w:rsidRDefault="005E294F" w:rsidP="00A96F2C"/>
        </w:tc>
      </w:tr>
      <w:bookmarkEnd w:id="1"/>
      <w:bookmarkEnd w:id="2"/>
      <w:bookmarkEnd w:id="3"/>
    </w:tbl>
    <w:p w14:paraId="418C08A3" w14:textId="77777777" w:rsidR="00F33129" w:rsidRDefault="00F3312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6"/>
      </w:tblGrid>
      <w:tr w:rsidR="00F33129" w14:paraId="34DFD2ED" w14:textId="77777777" w:rsidTr="00E80CD9">
        <w:tc>
          <w:tcPr>
            <w:tcW w:w="11016" w:type="dxa"/>
          </w:tcPr>
          <w:p w14:paraId="34343FB0" w14:textId="4458F6BB" w:rsidR="00F33129" w:rsidRPr="00B35001" w:rsidRDefault="005E059E" w:rsidP="000A7C6B">
            <w:pPr>
              <w:pStyle w:val="Heading1"/>
              <w:outlineLvl w:val="0"/>
            </w:pPr>
            <w:bookmarkStart w:id="7" w:name="_Toc67652205"/>
            <w:r>
              <w:t>Units</w:t>
            </w:r>
            <w:bookmarkEnd w:id="7"/>
          </w:p>
          <w:tbl>
            <w:tblPr>
              <w:tblStyle w:val="MediumList1-Accent11"/>
              <w:tblW w:w="0" w:type="auto"/>
              <w:tblLook w:val="0480" w:firstRow="0" w:lastRow="0" w:firstColumn="1" w:lastColumn="0" w:noHBand="0" w:noVBand="1"/>
            </w:tblPr>
            <w:tblGrid>
              <w:gridCol w:w="5379"/>
              <w:gridCol w:w="5375"/>
            </w:tblGrid>
            <w:tr w:rsidR="00F33129" w14:paraId="6CACA3E3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37C210C" w14:textId="6D9FCF10" w:rsidR="00F33129" w:rsidRDefault="005E059E" w:rsidP="000A7C6B">
                  <w:r>
                    <w:t>Unit system: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C0CA898" w14:textId="34DA2572" w:rsidR="00F33129" w:rsidRDefault="005E059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SI (MKS)</w:t>
                  </w:r>
                </w:p>
              </w:tc>
            </w:tr>
            <w:tr w:rsidR="005E059E" w14:paraId="23565010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C2DCE6" w14:textId="414A2D09" w:rsidR="005E059E" w:rsidRDefault="005E059E" w:rsidP="000A7C6B">
                  <w:r>
                    <w:t>Length/Displacement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FA12006" w14:textId="55AE8716" w:rsidR="005E059E" w:rsidRDefault="005E059E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mm</w:t>
                  </w:r>
                </w:p>
              </w:tc>
            </w:tr>
            <w:tr w:rsidR="005E059E" w14:paraId="431CB832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E26DA90" w14:textId="3FD32CA2" w:rsidR="005E059E" w:rsidRDefault="005E059E" w:rsidP="000A7C6B">
                  <w:r>
                    <w:t>Temperature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39B97D6" w14:textId="23640DDB" w:rsidR="005E059E" w:rsidRDefault="005E059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Kelvin</w:t>
                  </w:r>
                </w:p>
              </w:tc>
            </w:tr>
            <w:tr w:rsidR="005E059E" w14:paraId="1852C165" w14:textId="77777777" w:rsidTr="00955A90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2690AE9" w14:textId="39D206F3" w:rsidR="005E059E" w:rsidRDefault="005E059E" w:rsidP="000A7C6B">
                  <w:r>
                    <w:t>Angular velocity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2D45F24" w14:textId="49616827" w:rsidR="005E059E" w:rsidRDefault="005E059E" w:rsidP="000A7C6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Rad/sec</w:t>
                  </w:r>
                </w:p>
              </w:tc>
            </w:tr>
            <w:tr w:rsidR="005E059E" w14:paraId="6DA3E038" w14:textId="77777777" w:rsidTr="00955A9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6503B38" w14:textId="42DDB8B5" w:rsidR="005E059E" w:rsidRDefault="005E059E" w:rsidP="000A7C6B">
                  <w:r>
                    <w:t>Pressure/Stress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EFCA71C" w14:textId="4F03D50A" w:rsidR="005E059E" w:rsidRDefault="005E059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N/m^2</w:t>
                  </w:r>
                </w:p>
              </w:tc>
            </w:tr>
          </w:tbl>
          <w:p w14:paraId="7C49C38C" w14:textId="54FD7CE5" w:rsidR="00F33129" w:rsidRDefault="00F33129" w:rsidP="000A7C6B"/>
        </w:tc>
      </w:tr>
    </w:tbl>
    <w:p w14:paraId="09AB901D" w14:textId="77777777" w:rsidR="00E80CD9" w:rsidRDefault="00E80CD9" w:rsidP="00076F1F"/>
    <w:tbl>
      <w:tblPr>
        <w:tblStyle w:val="TableGrid"/>
        <w:tblW w:w="11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36"/>
      </w:tblGrid>
      <w:tr w:rsidR="00E80CD9" w14:paraId="2915444A" w14:textId="77777777" w:rsidTr="005273D5">
        <w:trPr>
          <w:trHeight w:val="4158"/>
        </w:trPr>
        <w:tc>
          <w:tcPr>
            <w:tcW w:w="11136" w:type="dxa"/>
          </w:tcPr>
          <w:p w14:paraId="15C45CFD" w14:textId="6180A46B" w:rsidR="00E80CD9" w:rsidRPr="00AC3438" w:rsidRDefault="005E059E" w:rsidP="000A7C6B">
            <w:pPr>
              <w:pStyle w:val="Heading1"/>
              <w:outlineLvl w:val="0"/>
            </w:pPr>
            <w:bookmarkStart w:id="8" w:name="_Toc243733144"/>
            <w:bookmarkStart w:id="9" w:name="_Toc245020112"/>
            <w:bookmarkStart w:id="10" w:name="_Toc245020144"/>
            <w:bookmarkStart w:id="11" w:name="_Toc67652206"/>
            <w:r>
              <w:lastRenderedPageBreak/>
              <w:t>Material Properties</w:t>
            </w:r>
            <w:bookmarkEnd w:id="11"/>
          </w:p>
          <w:tbl>
            <w:tblPr>
              <w:tblStyle w:val="LightList-Accent11"/>
              <w:tblW w:w="10887" w:type="dxa"/>
              <w:tblBorders>
                <w:top w:val="single" w:sz="18" w:space="0" w:color="365F91" w:themeColor="accent1" w:themeShade="BF"/>
                <w:left w:val="single" w:sz="8" w:space="0" w:color="auto"/>
                <w:bottom w:val="single" w:sz="18" w:space="0" w:color="365F91" w:themeColor="accent1" w:themeShade="BF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2"/>
              <w:gridCol w:w="13"/>
              <w:gridCol w:w="3229"/>
              <w:gridCol w:w="4741"/>
              <w:gridCol w:w="2867"/>
              <w:gridCol w:w="12"/>
              <w:gridCol w:w="13"/>
            </w:tblGrid>
            <w:tr w:rsidR="00E80CD9" w:rsidRPr="000841BF" w14:paraId="06B391F3" w14:textId="77777777" w:rsidTr="005E059E">
              <w:trPr>
                <w:gridBefore w:val="2"/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wBefore w:w="25" w:type="dxa"/>
                <w:trHeight w:val="9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8" w:space="0" w:color="auto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9300F15" w14:textId="594D58B2" w:rsidR="00E80CD9" w:rsidRPr="003E6C57" w:rsidRDefault="005E059E" w:rsidP="000A7C6B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Model Reference</w:t>
                  </w:r>
                </w:p>
              </w:tc>
              <w:tc>
                <w:tcPr>
                  <w:tcW w:w="4741" w:type="dxa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3BF62CF" w14:textId="3AA3D7E6" w:rsidR="00E80CD9" w:rsidRPr="003E6C57" w:rsidRDefault="005E059E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Properties</w:t>
                  </w:r>
                </w:p>
              </w:tc>
              <w:tc>
                <w:tcPr>
                  <w:tcW w:w="2892" w:type="dxa"/>
                  <w:gridSpan w:val="3"/>
                  <w:tcBorders>
                    <w:top w:val="single" w:sz="18" w:space="0" w:color="365F91" w:themeColor="accent1" w:themeShade="BF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03E724B" w14:textId="6C3AFEA5" w:rsidR="00E80CD9" w:rsidRPr="003E6C57" w:rsidRDefault="005E059E" w:rsidP="000A7C6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Components</w:t>
                  </w:r>
                </w:p>
              </w:tc>
            </w:tr>
            <w:tr w:rsidR="00E80CD9" w:rsidRPr="000841BF" w14:paraId="554689E8" w14:textId="77777777" w:rsidTr="005E059E">
              <w:trPr>
                <w:gridBefore w:val="2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25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31F2BD91" w14:textId="7C807172" w:rsidR="00E80CD9" w:rsidRPr="00577134" w:rsidRDefault="005E059E" w:rsidP="000A7C6B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668D1C78" wp14:editId="790277A2">
                        <wp:extent cx="1904365" cy="982345"/>
                        <wp:effectExtent l="0" t="0" r="635" b="8255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82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E80CD9" w:rsidRPr="00577134" w14:paraId="62EDD5AE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85F368C" w14:textId="1B927FFE" w:rsidR="00E80CD9" w:rsidRPr="00BE6656" w:rsidRDefault="005E059E" w:rsidP="000A7C6B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="00E80CD9"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7BC6EA8" w14:textId="1888350F" w:rsidR="00E80CD9" w:rsidRPr="00BE6656" w:rsidRDefault="005E059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Macor</w:t>
                        </w:r>
                      </w:p>
                    </w:tc>
                  </w:tr>
                  <w:tr w:rsidR="005E059E" w:rsidRPr="00577134" w14:paraId="0E1A4AC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6669574" w14:textId="21B2FC66" w:rsidR="005E059E" w:rsidRDefault="005E059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88053C4" w14:textId="6A899B8F" w:rsidR="005E059E" w:rsidRDefault="005E059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5E059E" w:rsidRPr="00577134" w14:paraId="28DF5CE4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B56B9C3" w14:textId="1BFB588B" w:rsidR="005E059E" w:rsidRDefault="005E059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9212D9B" w14:textId="14808B70" w:rsidR="005E059E" w:rsidRDefault="005E059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Mohr-Coulomb Stress</w:t>
                        </w:r>
                      </w:p>
                    </w:tc>
                  </w:tr>
                  <w:tr w:rsidR="005E059E" w:rsidRPr="00577134" w14:paraId="2FA9473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F81327D" w14:textId="0C1DAF33" w:rsidR="005E059E" w:rsidRDefault="005E059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A7AAF70" w14:textId="69D6DD10" w:rsidR="005E059E" w:rsidRDefault="005E059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9.4e+07 N/m^2</w:t>
                        </w:r>
                      </w:p>
                    </w:tc>
                  </w:tr>
                  <w:tr w:rsidR="005E059E" w:rsidRPr="00577134" w14:paraId="7D900E38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75954FB" w14:textId="1A7E7ED2" w:rsidR="005E059E" w:rsidRDefault="005E059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91DF6C1" w14:textId="01D3F72A" w:rsidR="005E059E" w:rsidRDefault="005E059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3.5e+07 N/m^2</w:t>
                        </w:r>
                      </w:p>
                    </w:tc>
                  </w:tr>
                  <w:tr w:rsidR="005E059E" w:rsidRPr="00577134" w14:paraId="668D6506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634BA08" w14:textId="596987A5" w:rsidR="005E059E" w:rsidRDefault="005E059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FD196A7" w14:textId="4085B76F" w:rsidR="005E059E" w:rsidRDefault="005E059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3.45e+08 N/m^2</w:t>
                        </w:r>
                      </w:p>
                    </w:tc>
                  </w:tr>
                  <w:tr w:rsidR="005E059E" w:rsidRPr="00577134" w14:paraId="7906D060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8C0A837" w14:textId="1574FC99" w:rsidR="005E059E" w:rsidRDefault="005E059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2023062" w14:textId="440B27AA" w:rsidR="005E059E" w:rsidRDefault="005E059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6.68791e+10 N/m^2</w:t>
                        </w:r>
                      </w:p>
                    </w:tc>
                  </w:tr>
                  <w:tr w:rsidR="005E059E" w:rsidRPr="00577134" w14:paraId="11814885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4F7F465E" w14:textId="27C7E3CB" w:rsidR="005E059E" w:rsidRDefault="005E059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0BB6E3F" w14:textId="3A7AB58B" w:rsidR="005E059E" w:rsidRDefault="005E059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0.29  </w:t>
                        </w:r>
                      </w:p>
                    </w:tc>
                  </w:tr>
                  <w:tr w:rsidR="005E059E" w:rsidRPr="00577134" w14:paraId="51E22E2B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F84A779" w14:textId="6D12007C" w:rsidR="005E059E" w:rsidRDefault="005E059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F198A7A" w14:textId="66A97F38" w:rsidR="005E059E" w:rsidRDefault="005E059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2,520 kg/m^3</w:t>
                        </w:r>
                      </w:p>
                    </w:tc>
                  </w:tr>
                  <w:tr w:rsidR="005E059E" w:rsidRPr="00577134" w14:paraId="04A62249" w14:textId="77777777" w:rsidTr="00456659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C797420" w14:textId="747DF0BB" w:rsidR="005E059E" w:rsidRDefault="005E059E" w:rsidP="000A7C6B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Shear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A68E1AA" w14:textId="1E892834" w:rsidR="005E059E" w:rsidRDefault="005E059E" w:rsidP="000A7C6B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2.55106e+10 N/m^2</w:t>
                        </w:r>
                      </w:p>
                    </w:tc>
                  </w:tr>
                </w:tbl>
                <w:p w14:paraId="592B6C52" w14:textId="77777777" w:rsidR="00E80CD9" w:rsidRPr="00577134" w:rsidRDefault="00E80CD9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3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71E76625" w14:textId="107ED591" w:rsidR="00E80CD9" w:rsidRPr="00577134" w:rsidRDefault="005E059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Line2)(FEAbplate_v3.2-1)</w:t>
                  </w:r>
                </w:p>
              </w:tc>
            </w:tr>
            <w:tr w:rsidR="005E059E" w:rsidRPr="000841BF" w14:paraId="24E4B4B9" w14:textId="77777777" w:rsidTr="005E059E">
              <w:trPr>
                <w:gridBefore w:val="1"/>
                <w:gridAfter w:val="1"/>
                <w:wBefore w:w="12" w:type="dxa"/>
                <w:wAfter w:w="13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5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79B80D57" w14:textId="01430255" w:rsidR="005E059E" w:rsidRPr="000841BF" w:rsidRDefault="005E059E" w:rsidP="0030188E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Curve Data:N/A</w:t>
                  </w:r>
                </w:p>
              </w:tc>
            </w:tr>
            <w:tr w:rsidR="005E059E" w:rsidRPr="000841BF" w14:paraId="6BAA02F4" w14:textId="77777777" w:rsidTr="005E059E">
              <w:trPr>
                <w:gridBefore w:val="2"/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wBefore w:w="25" w:type="dxa"/>
                <w:trHeight w:val="28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229" w:type="dxa"/>
                  <w:tcBorders>
                    <w:top w:val="single" w:sz="18" w:space="0" w:color="548DD4" w:themeColor="text2" w:themeTint="99"/>
                    <w:left w:val="none" w:sz="0" w:space="0" w:color="auto"/>
                    <w:bottom w:val="single" w:sz="18" w:space="0" w:color="548DD4" w:themeColor="text2" w:themeTint="99"/>
                  </w:tcBorders>
                  <w:vAlign w:val="center"/>
                </w:tcPr>
                <w:p w14:paraId="054AD072" w14:textId="1557BADF" w:rsidR="005E059E" w:rsidRPr="00577134" w:rsidRDefault="005E059E" w:rsidP="0030188E">
                  <w:pPr>
                    <w:jc w:val="center"/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b w:val="0"/>
                      <w:bCs w:val="0"/>
                      <w:noProof/>
                      <w:sz w:val="20"/>
                      <w:szCs w:val="20"/>
                    </w:rPr>
                    <w:drawing>
                      <wp:inline distT="0" distB="0" distL="0" distR="0" wp14:anchorId="61A8B505" wp14:editId="0854CA86">
                        <wp:extent cx="1904365" cy="982345"/>
                        <wp:effectExtent l="0" t="0" r="635" b="8255"/>
                        <wp:docPr id="8" name="Picture 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4365" cy="982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41" w:type="dxa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</w:tcBorders>
                </w:tcPr>
                <w:tbl>
                  <w:tblPr>
                    <w:tblStyle w:val="MediumGrid1-Accent6"/>
                    <w:tblW w:w="4509" w:type="dxa"/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242"/>
                    <w:gridCol w:w="2267"/>
                  </w:tblGrid>
                  <w:tr w:rsidR="005E059E" w:rsidRPr="00577134" w14:paraId="1631F664" w14:textId="77777777" w:rsidTr="0030188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2B51B3" w14:textId="2B5AA97C" w:rsidR="005E059E" w:rsidRPr="00BE6656" w:rsidRDefault="005E059E" w:rsidP="0030188E">
                        <w:pPr>
                          <w:jc w:val="right"/>
                          <w:rPr>
                            <w:rStyle w:val="Strong"/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BE6656"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2EA00EA" w14:textId="2BFEE9E3" w:rsidR="005E059E" w:rsidRPr="00BE6656" w:rsidRDefault="005E059E" w:rsidP="0030188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99.5% Aluminum Oxide</w:t>
                        </w:r>
                      </w:p>
                    </w:tc>
                  </w:tr>
                  <w:tr w:rsidR="005E059E" w:rsidRPr="00577134" w14:paraId="6707279F" w14:textId="77777777" w:rsidTr="0030188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0228A80" w14:textId="1887EEEF" w:rsidR="005E059E" w:rsidRDefault="005E059E" w:rsidP="0030188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Model type: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8282458" w14:textId="31E5F714" w:rsidR="005E059E" w:rsidRDefault="005E059E" w:rsidP="0030188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Linear Elastic Isotropic</w:t>
                        </w:r>
                      </w:p>
                    </w:tc>
                  </w:tr>
                  <w:tr w:rsidR="005E059E" w:rsidRPr="00577134" w14:paraId="773DFD4F" w14:textId="77777777" w:rsidTr="0030188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6DCCE62" w14:textId="202BC333" w:rsidR="005E059E" w:rsidRDefault="005E059E" w:rsidP="0030188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Default failure criterion: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FE675B1" w14:textId="49EC4CF9" w:rsidR="005E059E" w:rsidRDefault="005E059E" w:rsidP="0030188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Mohr-Coulomb Stress</w:t>
                        </w:r>
                      </w:p>
                    </w:tc>
                  </w:tr>
                  <w:tr w:rsidR="005E059E" w:rsidRPr="00577134" w14:paraId="12FEBF83" w14:textId="77777777" w:rsidTr="0030188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D933FBA" w14:textId="5205AD20" w:rsidR="005E059E" w:rsidRDefault="005E059E" w:rsidP="0030188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Yield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5500991D" w14:textId="3ECF88BB" w:rsidR="005E059E" w:rsidRDefault="005E059E" w:rsidP="0030188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2.17185e+07 N/m^2</w:t>
                        </w:r>
                      </w:p>
                    </w:tc>
                  </w:tr>
                  <w:tr w:rsidR="005E059E" w:rsidRPr="00577134" w14:paraId="4EEF3B5B" w14:textId="77777777" w:rsidTr="0030188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EF397B4" w14:textId="4AC4E707" w:rsidR="005E059E" w:rsidRDefault="005E059E" w:rsidP="0030188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Tensile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20FB068" w14:textId="7EDFD0A1" w:rsidR="005E059E" w:rsidRDefault="005E059E" w:rsidP="0030188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2.17185e+07 N/m^2</w:t>
                        </w:r>
                      </w:p>
                    </w:tc>
                  </w:tr>
                  <w:tr w:rsidR="005E059E" w:rsidRPr="00577134" w14:paraId="7D38918E" w14:textId="77777777" w:rsidTr="0030188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6EBC090" w14:textId="7E34E978" w:rsidR="005E059E" w:rsidRDefault="005E059E" w:rsidP="0030188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Compressive strength: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0D4723E4" w14:textId="4EEDAE95" w:rsidR="005E059E" w:rsidRDefault="005E059E" w:rsidP="0030188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2.99922e+07 N/m^2</w:t>
                        </w:r>
                      </w:p>
                    </w:tc>
                  </w:tr>
                  <w:tr w:rsidR="005E059E" w:rsidRPr="00577134" w14:paraId="183B6FF7" w14:textId="77777777" w:rsidTr="0030188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6BB4CEC8" w14:textId="3B432542" w:rsidR="005E059E" w:rsidRDefault="005E059E" w:rsidP="0030188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Elastic modulus: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26DC56C" w14:textId="19F9163E" w:rsidR="005E059E" w:rsidRDefault="005E059E" w:rsidP="0030188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3e+11 N/m^2</w:t>
                        </w:r>
                      </w:p>
                    </w:tc>
                  </w:tr>
                  <w:tr w:rsidR="005E059E" w:rsidRPr="00577134" w14:paraId="07760F2F" w14:textId="77777777" w:rsidTr="0030188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2D1AAB2D" w14:textId="57313824" w:rsidR="005E059E" w:rsidRDefault="005E059E" w:rsidP="0030188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Poisson's ratio: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7325AD4B" w14:textId="1643B484" w:rsidR="005E059E" w:rsidRDefault="005E059E" w:rsidP="0030188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 xml:space="preserve">0.22  </w:t>
                        </w:r>
                      </w:p>
                    </w:tc>
                  </w:tr>
                  <w:tr w:rsidR="005E059E" w:rsidRPr="00577134" w14:paraId="11467C9C" w14:textId="77777777" w:rsidTr="0030188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1D78649" w14:textId="58273234" w:rsidR="005E059E" w:rsidRDefault="005E059E" w:rsidP="0030188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Mass density: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1447604F" w14:textId="72BDE44E" w:rsidR="005E059E" w:rsidRDefault="005E059E" w:rsidP="0030188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2,075.99 kg/m^3</w:t>
                        </w:r>
                      </w:p>
                    </w:tc>
                  </w:tr>
                  <w:tr w:rsidR="005E059E" w:rsidRPr="00577134" w14:paraId="60EA127A" w14:textId="77777777" w:rsidTr="0030188E">
                    <w:trPr>
                      <w:trHeight w:val="9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242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B655777" w14:textId="0ED3CC3B" w:rsidR="005E059E" w:rsidRDefault="005E059E" w:rsidP="0030188E">
                        <w:pPr>
                          <w:jc w:val="right"/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/>
                            <w:sz w:val="20"/>
                            <w:szCs w:val="20"/>
                          </w:rPr>
                          <w:t>Thermal expansion coefficient:</w:t>
                        </w:r>
                      </w:p>
                    </w:tc>
                    <w:tc>
                      <w:tcPr>
                        <w:tcW w:w="226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auto"/>
                      </w:tcPr>
                      <w:p w14:paraId="39D9504B" w14:textId="6E4EBB36" w:rsidR="005E059E" w:rsidRDefault="005E059E" w:rsidP="0030188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8e-06 /Kelvin</w:t>
                        </w:r>
                      </w:p>
                    </w:tc>
                  </w:tr>
                </w:tbl>
                <w:p w14:paraId="15C604AA" w14:textId="77777777" w:rsidR="005E059E" w:rsidRPr="00577134" w:rsidRDefault="005E059E" w:rsidP="003018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</w:p>
              </w:tc>
              <w:tc>
                <w:tcPr>
                  <w:tcW w:w="2892" w:type="dxa"/>
                  <w:gridSpan w:val="3"/>
                  <w:tcBorders>
                    <w:top w:val="single" w:sz="18" w:space="0" w:color="548DD4" w:themeColor="text2" w:themeTint="99"/>
                    <w:bottom w:val="single" w:sz="18" w:space="0" w:color="548DD4" w:themeColor="text2" w:themeTint="99"/>
                    <w:right w:val="none" w:sz="0" w:space="0" w:color="auto"/>
                  </w:tcBorders>
                </w:tcPr>
                <w:p w14:paraId="68ADB949" w14:textId="5430B742" w:rsidR="005E059E" w:rsidRPr="00577134" w:rsidRDefault="005E059E" w:rsidP="003018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bCs w:val="0"/>
                      <w:sz w:val="20"/>
                      <w:szCs w:val="20"/>
                    </w:rPr>
                  </w:pP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SolidBody 1(Split Line2)(FEAtplate_v3.2-1)</w:t>
                  </w:r>
                </w:p>
              </w:tc>
            </w:tr>
            <w:tr w:rsidR="005E059E" w:rsidRPr="000841BF" w14:paraId="39FD6EB0" w14:textId="77777777" w:rsidTr="005E059E">
              <w:trPr>
                <w:gridAfter w:val="2"/>
                <w:wAfter w:w="25" w:type="dxa"/>
                <w:trHeight w:val="186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862" w:type="dxa"/>
                  <w:gridSpan w:val="5"/>
                  <w:tcBorders>
                    <w:top w:val="single" w:sz="8" w:space="0" w:color="auto"/>
                    <w:bottom w:val="single" w:sz="18" w:space="0" w:color="365F91" w:themeColor="accent1" w:themeShade="BF"/>
                  </w:tcBorders>
                  <w:shd w:val="clear" w:color="auto" w:fill="DBE5F1" w:themeFill="accent1" w:themeFillTint="33"/>
                </w:tcPr>
                <w:p w14:paraId="4DA12461" w14:textId="01AABAA4" w:rsidR="005E059E" w:rsidRPr="000841BF" w:rsidRDefault="005E059E" w:rsidP="0030188E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Cs w:val="20"/>
                    </w:rPr>
                    <w:t>Curve Data:N/A</w:t>
                  </w:r>
                </w:p>
              </w:tc>
            </w:tr>
          </w:tbl>
          <w:p w14:paraId="0623DE56" w14:textId="1F56296D" w:rsidR="00E80CD9" w:rsidRDefault="00E80CD9" w:rsidP="000A7C6B"/>
        </w:tc>
      </w:tr>
      <w:bookmarkEnd w:id="8"/>
      <w:bookmarkEnd w:id="9"/>
      <w:bookmarkEnd w:id="10"/>
    </w:tbl>
    <w:p w14:paraId="2FE98EF4" w14:textId="77777777" w:rsidR="005273D5" w:rsidRDefault="005273D5" w:rsidP="006518B5"/>
    <w:tbl>
      <w:tblPr>
        <w:tblStyle w:val="TableGrid"/>
        <w:tblW w:w="11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52"/>
      </w:tblGrid>
      <w:tr w:rsidR="005273D5" w14:paraId="2321F4B3" w14:textId="77777777" w:rsidTr="00452CBC">
        <w:tc>
          <w:tcPr>
            <w:tcW w:w="11016" w:type="dxa"/>
          </w:tcPr>
          <w:p w14:paraId="2E1DE672" w14:textId="11DD2094" w:rsidR="005273D5" w:rsidRPr="00AF1A58" w:rsidRDefault="005E059E" w:rsidP="000A7C6B">
            <w:pPr>
              <w:pStyle w:val="Heading1"/>
              <w:outlineLvl w:val="0"/>
              <w:rPr>
                <w:b w:val="0"/>
                <w:bCs w:val="0"/>
              </w:rPr>
            </w:pPr>
            <w:bookmarkStart w:id="12" w:name="_Toc67652207"/>
            <w:r>
              <w:rPr>
                <w:rStyle w:val="Strong"/>
              </w:rPr>
              <w:lastRenderedPageBreak/>
              <w:t>Loads and Fixtures</w:t>
            </w:r>
            <w:bookmarkEnd w:id="12"/>
          </w:p>
          <w:tbl>
            <w:tblPr>
              <w:tblStyle w:val="LightList-Accent3"/>
              <w:tblW w:w="10909" w:type="dxa"/>
              <w:tblBorders>
                <w:top w:val="single" w:sz="18" w:space="0" w:color="4D7830"/>
                <w:left w:val="single" w:sz="8" w:space="0" w:color="000000" w:themeColor="text1"/>
                <w:bottom w:val="single" w:sz="18" w:space="0" w:color="4D7830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817"/>
              <w:gridCol w:w="3021"/>
              <w:gridCol w:w="6071"/>
            </w:tblGrid>
            <w:tr w:rsidR="005E059E" w14:paraId="2823B3F2" w14:textId="77777777" w:rsidTr="008B6C9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C1E5D4C" w14:textId="414325C5" w:rsidR="005E059E" w:rsidRPr="004E282D" w:rsidRDefault="005E059E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name</w:t>
                  </w:r>
                </w:p>
              </w:tc>
              <w:tc>
                <w:tcPr>
                  <w:tcW w:w="302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43EDFF71" w14:textId="2DC98149" w:rsidR="005E059E" w:rsidRPr="004E282D" w:rsidRDefault="005E059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Image</w:t>
                  </w:r>
                </w:p>
              </w:tc>
              <w:tc>
                <w:tcPr>
                  <w:tcW w:w="6071" w:type="dxa"/>
                  <w:tcBorders>
                    <w:left w:val="single" w:sz="18" w:space="0" w:color="76923C" w:themeColor="accent3" w:themeShade="BF"/>
                    <w:bottom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EAF1DD" w:themeFill="accent3" w:themeFillTint="33"/>
                  <w:vAlign w:val="center"/>
                </w:tcPr>
                <w:p w14:paraId="2E8E6775" w14:textId="6C4EBE38" w:rsidR="005E059E" w:rsidRPr="004E282D" w:rsidRDefault="005E059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Fixture Details</w:t>
                  </w:r>
                </w:p>
              </w:tc>
            </w:tr>
            <w:tr w:rsidR="005E059E" w14:paraId="6635AB05" w14:textId="77777777" w:rsidTr="005F6FF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817" w:type="dxa"/>
                  <w:tcBorders>
                    <w:top w:val="single" w:sz="18" w:space="0" w:color="76923C" w:themeColor="accent3" w:themeShade="BF"/>
                    <w:left w:val="single" w:sz="18" w:space="0" w:color="76923C" w:themeColor="accent3" w:themeShade="BF"/>
                  </w:tcBorders>
                  <w:vAlign w:val="center"/>
                </w:tcPr>
                <w:p w14:paraId="7CBB067B" w14:textId="0A99687A" w:rsidR="005E059E" w:rsidRPr="00AD5FBA" w:rsidRDefault="005E059E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Fixed-1</w:t>
                  </w:r>
                </w:p>
              </w:tc>
              <w:tc>
                <w:tcPr>
                  <w:tcW w:w="3021" w:type="dxa"/>
                  <w:tcBorders>
                    <w:top w:val="single" w:sz="18" w:space="0" w:color="76923C" w:themeColor="accent3" w:themeShade="BF"/>
                  </w:tcBorders>
                </w:tcPr>
                <w:p w14:paraId="2DF48609" w14:textId="61D1AD66" w:rsidR="005E059E" w:rsidRPr="006208CB" w:rsidRDefault="005E059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noProof/>
                      <w:sz w:val="20"/>
                      <w:szCs w:val="20"/>
                    </w:rPr>
                    <w:drawing>
                      <wp:inline distT="0" distB="0" distL="0" distR="0" wp14:anchorId="43F5FAB2" wp14:editId="7BC00BD3">
                        <wp:extent cx="1772285" cy="914400"/>
                        <wp:effectExtent l="0" t="0" r="0" b="0"/>
                        <wp:docPr id="9" name="Picture 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2285" cy="914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71" w:type="dxa"/>
                  <w:tcBorders>
                    <w:top w:val="single" w:sz="18" w:space="0" w:color="76923C" w:themeColor="accent3" w:themeShade="BF"/>
                    <w:right w:val="single" w:sz="18" w:space="0" w:color="76923C" w:themeColor="accent3" w:themeShade="BF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174"/>
                    <w:gridCol w:w="2667"/>
                  </w:tblGrid>
                  <w:tr w:rsidR="005E059E" w14:paraId="4D3407B9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9B1113B" w14:textId="41542595" w:rsidR="005E059E" w:rsidRPr="00BE6656" w:rsidRDefault="005E059E" w:rsidP="003F2268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8EED37D" w14:textId="54328F02" w:rsidR="005E059E" w:rsidRPr="00154A1A" w:rsidRDefault="005E059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10 face(s)</w:t>
                        </w:r>
                      </w:p>
                    </w:tc>
                  </w:tr>
                  <w:tr w:rsidR="005E059E" w14:paraId="447195AD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F455B41" w14:textId="5487ED4E" w:rsidR="005E059E" w:rsidRDefault="005E059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2CAAD92" w14:textId="7DA7B2E8" w:rsidR="005E059E" w:rsidRDefault="005E059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Fixed Geometry</w:t>
                        </w:r>
                      </w:p>
                    </w:tc>
                  </w:tr>
                </w:tbl>
                <w:p w14:paraId="4691E61C" w14:textId="77777777" w:rsidR="005E059E" w:rsidRPr="004C6DEB" w:rsidRDefault="005E059E" w:rsidP="00840CC7">
                  <w:pPr>
                    <w:pStyle w:val="TOC3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3F154A" w14:paraId="39C72EB7" w14:textId="77777777" w:rsidTr="00452CB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909" w:type="dxa"/>
                  <w:gridSpan w:val="3"/>
                  <w:tcBorders>
                    <w:left w:val="single" w:sz="18" w:space="0" w:color="76923C" w:themeColor="accent3" w:themeShade="BF"/>
                    <w:right w:val="single" w:sz="18" w:space="0" w:color="76923C" w:themeColor="accent3" w:themeShade="BF"/>
                  </w:tcBorders>
                  <w:shd w:val="clear" w:color="auto" w:fill="D6E3BC" w:themeFill="accent3" w:themeFillTint="66"/>
                  <w:vAlign w:val="center"/>
                </w:tcPr>
                <w:p w14:paraId="33EEB968" w14:textId="5741C13E" w:rsidR="003F154A" w:rsidRPr="003F154A" w:rsidRDefault="005E059E" w:rsidP="003F154A">
                  <w:pPr>
                    <w:rPr>
                      <w:rStyle w:val="Strong"/>
                      <w:bCs/>
                    </w:rPr>
                  </w:pPr>
                  <w:r>
                    <w:rPr>
                      <w:rStyle w:val="Strong"/>
                      <w:b/>
                    </w:rPr>
                    <w:t>Resultant Forces</w:t>
                  </w:r>
                </w:p>
                <w:tbl>
                  <w:tblPr>
                    <w:tblStyle w:val="TableGrid"/>
                    <w:tblW w:w="10669" w:type="dxa"/>
                    <w:tblLayout w:type="fixed"/>
                    <w:tblLook w:val="06A0" w:firstRow="1" w:lastRow="0" w:firstColumn="1" w:lastColumn="0" w:noHBand="1" w:noVBand="1"/>
                  </w:tblPr>
                  <w:tblGrid>
                    <w:gridCol w:w="2659"/>
                    <w:gridCol w:w="1980"/>
                    <w:gridCol w:w="1980"/>
                    <w:gridCol w:w="1980"/>
                    <w:gridCol w:w="2070"/>
                  </w:tblGrid>
                  <w:tr w:rsidR="003F154A" w14:paraId="52431232" w14:textId="77777777" w:rsidTr="00452CBC">
                    <w:trPr>
                      <w:trHeight w:val="250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684B9568" w14:textId="4CE84CED" w:rsidR="003F154A" w:rsidRDefault="005E059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Components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36AFB3B0" w14:textId="3F2D2814" w:rsidR="003F154A" w:rsidRDefault="005E059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X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0D8D38EA" w14:textId="0FFFDD46" w:rsidR="003F154A" w:rsidRDefault="005E059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Y</w:t>
                        </w:r>
                      </w:p>
                    </w:tc>
                    <w:tc>
                      <w:tcPr>
                        <w:tcW w:w="1980" w:type="dxa"/>
                        <w:shd w:val="clear" w:color="auto" w:fill="D9D9D9" w:themeFill="background1" w:themeFillShade="D9"/>
                        <w:vAlign w:val="center"/>
                      </w:tcPr>
                      <w:p w14:paraId="7DCD118A" w14:textId="3C1FF295" w:rsidR="003F154A" w:rsidRDefault="005E059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Z</w:t>
                        </w:r>
                      </w:p>
                    </w:tc>
                    <w:tc>
                      <w:tcPr>
                        <w:tcW w:w="2070" w:type="dxa"/>
                        <w:shd w:val="clear" w:color="auto" w:fill="D9D9D9" w:themeFill="background1" w:themeFillShade="D9"/>
                        <w:vAlign w:val="center"/>
                      </w:tcPr>
                      <w:p w14:paraId="3F26E59A" w14:textId="0A46612C" w:rsidR="003F154A" w:rsidRDefault="005E059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Resultant</w:t>
                        </w:r>
                      </w:p>
                    </w:tc>
                  </w:tr>
                  <w:tr w:rsidR="003F154A" w14:paraId="2738B549" w14:textId="77777777" w:rsidTr="00452CBC">
                    <w:trPr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721DEC6A" w14:textId="3469C54F" w:rsidR="003F154A" w:rsidRDefault="005E059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force(N)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103A010" w14:textId="7E4A3941" w:rsidR="003F154A" w:rsidRPr="00EF37BF" w:rsidRDefault="005E059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0.000211529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3203B8A" w14:textId="0D748C0A" w:rsidR="003F154A" w:rsidRPr="00EF37BF" w:rsidRDefault="005E059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480.002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0698D9AE" w14:textId="74471707" w:rsidR="003F154A" w:rsidRDefault="005E059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-0.000109691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30E39E32" w14:textId="3AA0CD83" w:rsidR="003F154A" w:rsidRPr="00EF37BF" w:rsidRDefault="005E059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480.002</w:t>
                        </w:r>
                      </w:p>
                    </w:tc>
                  </w:tr>
                  <w:tr w:rsidR="00935682" w14:paraId="40A7C401" w14:textId="77777777" w:rsidTr="00452CBC">
                    <w:trPr>
                      <w:cantSplit/>
                      <w:trHeight w:val="263"/>
                    </w:trPr>
                    <w:tc>
                      <w:tcPr>
                        <w:tcW w:w="2659" w:type="dxa"/>
                        <w:shd w:val="clear" w:color="auto" w:fill="D9D9D9" w:themeFill="background1" w:themeFillShade="D9"/>
                        <w:vAlign w:val="center"/>
                      </w:tcPr>
                      <w:p w14:paraId="458F7913" w14:textId="58C326CA" w:rsidR="00935682" w:rsidRDefault="005E059E" w:rsidP="000A7C6B">
                        <w:pPr>
                          <w:jc w:val="center"/>
                          <w:rPr>
                            <w:rStyle w:val="Strong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sz w:val="20"/>
                            <w:szCs w:val="20"/>
                          </w:rPr>
                          <w:t>Reaction Moment(N.m)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2C24B9A7" w14:textId="00837AE9" w:rsidR="00935682" w:rsidRDefault="005E059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17F2F6CA" w14:textId="4B2D0CEF" w:rsidR="00935682" w:rsidRDefault="005E059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1980" w:type="dxa"/>
                        <w:shd w:val="clear" w:color="auto" w:fill="FFFFFF" w:themeFill="background1"/>
                        <w:vAlign w:val="center"/>
                      </w:tcPr>
                      <w:p w14:paraId="5EF262EC" w14:textId="664B5144" w:rsidR="00935682" w:rsidRDefault="005E059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  <w:tc>
                      <w:tcPr>
                        <w:tcW w:w="2070" w:type="dxa"/>
                        <w:shd w:val="clear" w:color="auto" w:fill="FFFFFF" w:themeFill="background1"/>
                        <w:vAlign w:val="center"/>
                      </w:tcPr>
                      <w:p w14:paraId="13C9D2C6" w14:textId="45F8E78B" w:rsidR="00935682" w:rsidRDefault="005E059E" w:rsidP="000A7C6B">
                        <w:pPr>
                          <w:jc w:val="center"/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0</w:t>
                        </w:r>
                      </w:p>
                    </w:tc>
                  </w:tr>
                </w:tbl>
                <w:p w14:paraId="7F173E8A" w14:textId="77777777" w:rsidR="003F154A" w:rsidRDefault="003F154A" w:rsidP="003F154A">
                  <w:pPr>
                    <w:jc w:val="center"/>
                    <w:rPr>
                      <w:rStyle w:val="Strong"/>
                      <w:b/>
                      <w:sz w:val="18"/>
                      <w:szCs w:val="18"/>
                    </w:rPr>
                  </w:pPr>
                  <w:r>
                    <w:rPr>
                      <w:rStyle w:val="Strong"/>
                      <w:b/>
                      <w:sz w:val="18"/>
                      <w:szCs w:val="18"/>
                    </w:rPr>
                    <w:t xml:space="preserve"> </w:t>
                  </w:r>
                </w:p>
              </w:tc>
            </w:tr>
          </w:tbl>
          <w:p w14:paraId="2958029D" w14:textId="77777777" w:rsidR="005273D5" w:rsidRDefault="005273D5" w:rsidP="00840CC7">
            <w:pPr>
              <w:pStyle w:val="TOC3"/>
            </w:pPr>
          </w:p>
          <w:tbl>
            <w:tblPr>
              <w:tblStyle w:val="LightList-Accent2"/>
              <w:tblW w:w="10816" w:type="dxa"/>
              <w:tblBorders>
                <w:top w:val="single" w:sz="18" w:space="0" w:color="C0504D" w:themeColor="accent2"/>
                <w:left w:val="single" w:sz="8" w:space="0" w:color="000000" w:themeColor="text1"/>
                <w:bottom w:val="single" w:sz="18" w:space="0" w:color="C0504D" w:themeColor="accent2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654"/>
              <w:gridCol w:w="3234"/>
              <w:gridCol w:w="5928"/>
            </w:tblGrid>
            <w:tr w:rsidR="005E059E" w14:paraId="5466B90F" w14:textId="77777777" w:rsidTr="009E52A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left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30691C99" w14:textId="5E738999" w:rsidR="005E059E" w:rsidRPr="004E282D" w:rsidRDefault="005E059E" w:rsidP="005A5DC6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name</w:t>
                  </w:r>
                </w:p>
              </w:tc>
              <w:tc>
                <w:tcPr>
                  <w:tcW w:w="3234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4B7AF212" w14:textId="73A14FF9" w:rsidR="005E059E" w:rsidRPr="004E282D" w:rsidRDefault="005E059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Image</w:t>
                  </w:r>
                </w:p>
              </w:tc>
              <w:tc>
                <w:tcPr>
                  <w:tcW w:w="5928" w:type="dxa"/>
                  <w:tcBorders>
                    <w:left w:val="single" w:sz="18" w:space="0" w:color="C0504D" w:themeColor="accent2"/>
                    <w:bottom w:val="single" w:sz="18" w:space="0" w:color="C0504D" w:themeColor="accent2"/>
                    <w:right w:val="single" w:sz="18" w:space="0" w:color="C0504D" w:themeColor="accent2"/>
                  </w:tcBorders>
                  <w:shd w:val="clear" w:color="auto" w:fill="F2E0D2"/>
                  <w:vAlign w:val="center"/>
                </w:tcPr>
                <w:p w14:paraId="57B4F6A3" w14:textId="41F1AE10" w:rsidR="005E059E" w:rsidRPr="004E282D" w:rsidRDefault="005E059E" w:rsidP="005A5DC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Load Details</w:t>
                  </w:r>
                </w:p>
              </w:tc>
            </w:tr>
            <w:tr w:rsidR="005E059E" w14:paraId="1166F0A7" w14:textId="77777777" w:rsidTr="00D61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54" w:type="dxa"/>
                  <w:tcBorders>
                    <w:top w:val="single" w:sz="18" w:space="0" w:color="C0504D" w:themeColor="accent2"/>
                    <w:left w:val="single" w:sz="18" w:space="0" w:color="C0504D" w:themeColor="accent2"/>
                  </w:tcBorders>
                  <w:vAlign w:val="center"/>
                </w:tcPr>
                <w:p w14:paraId="03D6593B" w14:textId="3727D186" w:rsidR="005E059E" w:rsidRPr="00F42DD1" w:rsidRDefault="005E059E" w:rsidP="005A5DC6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Force-1</w:t>
                  </w:r>
                </w:p>
              </w:tc>
              <w:tc>
                <w:tcPr>
                  <w:tcW w:w="3234" w:type="dxa"/>
                  <w:tcBorders>
                    <w:top w:val="single" w:sz="18" w:space="0" w:color="C0504D" w:themeColor="accent2"/>
                  </w:tcBorders>
                </w:tcPr>
                <w:p w14:paraId="5129EBAC" w14:textId="2E12A4ED" w:rsidR="005E059E" w:rsidRPr="006208CB" w:rsidRDefault="005E059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bCs/>
                      <w:noProof/>
                      <w:sz w:val="20"/>
                      <w:szCs w:val="20"/>
                    </w:rPr>
                    <w:drawing>
                      <wp:inline distT="0" distB="0" distL="0" distR="0" wp14:anchorId="1C4DF563" wp14:editId="7F37F67A">
                        <wp:extent cx="1907540" cy="984250"/>
                        <wp:effectExtent l="0" t="0" r="0" b="6350"/>
                        <wp:docPr id="10" name="Picture 1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07540" cy="984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928" w:type="dxa"/>
                  <w:tcBorders>
                    <w:top w:val="single" w:sz="18" w:space="0" w:color="C0504D" w:themeColor="accent2"/>
                    <w:right w:val="single" w:sz="18" w:space="0" w:color="C0504D" w:themeColor="accent2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3096"/>
                    <w:gridCol w:w="2602"/>
                  </w:tblGrid>
                  <w:tr w:rsidR="005E059E" w14:paraId="384CCD4B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4E5E6166" w14:textId="56B98011" w:rsidR="005E059E" w:rsidRPr="00BE6656" w:rsidRDefault="005E059E" w:rsidP="003F2268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15CB6E22" w14:textId="2572DFCC" w:rsidR="005E059E" w:rsidRPr="00B77EA3" w:rsidRDefault="005E059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1 face(s)</w:t>
                        </w:r>
                      </w:p>
                    </w:tc>
                  </w:tr>
                  <w:tr w:rsidR="005E059E" w14:paraId="4B3630F9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8ACD8DA" w14:textId="7901AE00" w:rsidR="005E059E" w:rsidRDefault="005E059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A07E056" w14:textId="507D2545" w:rsidR="005E059E" w:rsidRDefault="005E059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Apply normal force</w:t>
                        </w:r>
                      </w:p>
                    </w:tc>
                  </w:tr>
                  <w:tr w:rsidR="005E059E" w14:paraId="7CC719A8" w14:textId="77777777" w:rsidTr="00452CBC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5CBB86AE" w14:textId="7D303352" w:rsidR="005E059E" w:rsidRDefault="005E059E" w:rsidP="003F2268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212AA9F7" w14:textId="3D2DC334" w:rsidR="005E059E" w:rsidRDefault="005E059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480 N</w:t>
                        </w:r>
                      </w:p>
                    </w:tc>
                  </w:tr>
                </w:tbl>
                <w:p w14:paraId="1ACBA433" w14:textId="77777777" w:rsidR="005E059E" w:rsidRDefault="005E059E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192B09C1" w14:textId="0C1F8525" w:rsidR="005273D5" w:rsidRDefault="005273D5" w:rsidP="000A7C6B">
            <w:pPr>
              <w:rPr>
                <w:rStyle w:val="Strong"/>
              </w:rPr>
            </w:pPr>
          </w:p>
        </w:tc>
      </w:tr>
    </w:tbl>
    <w:p w14:paraId="68B54AB8" w14:textId="77777777" w:rsidR="00132707" w:rsidRDefault="00132707" w:rsidP="0013270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6"/>
      </w:tblGrid>
      <w:tr w:rsidR="00132707" w14:paraId="20E62F9C" w14:textId="77777777" w:rsidTr="005B3D16">
        <w:tc>
          <w:tcPr>
            <w:tcW w:w="11016" w:type="dxa"/>
          </w:tcPr>
          <w:p w14:paraId="0E0070EE" w14:textId="37012A8C" w:rsidR="00132707" w:rsidRDefault="00132707" w:rsidP="000A7C6B">
            <w:pPr>
              <w:pStyle w:val="Heading1"/>
              <w:outlineLvl w:val="0"/>
            </w:pPr>
            <w:r>
              <w:br w:type="page"/>
            </w:r>
            <w:bookmarkStart w:id="13" w:name="_Toc67652208"/>
            <w:r w:rsidR="005E059E">
              <w:t>Connector Definitions</w:t>
            </w:r>
            <w:bookmarkEnd w:id="13"/>
          </w:p>
          <w:p w14:paraId="41F90625" w14:textId="77777777" w:rsidR="00132707" w:rsidRPr="006960B7" w:rsidRDefault="00132707" w:rsidP="000A7C6B"/>
          <w:tbl>
            <w:tblPr>
              <w:tblStyle w:val="LightList-Accent2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2" w:space="0" w:color="auto"/>
              </w:tblBorders>
              <w:tblLayout w:type="fixed"/>
              <w:tblCellMar>
                <w:top w:w="58" w:type="dxa"/>
                <w:left w:w="115" w:type="dxa"/>
                <w:bottom w:w="5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3095"/>
              <w:gridCol w:w="4276"/>
              <w:gridCol w:w="3383"/>
            </w:tblGrid>
            <w:tr w:rsidR="005B3D16" w14:paraId="35ECC143" w14:textId="77777777" w:rsidTr="00AB7ED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0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096D8F50" w14:textId="5B601F05" w:rsidR="005B3D16" w:rsidRPr="004E282D" w:rsidRDefault="005E059E" w:rsidP="00AB7ED5">
                  <w:pPr>
                    <w:jc w:val="center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Name</w:t>
                  </w:r>
                </w:p>
              </w:tc>
              <w:tc>
                <w:tcPr>
                  <w:tcW w:w="4276" w:type="dxa"/>
                  <w:tcBorders>
                    <w:left w:val="single" w:sz="18" w:space="0" w:color="4F81BD" w:themeColor="accent1"/>
                    <w:bottom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4B1FA9AF" w14:textId="4D1BE8B1" w:rsidR="005B3D16" w:rsidRPr="004E282D" w:rsidRDefault="005E059E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Details</w:t>
                  </w:r>
                </w:p>
              </w:tc>
              <w:tc>
                <w:tcPr>
                  <w:tcW w:w="3383" w:type="dxa"/>
                  <w:tcBorders>
                    <w:left w:val="single" w:sz="18" w:space="0" w:color="4F81BD" w:themeColor="accent1"/>
                    <w:right w:val="single" w:sz="18" w:space="0" w:color="4F81BD" w:themeColor="accent1"/>
                  </w:tcBorders>
                  <w:shd w:val="clear" w:color="auto" w:fill="DBE5F1" w:themeFill="accent1" w:themeFillTint="33"/>
                  <w:vAlign w:val="center"/>
                </w:tcPr>
                <w:p w14:paraId="18BD6C34" w14:textId="0C4D3036" w:rsidR="005B3D16" w:rsidRPr="004E282D" w:rsidRDefault="005E059E" w:rsidP="00AB7ED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Style w:val="Strong"/>
                      <w:b/>
                      <w:color w:val="auto"/>
                    </w:rPr>
                  </w:pPr>
                  <w:r>
                    <w:rPr>
                      <w:rStyle w:val="Strong"/>
                      <w:b/>
                      <w:color w:val="auto"/>
                    </w:rPr>
                    <w:t>Connector Image</w:t>
                  </w:r>
                </w:p>
              </w:tc>
            </w:tr>
            <w:tr w:rsidR="005B3D16" w14:paraId="79DD2D20" w14:textId="77777777" w:rsidTr="00AB7ED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095" w:type="dxa"/>
                  <w:tcBorders>
                    <w:top w:val="single" w:sz="18" w:space="0" w:color="4F81BD" w:themeColor="accent1"/>
                    <w:left w:val="single" w:sz="18" w:space="0" w:color="4F81BD" w:themeColor="accent1"/>
                  </w:tcBorders>
                  <w:vAlign w:val="center"/>
                </w:tcPr>
                <w:p w14:paraId="56BEEDEC" w14:textId="7F9C58ED" w:rsidR="005B3D16" w:rsidRPr="00F42DD1" w:rsidRDefault="005E059E" w:rsidP="00AB7ED5">
                  <w:pPr>
                    <w:jc w:val="center"/>
                    <w:rPr>
                      <w:rStyle w:val="Strong"/>
                    </w:rPr>
                  </w:pPr>
                  <w:r>
                    <w:rPr>
                      <w:rStyle w:val="Strong"/>
                    </w:rPr>
                    <w:t>Spring Connector-1</w:t>
                  </w:r>
                </w:p>
              </w:tc>
              <w:tc>
                <w:tcPr>
                  <w:tcW w:w="4276" w:type="dxa"/>
                  <w:tcBorders>
                    <w:top w:val="single" w:sz="18" w:space="0" w:color="4F81BD" w:themeColor="accent1"/>
                  </w:tcBorders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199"/>
                    <w:gridCol w:w="1847"/>
                  </w:tblGrid>
                  <w:tr w:rsidR="00485382" w14:paraId="1221AD64" w14:textId="77777777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75BA549E" w14:textId="762EC5F6" w:rsidR="00485382" w:rsidRPr="00BE6656" w:rsidRDefault="005E059E" w:rsidP="00485382">
                        <w:pPr>
                          <w:jc w:val="right"/>
                          <w:rPr>
                            <w:rStyle w:val="Strong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84D2218" w14:textId="7B6D5EE8" w:rsidR="00485382" w:rsidRPr="00154A1A" w:rsidRDefault="005E059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2 face(s)</w:t>
                        </w:r>
                      </w:p>
                    </w:tc>
                  </w:tr>
                  <w:tr w:rsidR="005E059E" w14:paraId="2D2BE9AA" w14:textId="77777777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634AADB9" w14:textId="08AFF168" w:rsidR="005E059E" w:rsidRDefault="005E059E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2F78812" w14:textId="60CCE3AB" w:rsidR="005E059E" w:rsidRDefault="005E059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Spring(Flat parallel faces)(Compression &amp; Extension)</w:t>
                        </w:r>
                      </w:p>
                    </w:tc>
                  </w:tr>
                  <w:tr w:rsidR="005E059E" w14:paraId="6AB3905B" w14:textId="77777777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0530F2F" w14:textId="05B5F058" w:rsidR="005E059E" w:rsidRDefault="005E059E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Normal stiffness value: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4D7A5FA1" w14:textId="2FD2080F" w:rsidR="005E059E" w:rsidRDefault="005E059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5e+09 (N/m)/m^2</w:t>
                        </w:r>
                      </w:p>
                    </w:tc>
                  </w:tr>
                  <w:tr w:rsidR="005E059E" w14:paraId="15E3F3C5" w14:textId="77777777" w:rsidTr="00485382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4E1F0E01" w14:textId="650B76E6" w:rsidR="005E059E" w:rsidRDefault="005E059E" w:rsidP="00485382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Tangential Stiffness: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18692CAF" w14:textId="03DD4773" w:rsidR="005E059E" w:rsidRDefault="005E059E" w:rsidP="003F2268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  <w:t>0 (N/m)/m^2</w:t>
                        </w:r>
                      </w:p>
                    </w:tc>
                  </w:tr>
                </w:tbl>
                <w:p w14:paraId="3105916C" w14:textId="77777777" w:rsidR="00485382" w:rsidRPr="006208CB" w:rsidRDefault="00485382" w:rsidP="00485382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  <w:b w:val="0"/>
                      <w:sz w:val="20"/>
                      <w:szCs w:val="20"/>
                    </w:rPr>
                  </w:pPr>
                </w:p>
              </w:tc>
              <w:tc>
                <w:tcPr>
                  <w:tcW w:w="3383" w:type="dxa"/>
                  <w:tcBorders>
                    <w:top w:val="single" w:sz="18" w:space="0" w:color="4F81BD" w:themeColor="accent1"/>
                    <w:right w:val="single" w:sz="18" w:space="0" w:color="4F81BD" w:themeColor="accent1"/>
                  </w:tcBorders>
                  <w:vAlign w:val="center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168"/>
                  </w:tblGrid>
                  <w:tr w:rsidR="005B3D16" w14:paraId="0A809E0C" w14:textId="77777777" w:rsidTr="005B3D16">
                    <w:tc>
                      <w:tcPr>
                        <w:tcW w:w="3168" w:type="dxa"/>
                        <w:vAlign w:val="center"/>
                        <w:hideMark/>
                      </w:tcPr>
                      <w:p w14:paraId="3DA8A9A3" w14:textId="2575A1AA" w:rsidR="005B3D16" w:rsidRPr="00F42DD1" w:rsidRDefault="005E059E" w:rsidP="000A7C6B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18"/>
                            <w:szCs w:val="18"/>
                          </w:rPr>
                        </w:pPr>
                        <w:r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2CC7B09B" wp14:editId="3DBBF00C">
                              <wp:extent cx="1874520" cy="967105"/>
                              <wp:effectExtent l="0" t="0" r="0" b="4445"/>
                              <wp:docPr id="11" name="Picture 11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"/>
                                      <pic:cNvPicPr/>
                                    </pic:nvPicPr>
                                    <pic:blipFill>
                                      <a:blip r:embed="rId15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74520" cy="9671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5B3D16" w14:paraId="2AE4A050" w14:textId="77777777" w:rsidTr="005B3D16">
                    <w:trPr>
                      <w:trHeight w:val="286"/>
                    </w:trPr>
                    <w:tc>
                      <w:tcPr>
                        <w:tcW w:w="3168" w:type="dxa"/>
                        <w:vAlign w:val="center"/>
                        <w:hideMark/>
                      </w:tcPr>
                      <w:p w14:paraId="033BDEF2" w14:textId="64B3353B" w:rsidR="005B3D16" w:rsidRPr="004E282D" w:rsidRDefault="005E059E" w:rsidP="000A7C6B">
                        <w:pPr>
                          <w:jc w:val="center"/>
                          <w:rPr>
                            <w:rStyle w:val="Strong"/>
                            <w:b w:val="0"/>
                            <w:bCs w:val="0"/>
                            <w:sz w:val="20"/>
                            <w:szCs w:val="20"/>
                          </w:rPr>
                        </w:pPr>
                        <w:r>
                          <w:rPr>
                            <w:rStyle w:val="Strong"/>
                            <w:b w:val="0"/>
                            <w:sz w:val="20"/>
                            <w:szCs w:val="20"/>
                          </w:rPr>
                          <w:t>Spring Connector-1</w:t>
                        </w:r>
                      </w:p>
                    </w:tc>
                  </w:tr>
                </w:tbl>
                <w:p w14:paraId="1FE6F1F6" w14:textId="77777777" w:rsidR="005B3D16" w:rsidRDefault="005B3D16" w:rsidP="000A7C6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Style w:val="Strong"/>
                    </w:rPr>
                  </w:pPr>
                </w:p>
              </w:tc>
            </w:tr>
          </w:tbl>
          <w:p w14:paraId="35191EC2" w14:textId="77777777" w:rsidR="00132707" w:rsidRDefault="00132707" w:rsidP="000A7C6B"/>
          <w:p w14:paraId="1FBDD551" w14:textId="3043A460" w:rsidR="00EF37BF" w:rsidRPr="009C0A33" w:rsidRDefault="00EF37BF" w:rsidP="000A7C6B"/>
          <w:p w14:paraId="1D968FF9" w14:textId="77777777" w:rsidR="000F2729" w:rsidRDefault="000F2729" w:rsidP="000A7C6B"/>
          <w:p w14:paraId="341DFF7A" w14:textId="2E05B8BD" w:rsidR="00E12C21" w:rsidRDefault="00E12C21" w:rsidP="000A7C6B"/>
          <w:p w14:paraId="5D6FB100" w14:textId="36CBCC2A" w:rsidR="00132707" w:rsidRDefault="00132707" w:rsidP="000A7C6B"/>
        </w:tc>
      </w:tr>
    </w:tbl>
    <w:p w14:paraId="39BD28A6" w14:textId="77777777" w:rsidR="00104BD8" w:rsidRDefault="00104BD8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104BD8" w14:paraId="1F1F4FB6" w14:textId="77777777" w:rsidTr="00213D4E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2199D85" w14:textId="03EE8BED" w:rsidR="00104BD8" w:rsidRDefault="005E059E" w:rsidP="005E059E">
            <w:pPr>
              <w:pStyle w:val="Heading1"/>
            </w:pPr>
            <w:bookmarkStart w:id="14" w:name="_Toc67652209"/>
            <w:r>
              <w:lastRenderedPageBreak/>
              <w:t>Contact Information</w:t>
            </w:r>
            <w:bookmarkEnd w:id="14"/>
          </w:p>
          <w:p w14:paraId="0BBCF367" w14:textId="77777777" w:rsidR="00104BD8" w:rsidRPr="000B04D4" w:rsidRDefault="00104BD8" w:rsidP="000A7C6B"/>
          <w:tbl>
            <w:tblPr>
              <w:tblStyle w:val="LightGrid-Accent11"/>
              <w:tblW w:w="0" w:type="auto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620"/>
              <w:gridCol w:w="4067"/>
              <w:gridCol w:w="4067"/>
            </w:tblGrid>
            <w:tr w:rsidR="002B4DE8" w14:paraId="7BC85FB9" w14:textId="77777777" w:rsidTr="00213D4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AD26219" w14:textId="01BDD494" w:rsidR="002B4DE8" w:rsidRDefault="005E059E" w:rsidP="00C16188">
                  <w:pPr>
                    <w:jc w:val="center"/>
                  </w:pPr>
                  <w:r>
                    <w:t>Contact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40A5551" w14:textId="54556615" w:rsidR="002B4DE8" w:rsidRDefault="005E059E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Image</w:t>
                  </w:r>
                </w:p>
              </w:tc>
              <w:tc>
                <w:tcPr>
                  <w:tcW w:w="4067" w:type="dxa"/>
                  <w:tcBorders>
                    <w:top w:val="none" w:sz="0" w:space="0" w:color="auto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B77BE32" w14:textId="310BD943" w:rsidR="002B4DE8" w:rsidRDefault="005E059E" w:rsidP="00C161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Contact Properties</w:t>
                  </w:r>
                </w:p>
              </w:tc>
            </w:tr>
            <w:tr w:rsidR="002B4DE8" w14:paraId="06B0FEA1" w14:textId="77777777" w:rsidTr="005E059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510D3B0F" w14:textId="4AA846FF" w:rsidR="002B4DE8" w:rsidRPr="00211C62" w:rsidRDefault="005E059E" w:rsidP="00C16188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Contact Set-1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039F9C39" w14:textId="6BBF2223" w:rsidR="002B4DE8" w:rsidRPr="000B04D4" w:rsidRDefault="005E059E" w:rsidP="00C16188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1E8D8DC1" wp14:editId="0D3BF5C3">
                        <wp:extent cx="2445385" cy="1261745"/>
                        <wp:effectExtent l="0" t="0" r="0" b="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61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17091B" w14:paraId="450E0AFB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1D38EE28" w14:textId="2735D83E" w:rsidR="0017091B" w:rsidRPr="00BE6656" w:rsidRDefault="005E059E" w:rsidP="004F6DE4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2C1537E5" w14:textId="57B595FE" w:rsidR="0017091B" w:rsidRPr="00BE6656" w:rsidRDefault="005E059E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 xml:space="preserve">Bonded contact pair </w:t>
                        </w:r>
                      </w:p>
                    </w:tc>
                  </w:tr>
                  <w:tr w:rsidR="005E059E" w14:paraId="4993CC0E" w14:textId="77777777" w:rsidTr="004F6DE4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1332502F" w14:textId="46081033" w:rsidR="005E059E" w:rsidRDefault="005E059E" w:rsidP="004F6DE4">
                        <w:pPr>
                          <w:jc w:val="right"/>
                        </w:pPr>
                        <w:r>
                          <w:t>Entities: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0C3ADF43" w14:textId="3E624992" w:rsidR="005E059E" w:rsidRDefault="005E059E" w:rsidP="004F6DE4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9 face(s)</w:t>
                        </w:r>
                      </w:p>
                    </w:tc>
                  </w:tr>
                </w:tbl>
                <w:p w14:paraId="46C82144" w14:textId="77777777" w:rsidR="00213D4E" w:rsidRPr="00211C62" w:rsidRDefault="00213D4E" w:rsidP="0017091B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</w:p>
              </w:tc>
            </w:tr>
            <w:tr w:rsidR="005E059E" w14:paraId="5FCCEB42" w14:textId="77777777" w:rsidTr="005E059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620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80F1A3F" w14:textId="216701AE" w:rsidR="005E059E" w:rsidRPr="00211C62" w:rsidRDefault="005E059E" w:rsidP="0030188E">
                  <w:pPr>
                    <w:jc w:val="center"/>
                    <w:rPr>
                      <w:rFonts w:asciiTheme="minorHAnsi" w:hAnsiTheme="minorHAnsi"/>
                      <w:b w:val="0"/>
                    </w:rPr>
                  </w:pPr>
                  <w:r>
                    <w:rPr>
                      <w:rFonts w:asciiTheme="minorHAnsi" w:hAnsiTheme="minorHAnsi"/>
                      <w:b w:val="0"/>
                    </w:rPr>
                    <w:t>Global Contact</w:t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  <w:vAlign w:val="center"/>
                </w:tcPr>
                <w:p w14:paraId="166EAE44" w14:textId="583ED004" w:rsidR="005E059E" w:rsidRPr="000B04D4" w:rsidRDefault="005E059E" w:rsidP="0030188E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  <w:r>
                    <w:rPr>
                      <w:noProof/>
                    </w:rPr>
                    <w:drawing>
                      <wp:inline distT="0" distB="0" distL="0" distR="0" wp14:anchorId="7CBF0589" wp14:editId="1E3D4A26">
                        <wp:extent cx="2445385" cy="1261745"/>
                        <wp:effectExtent l="0" t="0" r="0" b="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5385" cy="1261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067" w:type="dxa"/>
                  <w:tcBorders>
                    <w:top w:val="single" w:sz="18" w:space="0" w:color="548DD4" w:themeColor="text2" w:themeTint="99"/>
                    <w:left w:val="single" w:sz="18" w:space="0" w:color="4F81BD" w:themeColor="accent1"/>
                    <w:bottom w:val="single" w:sz="18" w:space="0" w:color="548DD4" w:themeColor="text2" w:themeTint="99"/>
                    <w:right w:val="single" w:sz="18" w:space="0" w:color="4F81BD" w:themeColor="accent1"/>
                  </w:tcBorders>
                  <w:shd w:val="clear" w:color="auto" w:fill="auto"/>
                </w:tcPr>
                <w:tbl>
                  <w:tblPr>
                    <w:tblStyle w:val="MediumGrid1-Accent6"/>
                    <w:tblW w:w="5000" w:type="pct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680" w:firstRow="0" w:lastRow="0" w:firstColumn="1" w:lastColumn="0" w:noHBand="1" w:noVBand="1"/>
                  </w:tblPr>
                  <w:tblGrid>
                    <w:gridCol w:w="2093"/>
                    <w:gridCol w:w="1758"/>
                  </w:tblGrid>
                  <w:tr w:rsidR="005E059E" w14:paraId="128DC41A" w14:textId="77777777" w:rsidTr="0030188E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  <w:hideMark/>
                      </w:tcPr>
                      <w:p w14:paraId="2F203634" w14:textId="6492ECA1" w:rsidR="005E059E" w:rsidRPr="00BE6656" w:rsidRDefault="005E059E" w:rsidP="0030188E">
                        <w:pPr>
                          <w:jc w:val="right"/>
                          <w:rPr>
                            <w:rStyle w:val="Strong"/>
                            <w:bCs/>
                          </w:rPr>
                        </w:pPr>
                        <w:r>
                          <w:t>Type: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  <w:hideMark/>
                      </w:tcPr>
                      <w:p w14:paraId="01CC3805" w14:textId="738CCF33" w:rsidR="005E059E" w:rsidRPr="00BE6656" w:rsidRDefault="005E059E" w:rsidP="0030188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Bonded</w:t>
                        </w:r>
                      </w:p>
                    </w:tc>
                  </w:tr>
                  <w:tr w:rsidR="005E059E" w14:paraId="471C4001" w14:textId="77777777" w:rsidTr="0030188E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04982E61" w14:textId="21D048AC" w:rsidR="005E059E" w:rsidRDefault="005E059E" w:rsidP="0030188E">
                        <w:pPr>
                          <w:jc w:val="right"/>
                        </w:pPr>
                        <w:r>
                          <w:t>Components: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5D37F76F" w14:textId="4E80ADF3" w:rsidR="005E059E" w:rsidRDefault="005E059E" w:rsidP="0030188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1 component(s)</w:t>
                        </w:r>
                      </w:p>
                    </w:tc>
                  </w:tr>
                  <w:tr w:rsidR="005E059E" w14:paraId="4C806A64" w14:textId="77777777" w:rsidTr="0030188E">
                    <w:trPr>
                      <w:trHeight w:val="73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2717" w:type="pct"/>
                        <w:shd w:val="clear" w:color="auto" w:fill="auto"/>
                      </w:tcPr>
                      <w:p w14:paraId="72ACB5D8" w14:textId="757E5DEF" w:rsidR="005E059E" w:rsidRDefault="005E059E" w:rsidP="0030188E">
                        <w:pPr>
                          <w:jc w:val="right"/>
                        </w:pPr>
                        <w:r>
                          <w:t>Options:</w:t>
                        </w:r>
                      </w:p>
                    </w:tc>
                    <w:tc>
                      <w:tcPr>
                        <w:tcW w:w="2283" w:type="pct"/>
                        <w:shd w:val="clear" w:color="auto" w:fill="auto"/>
                      </w:tcPr>
                      <w:p w14:paraId="66C91D92" w14:textId="0BE69157" w:rsidR="005E059E" w:rsidRDefault="005E059E" w:rsidP="0030188E">
                        <w:pPr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Style w:val="Strong"/>
                            <w:b w:val="0"/>
                            <w:bCs w:val="0"/>
                          </w:rPr>
                        </w:pPr>
                        <w:r>
                          <w:rPr>
                            <w:rStyle w:val="Strong"/>
                            <w:b w:val="0"/>
                            <w:bCs w:val="0"/>
                          </w:rPr>
                          <w:t>Compatible mesh</w:t>
                        </w:r>
                      </w:p>
                    </w:tc>
                  </w:tr>
                </w:tbl>
                <w:p w14:paraId="63A8DA55" w14:textId="77777777" w:rsidR="005E059E" w:rsidRPr="00211C62" w:rsidRDefault="005E059E" w:rsidP="0030188E">
                  <w:pPr>
                    <w:jc w:val="center"/>
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/w:pPr>
                </w:p>
              </w:tc>
            </w:tr>
          </w:tbl>
          <w:p w14:paraId="42DB34A3" w14:textId="4F1FF3EB" w:rsidR="00104BD8" w:rsidRDefault="00104BD8" w:rsidP="000A7C6B">
            <w:pPr>
              <w:rPr>
                <w:rStyle w:val="A3"/>
              </w:rPr>
            </w:pPr>
          </w:p>
          <w:p w14:paraId="6E7F279B" w14:textId="77777777" w:rsidR="00104BD8" w:rsidRDefault="00104BD8" w:rsidP="000A7C6B"/>
        </w:tc>
      </w:tr>
    </w:tbl>
    <w:p w14:paraId="0F41A9E6" w14:textId="77777777" w:rsidR="00A61A59" w:rsidRDefault="00A61A5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A61A59" w14:paraId="3E33D9A5" w14:textId="77777777" w:rsidTr="00A14EA8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651F998B" w14:textId="2273D6F2" w:rsidR="00A61A59" w:rsidRDefault="005E059E" w:rsidP="000A7C6B">
            <w:pPr>
              <w:pStyle w:val="Heading1"/>
              <w:outlineLvl w:val="0"/>
            </w:pPr>
            <w:bookmarkStart w:id="15" w:name="_Toc67652210"/>
            <w:r>
              <w:lastRenderedPageBreak/>
              <w:t>Mesh information</w:t>
            </w:r>
            <w:bookmarkEnd w:id="15"/>
          </w:p>
          <w:tbl>
            <w:tblPr>
              <w:tblStyle w:val="MediumList1-Accent11"/>
              <w:tblW w:w="0" w:type="auto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A9531D" w14:paraId="31C51582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8526428" w14:textId="7EC534DF" w:rsidR="00A9531D" w:rsidRDefault="005E059E" w:rsidP="00C16188">
                  <w:r>
                    <w:t>Mesh type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BD91345" w14:textId="4CB72F96" w:rsidR="00A9531D" w:rsidRDefault="005E059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Solid Mesh</w:t>
                  </w:r>
                </w:p>
              </w:tc>
            </w:tr>
            <w:tr w:rsidR="005E059E" w14:paraId="4A4AA5C0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0D584D" w14:textId="2CC5A1AD" w:rsidR="005E059E" w:rsidRDefault="005E059E" w:rsidP="00C16188">
                  <w:r>
                    <w:t xml:space="preserve">Mesher Used: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90184A5" w14:textId="34D8250B" w:rsidR="005E059E" w:rsidRDefault="005E059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Standard mesh</w:t>
                  </w:r>
                </w:p>
              </w:tc>
            </w:tr>
            <w:tr w:rsidR="005E059E" w14:paraId="2186FA3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86BEB1C" w14:textId="5239A556" w:rsidR="005E059E" w:rsidRDefault="005E059E" w:rsidP="00C16188">
                  <w:r>
                    <w:t xml:space="preserve">Automatic Transition: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274B76" w14:textId="0888A52B" w:rsidR="005E059E" w:rsidRDefault="005E059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E059E" w14:paraId="0009243C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7AEC208" w14:textId="79BFD035" w:rsidR="005E059E" w:rsidRDefault="005E059E" w:rsidP="00C16188">
                  <w:r>
                    <w:t xml:space="preserve">Include Mesh Auto Loops: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65683C0" w14:textId="4EA38D39" w:rsidR="005E059E" w:rsidRDefault="005E059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  <w:tr w:rsidR="005E059E" w14:paraId="7731624E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45A76C1" w14:textId="3C954C30" w:rsidR="005E059E" w:rsidRDefault="005E059E" w:rsidP="00C16188">
                  <w:r>
                    <w:t>Jacobian points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D8A8C33" w14:textId="46989F09" w:rsidR="005E059E" w:rsidRDefault="005E059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4 Points</w:t>
                  </w:r>
                </w:p>
              </w:tc>
            </w:tr>
            <w:tr w:rsidR="005E059E" w14:paraId="70D83606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29281AF" w14:textId="319D7D31" w:rsidR="005E059E" w:rsidRDefault="005E059E" w:rsidP="00C16188">
                  <w:r>
                    <w:t>Element Size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985E614" w14:textId="01D881C5" w:rsidR="005E059E" w:rsidRDefault="005E059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0.1 in</w:t>
                  </w:r>
                </w:p>
              </w:tc>
            </w:tr>
            <w:tr w:rsidR="005E059E" w14:paraId="3DBDC67A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66C747C" w14:textId="34741CF9" w:rsidR="005E059E" w:rsidRDefault="005E059E" w:rsidP="00C16188">
                  <w:r>
                    <w:t>Tolerance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BDB461" w14:textId="65885073" w:rsidR="005E059E" w:rsidRDefault="005E059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0.005 in</w:t>
                  </w:r>
                </w:p>
              </w:tc>
            </w:tr>
            <w:tr w:rsidR="005E059E" w14:paraId="60790667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4A5DB46" w14:textId="1DF77D67" w:rsidR="005E059E" w:rsidRDefault="005E059E" w:rsidP="00C16188">
                  <w:r>
                    <w:t>Mesh Quality Plot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9D9B81C" w14:textId="3A92A60B" w:rsidR="005E059E" w:rsidRDefault="005E059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High</w:t>
                  </w:r>
                </w:p>
              </w:tc>
            </w:tr>
            <w:tr w:rsidR="005E059E" w14:paraId="23D2DA5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1D35D8" w14:textId="6B0FC2FA" w:rsidR="005E059E" w:rsidRDefault="005E059E" w:rsidP="00C16188">
                  <w:r>
                    <w:t>Remesh failed parts with incompatible mesh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8A7436F" w14:textId="56B7DC91" w:rsidR="005E059E" w:rsidRDefault="005E059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Off</w:t>
                  </w:r>
                </w:p>
              </w:tc>
            </w:tr>
          </w:tbl>
          <w:p w14:paraId="70D6F517" w14:textId="77777777" w:rsidR="00690657" w:rsidRDefault="00690657" w:rsidP="00690657"/>
          <w:p w14:paraId="01855D88" w14:textId="36DB7A61" w:rsidR="00A9531D" w:rsidRPr="00690657" w:rsidRDefault="005E059E" w:rsidP="00690657">
            <w:pPr>
              <w:pStyle w:val="Heading2"/>
              <w:outlineLvl w:val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Mesh information - Details</w:t>
            </w:r>
          </w:p>
          <w:tbl>
            <w:tblPr>
              <w:tblStyle w:val="MediumList1-Accent11"/>
              <w:tblW w:w="10785" w:type="dxa"/>
              <w:tblLayout w:type="fixed"/>
              <w:tblLook w:val="0480" w:firstRow="0" w:lastRow="0" w:firstColumn="1" w:lastColumn="0" w:noHBand="0" w:noVBand="1"/>
            </w:tblPr>
            <w:tblGrid>
              <w:gridCol w:w="5392"/>
              <w:gridCol w:w="5393"/>
            </w:tblGrid>
            <w:tr w:rsidR="007107BE" w14:paraId="378F8F36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461ECB7" w14:textId="119B0C2E" w:rsidR="007107BE" w:rsidRDefault="005E059E" w:rsidP="00C16188">
                  <w:r>
                    <w:t>Total Nodes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BC31F2A" w14:textId="174C7345" w:rsidR="007107BE" w:rsidRDefault="005E059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314215</w:t>
                  </w:r>
                </w:p>
              </w:tc>
            </w:tr>
            <w:tr w:rsidR="005E059E" w14:paraId="02AE2633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DD9E55A" w14:textId="6DFC26FA" w:rsidR="005E059E" w:rsidRDefault="005E059E" w:rsidP="00C16188">
                  <w:r>
                    <w:t>Total Elements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4073FA" w14:textId="7D70245A" w:rsidR="005E059E" w:rsidRDefault="005E059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174513</w:t>
                  </w:r>
                </w:p>
              </w:tc>
            </w:tr>
            <w:tr w:rsidR="005E059E" w14:paraId="0914E6D7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4BB8889D" w14:textId="01E87624" w:rsidR="005E059E" w:rsidRDefault="005E059E" w:rsidP="00C16188">
                  <w:r>
                    <w:t>Maximum Aspect Ratio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15DDDDC" w14:textId="4E08EC40" w:rsidR="005E059E" w:rsidRDefault="005E059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10.25</w:t>
                  </w:r>
                </w:p>
              </w:tc>
            </w:tr>
            <w:tr w:rsidR="005E059E" w14:paraId="232D94FB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39F6F0DB" w14:textId="26B92179" w:rsidR="005E059E" w:rsidRDefault="005E059E" w:rsidP="00C16188">
                  <w:r>
                    <w:t>% of elements with Aspect Ratio &lt; 3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182D4E1" w14:textId="2745F2F4" w:rsidR="005E059E" w:rsidRDefault="005E059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98.5</w:t>
                  </w:r>
                </w:p>
              </w:tc>
            </w:tr>
            <w:tr w:rsidR="005E059E" w14:paraId="7358B729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63CE07C4" w14:textId="2D77881F" w:rsidR="005E059E" w:rsidRDefault="005E059E" w:rsidP="00C16188">
                  <w:r>
                    <w:t>% of elements with Aspect Ratio &gt; 10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20CE276" w14:textId="5DADDA36" w:rsidR="005E059E" w:rsidRDefault="005E059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0.00115</w:t>
                  </w:r>
                </w:p>
              </w:tc>
            </w:tr>
            <w:tr w:rsidR="005E059E" w14:paraId="444F760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02472C50" w14:textId="3771066D" w:rsidR="005E059E" w:rsidRDefault="005E059E" w:rsidP="00C16188">
                  <w:r>
                    <w:t>% of distorted elements(Jacobian)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F7B9D53" w14:textId="0610496F" w:rsidR="005E059E" w:rsidRDefault="005E059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0</w:t>
                  </w:r>
                </w:p>
              </w:tc>
            </w:tr>
            <w:tr w:rsidR="005E059E" w14:paraId="6E98EDA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1036E8A7" w14:textId="7BE2BEF1" w:rsidR="005E059E" w:rsidRDefault="005E059E" w:rsidP="00C16188">
                  <w:r>
                    <w:t xml:space="preserve">Time to complete mesh(hh;mm;ss):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2588079E" w14:textId="44C40D46" w:rsidR="005E059E" w:rsidRDefault="005E059E" w:rsidP="00C161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00:00:37</w:t>
                  </w:r>
                </w:p>
              </w:tc>
            </w:tr>
            <w:tr w:rsidR="005E059E" w14:paraId="0E2B3A1F" w14:textId="77777777" w:rsidTr="00A14EA8">
              <w:trPr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9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7EDC236D" w14:textId="2B616AAA" w:rsidR="005E059E" w:rsidRDefault="005E059E" w:rsidP="00C16188">
                  <w:r>
                    <w:t xml:space="preserve">Computer name: </w:t>
                  </w:r>
                </w:p>
              </w:tc>
              <w:tc>
                <w:tcPr>
                  <w:tcW w:w="5393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</w:tcPr>
                <w:p w14:paraId="5E4813C4" w14:textId="77777777" w:rsidR="005E059E" w:rsidRDefault="005E059E" w:rsidP="00C161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</w:p>
              </w:tc>
            </w:tr>
            <w:tr w:rsidR="00D803B1" w14:paraId="5885884C" w14:textId="77777777" w:rsidTr="00A14EA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3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85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vAlign w:val="center"/>
                </w:tcPr>
                <w:p w14:paraId="1975D553" w14:textId="242C448D" w:rsidR="00D803B1" w:rsidRDefault="005E059E" w:rsidP="00D803B1">
                  <w:pPr>
                    <w:jc w:val="center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514E94FC" wp14:editId="115BE65A">
                        <wp:extent cx="6711315" cy="3463290"/>
                        <wp:effectExtent l="0" t="0" r="0" b="3810"/>
                        <wp:docPr id="14" name="Picture 1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711315" cy="34632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6852D9F" w14:textId="25D04C1F" w:rsidR="00A61A59" w:rsidRPr="00F077CB" w:rsidRDefault="00A61A59" w:rsidP="000A7C6B"/>
        </w:tc>
      </w:tr>
    </w:tbl>
    <w:p w14:paraId="66316136" w14:textId="77777777" w:rsidR="002C53F9" w:rsidRDefault="002C53F9" w:rsidP="006936A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6"/>
      </w:tblGrid>
      <w:tr w:rsidR="002C53F9" w14:paraId="62CA3854" w14:textId="77777777" w:rsidTr="00D60DF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0F6B3F65" w14:textId="3474F70F" w:rsidR="002C53F9" w:rsidRDefault="005E059E" w:rsidP="000A7C6B">
            <w:pPr>
              <w:pStyle w:val="Heading1"/>
              <w:outlineLvl w:val="0"/>
            </w:pPr>
            <w:bookmarkStart w:id="16" w:name="_Toc67652211"/>
            <w:r>
              <w:t>Sensor Details</w:t>
            </w:r>
            <w:bookmarkEnd w:id="16"/>
          </w:p>
          <w:p w14:paraId="45081995" w14:textId="46BF4227" w:rsidR="002C53F9" w:rsidRPr="00F077CB" w:rsidRDefault="005E059E" w:rsidP="000A7C6B">
            <w:r>
              <w:t>No Data</w:t>
            </w:r>
          </w:p>
        </w:tc>
      </w:tr>
    </w:tbl>
    <w:p w14:paraId="02DFC822" w14:textId="77777777" w:rsidR="005F5B79" w:rsidRDefault="005F5B79" w:rsidP="00F12133"/>
    <w:tbl>
      <w:tblPr>
        <w:tblStyle w:val="TableGrid"/>
        <w:tblW w:w="11304" w:type="dxa"/>
        <w:tblLook w:val="04A0" w:firstRow="1" w:lastRow="0" w:firstColumn="1" w:lastColumn="0" w:noHBand="0" w:noVBand="1"/>
      </w:tblPr>
      <w:tblGrid>
        <w:gridCol w:w="11304"/>
      </w:tblGrid>
      <w:tr w:rsidR="005F5B79" w14:paraId="3AED89D3" w14:textId="77777777" w:rsidTr="00EA47EE">
        <w:trPr>
          <w:trHeight w:val="1900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5E0D7D1E" w14:textId="35313A03" w:rsidR="005F5B79" w:rsidRDefault="005E059E" w:rsidP="000A7C6B">
            <w:pPr>
              <w:pStyle w:val="Heading1"/>
              <w:outlineLvl w:val="0"/>
            </w:pPr>
            <w:bookmarkStart w:id="17" w:name="_Toc67652212"/>
            <w:r>
              <w:t>Resultant Forces</w:t>
            </w:r>
            <w:bookmarkEnd w:id="17"/>
          </w:p>
          <w:p w14:paraId="4685CDA7" w14:textId="47DA183F" w:rsidR="005F5B79" w:rsidRPr="000B04D4" w:rsidRDefault="005E059E" w:rsidP="000A7C6B">
            <w:pPr>
              <w:pStyle w:val="Heading2"/>
              <w:outlineLvl w:val="1"/>
            </w:pPr>
            <w:r>
              <w:t>Reaction forces</w:t>
            </w:r>
          </w:p>
          <w:tbl>
            <w:tblPr>
              <w:tblStyle w:val="LightGrid-Accent11"/>
              <w:tblW w:w="4995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86"/>
              <w:gridCol w:w="1785"/>
              <w:gridCol w:w="1785"/>
              <w:gridCol w:w="1785"/>
              <w:gridCol w:w="1785"/>
              <w:gridCol w:w="2105"/>
            </w:tblGrid>
            <w:tr w:rsidR="0012453F" w14:paraId="45D13B2D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62F63C6" w14:textId="19407394" w:rsidR="005F5B79" w:rsidRDefault="005E059E" w:rsidP="000A7C6B">
                  <w:r>
                    <w:t>Selection set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313702F" w14:textId="155A5314" w:rsidR="005F5B79" w:rsidRDefault="005E059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0BC378F8" w14:textId="4F716997" w:rsidR="005F5B79" w:rsidRDefault="005E059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650476EB" w14:textId="1CA89741" w:rsidR="005F5B79" w:rsidRDefault="005E059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752F161" w14:textId="27C2CCEF" w:rsidR="005F5B79" w:rsidRDefault="005E059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4403188A" w14:textId="4167905C" w:rsidR="005F5B79" w:rsidRDefault="005E059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4072C87F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6D80D69" w14:textId="589EB4E7" w:rsidR="005F5B79" w:rsidRPr="004D2956" w:rsidRDefault="005E059E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9872361" w14:textId="4531E714" w:rsidR="005F5B79" w:rsidRPr="004D2956" w:rsidRDefault="005E059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064F67D" w14:textId="4CECB067" w:rsidR="005F5B79" w:rsidRPr="004D2956" w:rsidRDefault="005E059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0.000211529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7C50E05D" w14:textId="0ABF474C" w:rsidR="005F5B79" w:rsidRPr="004D2956" w:rsidRDefault="005E059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480.002</w:t>
                  </w:r>
                </w:p>
              </w:tc>
              <w:tc>
                <w:tcPr>
                  <w:tcW w:w="809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5BC5083" w14:textId="773CA312" w:rsidR="005F5B79" w:rsidRPr="004D2956" w:rsidRDefault="005E059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-0.000109691</w:t>
                  </w:r>
                </w:p>
              </w:tc>
              <w:tc>
                <w:tcPr>
                  <w:tcW w:w="954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64698DD3" w14:textId="3D19FC8D" w:rsidR="005F5B79" w:rsidRPr="004D2956" w:rsidRDefault="005E059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480.002</w:t>
                  </w:r>
                </w:p>
              </w:tc>
            </w:tr>
          </w:tbl>
          <w:p w14:paraId="0E8278BF" w14:textId="2FE54DEC" w:rsidR="005F5B79" w:rsidRPr="000B04D4" w:rsidRDefault="005E059E" w:rsidP="000A7C6B">
            <w:pPr>
              <w:pStyle w:val="Heading2"/>
              <w:outlineLvl w:val="1"/>
            </w:pPr>
            <w:r>
              <w:t>Reaction Moments</w:t>
            </w:r>
          </w:p>
          <w:tbl>
            <w:tblPr>
              <w:tblStyle w:val="LightGrid-Accent11"/>
              <w:tblW w:w="4998" w:type="pct"/>
              <w:tblInd w:w="4" w:type="dxa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1791"/>
              <w:gridCol w:w="1766"/>
              <w:gridCol w:w="1779"/>
              <w:gridCol w:w="1779"/>
              <w:gridCol w:w="1779"/>
              <w:gridCol w:w="2144"/>
            </w:tblGrid>
            <w:tr w:rsidR="0012453F" w14:paraId="6A244899" w14:textId="77777777" w:rsidTr="0012453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4"/>
                <w:tblHeader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3E5EEB3D" w14:textId="7B2C2F26" w:rsidR="005F5B79" w:rsidRDefault="005E059E" w:rsidP="000A7C6B">
                  <w:r>
                    <w:t>Selection set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5A73514F" w14:textId="1740511C" w:rsidR="005F5B79" w:rsidRDefault="005E059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Units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  <w:vAlign w:val="center"/>
                </w:tcPr>
                <w:p w14:paraId="15032EDA" w14:textId="6D1975D0" w:rsidR="005F5B79" w:rsidRDefault="005E059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X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36290AEE" w14:textId="6635826D" w:rsidR="005F5B79" w:rsidRDefault="005E059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Y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5F952CF8" w14:textId="05017C6C" w:rsidR="005F5B79" w:rsidRDefault="005E059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Sum Z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CCC0D9" w:themeFill="accent4" w:themeFillTint="66"/>
                </w:tcPr>
                <w:p w14:paraId="78EAFE22" w14:textId="4BCE33B2" w:rsidR="005F5B79" w:rsidRDefault="005E059E" w:rsidP="000A7C6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Resultant</w:t>
                  </w:r>
                </w:p>
              </w:tc>
            </w:tr>
            <w:tr w:rsidR="005F5B79" w14:paraId="5C661EF8" w14:textId="77777777" w:rsidTr="0012453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81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D02054E" w14:textId="6919C66E" w:rsidR="005F5B79" w:rsidRPr="004D2956" w:rsidRDefault="005E059E" w:rsidP="000A7C6B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Entire Model</w:t>
                  </w:r>
                </w:p>
              </w:tc>
              <w:tc>
                <w:tcPr>
                  <w:tcW w:w="800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21922E25" w14:textId="19746C47" w:rsidR="005F5B79" w:rsidRPr="004D2956" w:rsidRDefault="005E059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N.m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00010CC0" w14:textId="04C9AE31" w:rsidR="005F5B79" w:rsidRPr="004D2956" w:rsidRDefault="005E059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4352C3EB" w14:textId="2DD98310" w:rsidR="005F5B79" w:rsidRPr="004D2956" w:rsidRDefault="005E059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806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5932E19E" w14:textId="250EF023" w:rsidR="005F5B79" w:rsidRPr="004D2956" w:rsidRDefault="005E059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  <w:tc>
                <w:tcPr>
                  <w:tcW w:w="971" w:type="pct"/>
                  <w:tcBorders>
                    <w:top w:val="single" w:sz="18" w:space="0" w:color="8064A2" w:themeColor="accent4"/>
                    <w:left w:val="single" w:sz="18" w:space="0" w:color="8064A2" w:themeColor="accent4"/>
                    <w:bottom w:val="single" w:sz="18" w:space="0" w:color="8064A2" w:themeColor="accent4"/>
                    <w:right w:val="single" w:sz="18" w:space="0" w:color="8064A2" w:themeColor="accent4"/>
                  </w:tcBorders>
                  <w:shd w:val="clear" w:color="auto" w:fill="auto"/>
                </w:tcPr>
                <w:p w14:paraId="10064A89" w14:textId="40A20902" w:rsidR="005F5B79" w:rsidRPr="004D2956" w:rsidRDefault="005E059E" w:rsidP="000A7C6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</w:t>
                  </w:r>
                </w:p>
              </w:tc>
            </w:tr>
          </w:tbl>
          <w:p w14:paraId="54BEE895" w14:textId="77777777" w:rsidR="005F5B79" w:rsidRDefault="005F5B79" w:rsidP="000A7C6B"/>
        </w:tc>
      </w:tr>
      <w:tr w:rsidR="005F5B79" w14:paraId="1D76604A" w14:textId="77777777" w:rsidTr="00EA47EE">
        <w:trPr>
          <w:trHeight w:val="41"/>
        </w:trPr>
        <w:tc>
          <w:tcPr>
            <w:tcW w:w="11304" w:type="dxa"/>
            <w:tcBorders>
              <w:top w:val="nil"/>
              <w:left w:val="nil"/>
              <w:bottom w:val="nil"/>
              <w:right w:val="nil"/>
            </w:tcBorders>
          </w:tcPr>
          <w:p w14:paraId="66426DAD" w14:textId="1B547AF5" w:rsidR="005F5B79" w:rsidRDefault="005F5B79" w:rsidP="000A7C6B">
            <w:bookmarkStart w:id="18" w:name="_Toc243733151"/>
            <w:bookmarkStart w:id="19" w:name="_Toc245020119"/>
            <w:bookmarkStart w:id="20" w:name="_Toc245020151"/>
          </w:p>
        </w:tc>
      </w:tr>
      <w:bookmarkEnd w:id="18"/>
      <w:bookmarkEnd w:id="19"/>
      <w:bookmarkEnd w:id="20"/>
    </w:tbl>
    <w:p w14:paraId="6158B393" w14:textId="77777777" w:rsidR="00EC2432" w:rsidRDefault="00EC2432" w:rsidP="00EC24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197796EA" w14:textId="77777777" w:rsidTr="00973246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17EF856" w14:textId="3D7E4B40" w:rsidR="0050542D" w:rsidRPr="005E059E" w:rsidRDefault="005E059E" w:rsidP="005E059E">
            <w:pPr>
              <w:pStyle w:val="Heading1"/>
            </w:pPr>
            <w:bookmarkStart w:id="21" w:name="_Toc67652213"/>
            <w:r>
              <w:t>Beams</w:t>
            </w:r>
            <w:bookmarkEnd w:id="21"/>
          </w:p>
          <w:p w14:paraId="4F660FC3" w14:textId="7E5BD3C7" w:rsidR="00EC2432" w:rsidRDefault="005E059E" w:rsidP="000A7C6B">
            <w:r>
              <w:rPr>
                <w:sz w:val="24"/>
                <w:szCs w:val="24"/>
              </w:rPr>
              <w:t>No Data</w:t>
            </w:r>
          </w:p>
        </w:tc>
      </w:tr>
    </w:tbl>
    <w:p w14:paraId="1BE55824" w14:textId="77777777" w:rsidR="00EC2432" w:rsidRDefault="00EC2432" w:rsidP="0094009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EC2432" w14:paraId="7E5157E7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48731B58" w14:textId="439CE4BE" w:rsidR="00EC2432" w:rsidRDefault="005E059E" w:rsidP="000A7C6B">
            <w:pPr>
              <w:pStyle w:val="Heading1"/>
              <w:outlineLvl w:val="0"/>
            </w:pPr>
            <w:bookmarkStart w:id="22" w:name="_Toc243733152"/>
            <w:bookmarkStart w:id="23" w:name="_Toc245020120"/>
            <w:bookmarkStart w:id="24" w:name="_Toc245020152"/>
            <w:bookmarkStart w:id="25" w:name="_Toc67652214"/>
            <w:r>
              <w:lastRenderedPageBreak/>
              <w:t>Study Results</w:t>
            </w:r>
            <w:bookmarkEnd w:id="25"/>
          </w:p>
          <w:p w14:paraId="2F407EC1" w14:textId="63461E5E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71"/>
              <w:gridCol w:w="3181"/>
              <w:gridCol w:w="2423"/>
              <w:gridCol w:w="2579"/>
            </w:tblGrid>
            <w:tr w:rsidR="005E059E" w14:paraId="4378895D" w14:textId="77777777" w:rsidTr="0030188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5118028" w14:textId="1489C5F9" w:rsidR="005E059E" w:rsidRDefault="005E059E" w:rsidP="005E059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B6E7477" w14:textId="3C616FDD" w:rsidR="005E059E" w:rsidRDefault="005E059E" w:rsidP="005E059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776F5B1" w14:textId="771EAFC0" w:rsidR="005E059E" w:rsidRDefault="005E059E" w:rsidP="005E059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9BC2F89" w14:textId="696B226E" w:rsidR="005E059E" w:rsidRDefault="005E059E" w:rsidP="005E059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5E059E" w14:paraId="01A356D0" w14:textId="77777777" w:rsidTr="003018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23A9286" w14:textId="0EB3EE97" w:rsidR="005E059E" w:rsidRPr="004D2956" w:rsidRDefault="005E059E" w:rsidP="005E059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C13DB13" w14:textId="2B349B9A" w:rsidR="005E059E" w:rsidRPr="004D2956" w:rsidRDefault="005E059E" w:rsidP="005E05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15DFADE" w14:textId="77777777" w:rsidR="005E059E" w:rsidRDefault="005E059E" w:rsidP="005E05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3.474e-02 N/m^2</w:t>
                  </w:r>
                </w:p>
                <w:p w14:paraId="40C82AD1" w14:textId="6D6E0889" w:rsidR="005E059E" w:rsidRPr="004D2956" w:rsidRDefault="005E059E" w:rsidP="005E05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193676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2EF0701" w14:textId="77777777" w:rsidR="005E059E" w:rsidRDefault="005E059E" w:rsidP="005E05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5.475e+06 N/m^2</w:t>
                  </w:r>
                </w:p>
                <w:p w14:paraId="5A1F6645" w14:textId="76EC6715" w:rsidR="005E059E" w:rsidRPr="004D2956" w:rsidRDefault="005E059E" w:rsidP="005E05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300377</w:t>
                  </w:r>
                </w:p>
              </w:tc>
            </w:tr>
            <w:tr w:rsidR="005E059E" w14:paraId="3CD2B25A" w14:textId="77777777" w:rsidTr="003018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24612B2" w14:textId="6BB991E1" w:rsidR="005E059E" w:rsidRDefault="005E059E" w:rsidP="005E059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491E604B" wp14:editId="23B9D5DB">
                        <wp:extent cx="6858000" cy="3538855"/>
                        <wp:effectExtent l="0" t="0" r="0" b="4445"/>
                        <wp:docPr id="15" name="Picture 1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3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5482C28" w14:textId="66A9D700" w:rsidR="005E059E" w:rsidRPr="004D2956" w:rsidRDefault="005E059E" w:rsidP="005E059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FEA_Assembly-Static 2-Stress-Stress1</w:t>
                  </w:r>
                </w:p>
              </w:tc>
            </w:tr>
          </w:tbl>
          <w:p w14:paraId="1407EF9E" w14:textId="7A110CE5" w:rsidR="005E059E" w:rsidRDefault="005E059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813"/>
              <w:gridCol w:w="3372"/>
              <w:gridCol w:w="2378"/>
              <w:gridCol w:w="2191"/>
            </w:tblGrid>
            <w:tr w:rsidR="005E059E" w14:paraId="517DAEE1" w14:textId="77777777" w:rsidTr="0030188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100F732" w14:textId="414D74D1" w:rsidR="005E059E" w:rsidRDefault="005E059E" w:rsidP="005E059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D17E9A5" w14:textId="0A8472F0" w:rsidR="005E059E" w:rsidRDefault="005E059E" w:rsidP="005E059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96B266D" w14:textId="4CBBF4FD" w:rsidR="005E059E" w:rsidRDefault="005E059E" w:rsidP="005E059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EADED83" w14:textId="17C0FA34" w:rsidR="005E059E" w:rsidRDefault="005E059E" w:rsidP="005E059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5E059E" w14:paraId="2D6848B0" w14:textId="77777777" w:rsidTr="003018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DAAC3FB" w14:textId="24ACB16A" w:rsidR="005E059E" w:rsidRPr="004D2956" w:rsidRDefault="005E059E" w:rsidP="005E059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B2D50A4" w14:textId="0C7249A9" w:rsidR="005E059E" w:rsidRPr="004D2956" w:rsidRDefault="005E059E" w:rsidP="005E05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1632F4C" w14:textId="77777777" w:rsidR="005E059E" w:rsidRDefault="005E059E" w:rsidP="005E05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 mm</w:t>
                  </w:r>
                </w:p>
                <w:p w14:paraId="147BA954" w14:textId="651A6547" w:rsidR="005E059E" w:rsidRPr="004D2956" w:rsidRDefault="005E059E" w:rsidP="005E05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97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632BE38" w14:textId="77777777" w:rsidR="005E059E" w:rsidRDefault="005E059E" w:rsidP="005E05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2.122e-02 mm</w:t>
                  </w:r>
                </w:p>
                <w:p w14:paraId="671BB7D5" w14:textId="03B8222B" w:rsidR="005E059E" w:rsidRPr="004D2956" w:rsidRDefault="005E059E" w:rsidP="005E05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215246</w:t>
                  </w:r>
                </w:p>
              </w:tc>
            </w:tr>
            <w:tr w:rsidR="005E059E" w14:paraId="2E39A39C" w14:textId="77777777" w:rsidTr="003018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14B94768" w14:textId="6B720C76" w:rsidR="005E059E" w:rsidRDefault="005E059E" w:rsidP="005E059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1154F08C" wp14:editId="72592CF9">
                        <wp:extent cx="6858000" cy="3538855"/>
                        <wp:effectExtent l="0" t="0" r="0" b="4445"/>
                        <wp:docPr id="16" name="Picture 1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3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F50E7D" w14:textId="62A2259C" w:rsidR="005E059E" w:rsidRPr="004D2956" w:rsidRDefault="005E059E" w:rsidP="005E059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FEA_Assembly-Static 2-Displacement-Displacement1</w:t>
                  </w:r>
                </w:p>
              </w:tc>
            </w:tr>
          </w:tbl>
          <w:p w14:paraId="7B28A419" w14:textId="7446551C" w:rsidR="005E059E" w:rsidRDefault="005E059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92"/>
              <w:gridCol w:w="3389"/>
              <w:gridCol w:w="2448"/>
              <w:gridCol w:w="2425"/>
            </w:tblGrid>
            <w:tr w:rsidR="005E059E" w14:paraId="3E828ADE" w14:textId="77777777" w:rsidTr="0030188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3D8A40B0" w14:textId="1C2ED39D" w:rsidR="005E059E" w:rsidRDefault="005E059E" w:rsidP="005E059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BE08204" w14:textId="7A7B38B6" w:rsidR="005E059E" w:rsidRDefault="005E059E" w:rsidP="005E059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EE8CABD" w14:textId="5FB3D042" w:rsidR="005E059E" w:rsidRDefault="005E059E" w:rsidP="005E059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3B69517" w14:textId="6B430E2B" w:rsidR="005E059E" w:rsidRDefault="005E059E" w:rsidP="005E059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5E059E" w14:paraId="73181A9C" w14:textId="77777777" w:rsidTr="003018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11635B3" w14:textId="7BAE8179" w:rsidR="005E059E" w:rsidRPr="004D2956" w:rsidRDefault="005E059E" w:rsidP="005E059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C16DFB5" w14:textId="42D44F0E" w:rsidR="005E059E" w:rsidRPr="004D2956" w:rsidRDefault="005E059E" w:rsidP="005E05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19B5896" w14:textId="77777777" w:rsidR="005E059E" w:rsidRDefault="005E059E" w:rsidP="005E05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6.721e-13 </w:t>
                  </w:r>
                </w:p>
                <w:p w14:paraId="5490E7C3" w14:textId="3FA22957" w:rsidR="005E059E" w:rsidRPr="004D2956" w:rsidRDefault="005E059E" w:rsidP="005E05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38628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38B9EC8" w14:textId="77777777" w:rsidR="005E059E" w:rsidRDefault="005E059E" w:rsidP="005E05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1.184e-05 </w:t>
                  </w:r>
                </w:p>
                <w:p w14:paraId="561808D8" w14:textId="5E573B0B" w:rsidR="005E059E" w:rsidRPr="004D2956" w:rsidRDefault="005E059E" w:rsidP="005E05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140295</w:t>
                  </w:r>
                </w:p>
              </w:tc>
            </w:tr>
            <w:tr w:rsidR="005E059E" w14:paraId="495E858D" w14:textId="77777777" w:rsidTr="003018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EC1D232" w14:textId="46D434F9" w:rsidR="005E059E" w:rsidRDefault="005E059E" w:rsidP="005E059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560121ED" wp14:editId="1C0DF96D">
                        <wp:extent cx="6858000" cy="3538855"/>
                        <wp:effectExtent l="0" t="0" r="0" b="4445"/>
                        <wp:docPr id="17" name="Picture 1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" name="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3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CA9CE5C" w14:textId="6243D622" w:rsidR="005E059E" w:rsidRPr="004D2956" w:rsidRDefault="005E059E" w:rsidP="005E059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FEA_Assembly-Static 2-Strain-Strain1</w:t>
                  </w:r>
                </w:p>
              </w:tc>
            </w:tr>
          </w:tbl>
          <w:p w14:paraId="493C1147" w14:textId="4A363BE0" w:rsidR="005E059E" w:rsidRDefault="005E059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3449"/>
              <w:gridCol w:w="7305"/>
            </w:tblGrid>
            <w:tr w:rsidR="005E059E" w14:paraId="3F457258" w14:textId="77777777" w:rsidTr="00C058F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18D2010" w14:textId="04441142" w:rsidR="005E059E" w:rsidRDefault="005E059E" w:rsidP="005E059E">
                  <w:r>
                    <w:lastRenderedPageBreak/>
                    <w:t>Name</w:t>
                  </w:r>
                </w:p>
              </w:tc>
              <w:tc>
                <w:tcPr>
                  <w:tcW w:w="816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4A37ED4" w14:textId="7D1E2F46" w:rsidR="005E059E" w:rsidRDefault="005E059E" w:rsidP="005E059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</w:tr>
            <w:tr w:rsidR="005E059E" w14:paraId="7D0D0A47" w14:textId="77777777" w:rsidTr="007B588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6406006" w14:textId="06568088" w:rsidR="005E059E" w:rsidRPr="004D2956" w:rsidRDefault="005E059E" w:rsidP="005E059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Displacement1{1}</w:t>
                  </w:r>
                </w:p>
              </w:tc>
              <w:tc>
                <w:tcPr>
                  <w:tcW w:w="816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0D3811C" w14:textId="2F96E9B9" w:rsidR="005E059E" w:rsidRPr="004D2956" w:rsidRDefault="005E059E" w:rsidP="005E05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Deformed shape</w:t>
                  </w:r>
                </w:p>
              </w:tc>
            </w:tr>
            <w:tr w:rsidR="005E059E" w14:paraId="35958486" w14:textId="77777777" w:rsidTr="003018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2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850306A" w14:textId="2BB16B86" w:rsidR="005E059E" w:rsidRDefault="005E059E" w:rsidP="005E059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5076B158" wp14:editId="4CE92868">
                        <wp:extent cx="6858000" cy="3538855"/>
                        <wp:effectExtent l="0" t="0" r="0" b="4445"/>
                        <wp:docPr id="18" name="Picture 1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" name="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3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75E3EA1" w14:textId="0D544BD4" w:rsidR="005E059E" w:rsidRPr="004D2956" w:rsidRDefault="005E059E" w:rsidP="005E059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FEA_Assembly-Static 2-Displacement-Displacement1{1}</w:t>
                  </w:r>
                </w:p>
              </w:tc>
            </w:tr>
          </w:tbl>
          <w:p w14:paraId="1DA3EF6C" w14:textId="4409E0F2" w:rsidR="005E059E" w:rsidRDefault="005E059E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505"/>
              <w:gridCol w:w="3252"/>
              <w:gridCol w:w="2510"/>
              <w:gridCol w:w="2487"/>
            </w:tblGrid>
            <w:tr w:rsidR="005E059E" w14:paraId="6B009863" w14:textId="77777777" w:rsidTr="0030188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26781588" w14:textId="3C714544" w:rsidR="005E059E" w:rsidRDefault="005E059E" w:rsidP="005E059E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7DED919" w14:textId="6A335F53" w:rsidR="005E059E" w:rsidRDefault="005E059E" w:rsidP="005E059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B3B73FD" w14:textId="6A7C3B36" w:rsidR="005E059E" w:rsidRDefault="005E059E" w:rsidP="005E059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62DD9DEE" w14:textId="68CF5530" w:rsidR="005E059E" w:rsidRDefault="005E059E" w:rsidP="005E059E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5E059E" w14:paraId="4DB65F97" w14:textId="77777777" w:rsidTr="003018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0E30182" w14:textId="34131FE1" w:rsidR="005E059E" w:rsidRPr="004D2956" w:rsidRDefault="005E059E" w:rsidP="005E059E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FBD8F4C" w14:textId="02EDAC4F" w:rsidR="005E059E" w:rsidRPr="004D2956" w:rsidRDefault="005E059E" w:rsidP="005E05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Mohr-Coulomb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0E59A601" w14:textId="77777777" w:rsidR="005E059E" w:rsidRDefault="005E059E" w:rsidP="005E05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3.870e+00 </w:t>
                  </w:r>
                </w:p>
                <w:p w14:paraId="562F43DB" w14:textId="204233C1" w:rsidR="005E059E" w:rsidRPr="004D2956" w:rsidRDefault="005E059E" w:rsidP="005E05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230151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D32CB0B" w14:textId="77777777" w:rsidR="005E059E" w:rsidRDefault="005E059E" w:rsidP="005E05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3.050e+09 </w:t>
                  </w:r>
                </w:p>
                <w:p w14:paraId="6E4AFC1A" w14:textId="40A419F8" w:rsidR="005E059E" w:rsidRPr="004D2956" w:rsidRDefault="005E059E" w:rsidP="005E059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136376</w:t>
                  </w:r>
                </w:p>
              </w:tc>
            </w:tr>
            <w:tr w:rsidR="005E059E" w14:paraId="190E76C2" w14:textId="77777777" w:rsidTr="0030188E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687DFE4B" w14:textId="66318217" w:rsidR="005E059E" w:rsidRDefault="005E059E" w:rsidP="005E059E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1458ABD0" wp14:editId="693E4EC1">
                        <wp:extent cx="6858000" cy="3538855"/>
                        <wp:effectExtent l="0" t="0" r="0" b="4445"/>
                        <wp:docPr id="19" name="Picture 1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" name="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5388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491664D" w14:textId="039E08F8" w:rsidR="005E059E" w:rsidRPr="004D2956" w:rsidRDefault="005E059E" w:rsidP="005E059E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FEA_Assembly-Static 2-Factor of Safety-Factor of Safety1</w:t>
                  </w:r>
                </w:p>
              </w:tc>
            </w:tr>
          </w:tbl>
          <w:p w14:paraId="4A077CB4" w14:textId="77777777" w:rsidR="005E059E" w:rsidRPr="000B04D4" w:rsidRDefault="005E059E" w:rsidP="000A7C6B"/>
          <w:bookmarkEnd w:id="22"/>
          <w:bookmarkEnd w:id="23"/>
          <w:bookmarkEnd w:id="24"/>
          <w:p w14:paraId="1B895367" w14:textId="595690B4" w:rsidR="00EC2432" w:rsidRDefault="00EC2432" w:rsidP="000A7C6B"/>
        </w:tc>
      </w:tr>
    </w:tbl>
    <w:p w14:paraId="11A62FAF" w14:textId="77777777" w:rsidR="000B1701" w:rsidRDefault="000B1701" w:rsidP="000B170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B1701" w14:paraId="08C27BB9" w14:textId="77777777" w:rsidTr="000A7C6B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5C8F83DC" w14:textId="54098A5E" w:rsidR="000B1701" w:rsidRDefault="005E059E" w:rsidP="005E059E">
            <w:pPr>
              <w:pStyle w:val="Heading1"/>
            </w:pPr>
            <w:bookmarkStart w:id="26" w:name="_Toc67652215"/>
            <w:r>
              <w:t>Conclusion</w:t>
            </w:r>
            <w:bookmarkEnd w:id="26"/>
          </w:p>
        </w:tc>
      </w:tr>
    </w:tbl>
    <w:p w14:paraId="679DD887" w14:textId="73F998DC" w:rsidR="00AC3438" w:rsidRPr="00AC3438" w:rsidRDefault="00AC3438" w:rsidP="00FE0924"/>
    <w:sectPr w:rsidR="00AC3438" w:rsidRPr="00AC3438" w:rsidSect="005E059E">
      <w:footerReference w:type="default" r:id="rId24"/>
      <w:footerReference w:type="first" r:id="rId25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1F1A94" w14:textId="77777777" w:rsidR="005E059E" w:rsidRDefault="005E059E" w:rsidP="00F25CD7">
      <w:pPr>
        <w:spacing w:after="0" w:line="240" w:lineRule="auto"/>
      </w:pPr>
      <w:r>
        <w:separator/>
      </w:r>
    </w:p>
  </w:endnote>
  <w:endnote w:type="continuationSeparator" w:id="0">
    <w:p w14:paraId="5F0EFAC5" w14:textId="77777777" w:rsidR="005E059E" w:rsidRDefault="005E059E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11"/>
      <w:gridCol w:w="3968"/>
      <w:gridCol w:w="4580"/>
      <w:gridCol w:w="557"/>
    </w:tblGrid>
    <w:tr w:rsidR="00DC4D2F" w14:paraId="6F2BF823" w14:textId="77777777" w:rsidTr="003E1AE9">
      <w:tc>
        <w:tcPr>
          <w:tcW w:w="867" w:type="pct"/>
        </w:tcPr>
        <w:p w14:paraId="363425AD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13472C49" wp14:editId="2C7AB77D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09963FDC" w14:textId="5700371D" w:rsidR="00DC4D2F" w:rsidRDefault="005E059E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641C7E83" w14:textId="7DD495D2" w:rsidR="00DC4D2F" w:rsidRDefault="005E059E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FEA_Assembly</w:t>
          </w:r>
        </w:p>
      </w:tc>
      <w:tc>
        <w:tcPr>
          <w:tcW w:w="0" w:type="auto"/>
          <w:vAlign w:val="bottom"/>
        </w:tcPr>
        <w:p w14:paraId="342E4C25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</w:tc>
    </w:tr>
  </w:tbl>
  <w:p w14:paraId="04DB489C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4C4B5191" w14:textId="77777777" w:rsidTr="00BF0BC4">
      <w:tc>
        <w:tcPr>
          <w:tcW w:w="1908" w:type="dxa"/>
        </w:tcPr>
        <w:p w14:paraId="122A548F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7ADDF2C3" wp14:editId="2FB71BD0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7CFAB84E" w14:textId="2F08C184" w:rsidR="00DC4D2F" w:rsidRDefault="005E059E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397D77AE" w14:textId="2F28FBDD" w:rsidR="00DC4D2F" w:rsidRDefault="005E059E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FEA_Assembly</w:t>
          </w:r>
        </w:p>
      </w:tc>
      <w:tc>
        <w:tcPr>
          <w:tcW w:w="360" w:type="dxa"/>
          <w:vAlign w:val="bottom"/>
        </w:tcPr>
        <w:p w14:paraId="1D65250E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338C7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00850C75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88AC0E" w14:textId="77777777" w:rsidR="005E059E" w:rsidRDefault="005E059E" w:rsidP="00F25CD7">
      <w:pPr>
        <w:spacing w:after="0" w:line="240" w:lineRule="auto"/>
      </w:pPr>
      <w:r>
        <w:separator/>
      </w:r>
    </w:p>
  </w:footnote>
  <w:footnote w:type="continuationSeparator" w:id="0">
    <w:p w14:paraId="1F1816D6" w14:textId="77777777" w:rsidR="005E059E" w:rsidRDefault="005E059E" w:rsidP="00F25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E059E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E059E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C94DE"/>
  <w15:docId w15:val="{AF3F203D-A362-44B3-ACCF-9384D29B3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48785-F77C-4300-A926-F08FDFDF1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1</TotalTime>
  <Pages>12</Pages>
  <Words>911</Words>
  <Characters>5196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6095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Luis Alfonso</dc:creator>
  <cp:lastModifiedBy>Luis Pabon Madrid</cp:lastModifiedBy>
  <cp:revision>1</cp:revision>
  <dcterms:created xsi:type="dcterms:W3CDTF">2021-03-26T16:55:00Z</dcterms:created>
  <dcterms:modified xsi:type="dcterms:W3CDTF">2021-03-26T16:56:00Z</dcterms:modified>
</cp:coreProperties>
</file>