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701D6F18" w14:textId="77777777" w:rsidTr="00A43A5B">
        <w:trPr>
          <w:cantSplit/>
          <w:trHeight w:val="4488"/>
        </w:trPr>
        <w:tc>
          <w:tcPr>
            <w:tcW w:w="6285" w:type="dxa"/>
          </w:tcPr>
          <w:p w14:paraId="37F347FD" w14:textId="640F3009" w:rsidR="00F448BC" w:rsidRDefault="00F552A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B2AAAD" wp14:editId="7F47EF9F">
                  <wp:extent cx="3853815" cy="20605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531779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B1D7BA5" w14:textId="091C6BF1" w:rsidR="00B77317" w:rsidRPr="00CD1539" w:rsidRDefault="00F552A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</w:t>
                  </w:r>
                </w:p>
                <w:p w14:paraId="051D2E67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4B89E781" w14:textId="3423DDBF" w:rsidR="00B77317" w:rsidRPr="00CD1539" w:rsidRDefault="00F552A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April 16,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048321A6" w14:textId="692EBDB8" w:rsidR="00B77317" w:rsidRPr="00CD1539" w:rsidRDefault="00F552A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3point_bend</w:t>
                  </w:r>
                </w:p>
                <w:p w14:paraId="35AE925B" w14:textId="31999183" w:rsidR="00B77317" w:rsidRPr="006A441F" w:rsidRDefault="00F552A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84AA4BA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5C6919C" w14:textId="48B4D6AB" w:rsidR="00B77317" w:rsidRDefault="00F552A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F01340C" w14:textId="4B503019" w:rsidR="00F552A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464004" w:history="1">
                        <w:r w:rsidR="00F552AC" w:rsidRPr="0059624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F552AC">
                          <w:rPr>
                            <w:noProof/>
                            <w:webHidden/>
                          </w:rPr>
                          <w:tab/>
                        </w:r>
                        <w:r w:rsidR="00F552A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552AC">
                          <w:rPr>
                            <w:noProof/>
                            <w:webHidden/>
                          </w:rPr>
                          <w:instrText xml:space="preserve"> PAGEREF _Toc69464004 \h </w:instrText>
                        </w:r>
                        <w:r w:rsidR="00F552AC">
                          <w:rPr>
                            <w:noProof/>
                            <w:webHidden/>
                          </w:rPr>
                        </w:r>
                        <w:r w:rsidR="00F552A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F552AC">
                          <w:rPr>
                            <w:noProof/>
                            <w:webHidden/>
                          </w:rPr>
                          <w:t>1</w:t>
                        </w:r>
                        <w:r w:rsidR="00F552A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36AC4B" w14:textId="2E2EB3C1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05" w:history="1">
                        <w:r w:rsidRPr="0059624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7C7D81" w14:textId="19A9B17D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06" w:history="1">
                        <w:r w:rsidRPr="0059624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E7A9E9" w14:textId="139BDF26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07" w:history="1">
                        <w:r w:rsidRPr="0059624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6E26CA" w14:textId="0634834B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08" w:history="1">
                        <w:r w:rsidRPr="0059624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D2D061" w14:textId="71B9D106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09" w:history="1">
                        <w:r w:rsidRPr="0059624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90C72C" w14:textId="25D12B50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0" w:history="1">
                        <w:r w:rsidRPr="0059624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35A3BA" w14:textId="356B01AE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1" w:history="1">
                        <w:r w:rsidRPr="0059624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D6C7A7" w14:textId="66E44324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2" w:history="1">
                        <w:r w:rsidRPr="0059624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DB61B29" w14:textId="0FBD08FC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3" w:history="1">
                        <w:r w:rsidRPr="0059624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3CEC1E" w14:textId="331882AD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4" w:history="1">
                        <w:r w:rsidRPr="0059624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3B1290" w14:textId="1A0FE2BD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5" w:history="1">
                        <w:r w:rsidRPr="0059624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F440C15" w14:textId="12F407C3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6" w:history="1">
                        <w:r w:rsidRPr="0059624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905F83" w14:textId="72B07774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7" w:history="1">
                        <w:r w:rsidRPr="0059624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DAD1548" w14:textId="21949CD9" w:rsidR="00F552AC" w:rsidRDefault="00F552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64018" w:history="1">
                        <w:r w:rsidRPr="0059624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_Toc69464018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CCE3C4" w14:textId="04164C31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29E5B32" w14:textId="77777777" w:rsidR="00F448BC" w:rsidRDefault="00F448BC" w:rsidP="00A5373F"/>
        </w:tc>
      </w:tr>
      <w:tr w:rsidR="00F448BC" w14:paraId="1DCE7D4D" w14:textId="77777777" w:rsidTr="00BE081A">
        <w:trPr>
          <w:cantSplit/>
          <w:trHeight w:val="3924"/>
        </w:trPr>
        <w:tc>
          <w:tcPr>
            <w:tcW w:w="6285" w:type="dxa"/>
          </w:tcPr>
          <w:p w14:paraId="343BD512" w14:textId="6F4133DD" w:rsidR="00C27B5D" w:rsidRDefault="00F552AC" w:rsidP="00C27B5D">
            <w:pPr>
              <w:pStyle w:val="Heading1"/>
              <w:outlineLvl w:val="0"/>
            </w:pPr>
            <w:bookmarkStart w:id="0" w:name="_Toc69464004"/>
            <w:r>
              <w:t>Description</w:t>
            </w:r>
            <w:bookmarkEnd w:id="0"/>
          </w:p>
          <w:p w14:paraId="7669D5FF" w14:textId="5E0CB411" w:rsidR="00F448BC" w:rsidRPr="00E65D6E" w:rsidRDefault="00F552AC" w:rsidP="00FF408C">
            <w:r>
              <w:t>No Data</w:t>
            </w:r>
          </w:p>
        </w:tc>
        <w:tc>
          <w:tcPr>
            <w:tcW w:w="4713" w:type="dxa"/>
            <w:vMerge/>
          </w:tcPr>
          <w:p w14:paraId="55439C42" w14:textId="77777777" w:rsidR="00F448BC" w:rsidRPr="00A33AA4" w:rsidRDefault="00F448BC" w:rsidP="00840CC7">
            <w:pPr>
              <w:pStyle w:val="TOC3"/>
            </w:pPr>
          </w:p>
        </w:tc>
      </w:tr>
    </w:tbl>
    <w:p w14:paraId="15A9A6FA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D973CA4" w14:textId="77777777" w:rsidTr="00DD03CF">
        <w:tc>
          <w:tcPr>
            <w:tcW w:w="11016" w:type="dxa"/>
          </w:tcPr>
          <w:p w14:paraId="28777A8C" w14:textId="4232F8C0" w:rsidR="00343025" w:rsidRDefault="00F552AC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9464005"/>
            <w:r>
              <w:lastRenderedPageBreak/>
              <w:t>Assumptions</w:t>
            </w:r>
            <w:bookmarkEnd w:id="4"/>
          </w:p>
          <w:p w14:paraId="24167BC7" w14:textId="46D99068" w:rsidR="00A96F2C" w:rsidRDefault="00A96F2C" w:rsidP="00A96F2C"/>
        </w:tc>
      </w:tr>
    </w:tbl>
    <w:p w14:paraId="7DFE0DA8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6D292EB" w14:textId="77777777" w:rsidTr="00ED5A01">
        <w:tc>
          <w:tcPr>
            <w:tcW w:w="11016" w:type="dxa"/>
          </w:tcPr>
          <w:p w14:paraId="165EDB12" w14:textId="5DB60131" w:rsidR="00FF408C" w:rsidRDefault="00F552AC" w:rsidP="00FF408C">
            <w:pPr>
              <w:pStyle w:val="Heading1"/>
              <w:outlineLvl w:val="0"/>
            </w:pPr>
            <w:bookmarkStart w:id="5" w:name="_Toc69464006"/>
            <w:r>
              <w:t>Model Information</w:t>
            </w:r>
            <w:bookmarkEnd w:id="5"/>
          </w:p>
          <w:p w14:paraId="500710E3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10CF2E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E7CC057" w14:textId="77777777" w:rsidTr="00077EA0">
                    <w:tc>
                      <w:tcPr>
                        <w:tcW w:w="8640" w:type="dxa"/>
                      </w:tcPr>
                      <w:p w14:paraId="3A1FBC04" w14:textId="5D6580AF" w:rsidR="00077EA0" w:rsidRDefault="00F552A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A06B4E9" wp14:editId="2A1A5C2E">
                              <wp:extent cx="5349240" cy="286004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600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2EBB01C" w14:textId="789E29B7" w:rsidR="00C16188" w:rsidRDefault="00F552A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</w:t>
                  </w:r>
                </w:p>
                <w:p w14:paraId="66CFE83A" w14:textId="38413B8D" w:rsidR="00C16188" w:rsidRDefault="00F552AC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8E5CA2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CF6F17" w14:textId="57FFF58C" w:rsidR="00C16188" w:rsidRPr="0044448A" w:rsidRDefault="00F552A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DB8CFA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8828BC" w14:textId="5879D1E9" w:rsidR="00C16188" w:rsidRDefault="00F552A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8F787C" w14:textId="6BB12F1E" w:rsidR="00C16188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70DEBC4" w14:textId="75B83C67" w:rsidR="00C16188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1A72F5" w14:textId="60E94B79" w:rsidR="00C16188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F552AC" w14:paraId="1B5A64B9" w14:textId="77777777" w:rsidTr="005822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99027D" w14:textId="25A40B7B" w:rsidR="00F552AC" w:rsidRDefault="00F552AC" w:rsidP="005822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240153AC" w14:textId="5FD7ACAC" w:rsidR="00F552AC" w:rsidRPr="0044448A" w:rsidRDefault="00F552AC" w:rsidP="005822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008375F" wp14:editId="1D4EF18F">
                        <wp:extent cx="1562735" cy="835660"/>
                        <wp:effectExtent l="0" t="0" r="0" b="254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35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F3B44A" w14:textId="76FD49A9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A353AC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Mass:0.0151875 kg</w:t>
                  </w:r>
                </w:p>
                <w:p w14:paraId="769B8162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Volume:5.625e-06 m^3</w:t>
                  </w:r>
                </w:p>
                <w:p w14:paraId="3DEE2822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63B1B680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Weight:0.148838 N</w:t>
                  </w:r>
                </w:p>
                <w:p w14:paraId="5D586DAC" w14:textId="74866A87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DE5D79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2020-2024\NASA_Big_Idea_Challenge\GrabCAD\Current\Mechanical\v3_tiz\FEA\adhesive_test.SLDPRT</w:t>
                  </w:r>
                </w:p>
                <w:p w14:paraId="247443D1" w14:textId="65B4C133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23:54:03 2021</w:t>
                  </w:r>
                </w:p>
              </w:tc>
            </w:tr>
            <w:tr w:rsidR="00F552AC" w14:paraId="363C0F73" w14:textId="77777777" w:rsidTr="005822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D6BEBB" w14:textId="7E17D628" w:rsidR="00F552AC" w:rsidRDefault="00F552AC" w:rsidP="005822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4A600E9C" w14:textId="324969DA" w:rsidR="00F552AC" w:rsidRPr="0044448A" w:rsidRDefault="00F552AC" w:rsidP="005822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6EAB88" wp14:editId="7847926C">
                        <wp:extent cx="1562735" cy="835660"/>
                        <wp:effectExtent l="0" t="0" r="0" b="254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35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1D481E" w14:textId="0513DA15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B77086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Mass:0.260511 kg</w:t>
                  </w:r>
                </w:p>
                <w:p w14:paraId="4B4B3DBA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Volume:0.000103377 m^3</w:t>
                  </w:r>
                </w:p>
                <w:p w14:paraId="332034CE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2F27BD75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Weight:2.55301 N</w:t>
                  </w:r>
                </w:p>
                <w:p w14:paraId="186491C0" w14:textId="7596A43D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2F3518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2020-2024\NASA_Big_Idea_Challenge\GrabCAD\Current\Mechanical\v3_tiz\FEA\bplate_test.SLDPRT</w:t>
                  </w:r>
                </w:p>
                <w:p w14:paraId="653826F9" w14:textId="5314C2EB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16 09:41:48 2021</w:t>
                  </w:r>
                </w:p>
              </w:tc>
            </w:tr>
            <w:tr w:rsidR="00F552AC" w14:paraId="50F3F765" w14:textId="77777777" w:rsidTr="005822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298552" w14:textId="5097F3BF" w:rsidR="00F552AC" w:rsidRDefault="00F552AC" w:rsidP="005822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Fillet2</w:t>
                  </w:r>
                </w:p>
                <w:p w14:paraId="08EC6CC4" w14:textId="78D5AEF5" w:rsidR="00F552AC" w:rsidRPr="0044448A" w:rsidRDefault="00F552AC" w:rsidP="005822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8A5E617" wp14:editId="65AB5DE9">
                        <wp:extent cx="1562735" cy="835660"/>
                        <wp:effectExtent l="0" t="0" r="0" b="254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35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1543BD" w14:textId="668323B4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AD5064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Mass:0.0194472 kg</w:t>
                  </w:r>
                </w:p>
                <w:p w14:paraId="29AAC1B8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Volume:1.36952e-05 m^3</w:t>
                  </w:r>
                </w:p>
                <w:p w14:paraId="3D4D88B0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3D46DB3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Weight:0.190582 N</w:t>
                  </w:r>
                </w:p>
                <w:p w14:paraId="57D48DC3" w14:textId="6281ACF0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3DCD24" w14:textId="77777777" w:rsidR="00F552AC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2020-2024\NASA_Big_Idea_Challenge\GrabCAD\Current\Mechanical\v3_tiz\FEA\pcb_mockup_test.SLDPRT</w:t>
                  </w:r>
                </w:p>
                <w:p w14:paraId="104F6575" w14:textId="61F3CF4B" w:rsidR="00F552AC" w:rsidRPr="0044448A" w:rsidRDefault="00F552AC" w:rsidP="005822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23:54:03 2021</w:t>
                  </w:r>
                </w:p>
              </w:tc>
            </w:tr>
            <w:tr w:rsidR="00C16188" w14:paraId="3F7F3CF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044CA1" w14:textId="5B969557" w:rsidR="00C16188" w:rsidRDefault="00F552A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4DFCB798" w14:textId="47522A74" w:rsidR="004B3022" w:rsidRPr="0044448A" w:rsidRDefault="00F552A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6337DAE" wp14:editId="426DA803">
                        <wp:extent cx="1562735" cy="835660"/>
                        <wp:effectExtent l="0" t="0" r="0" b="254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35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1C2CC4" w14:textId="0EEE7300" w:rsidR="00C16188" w:rsidRPr="0044448A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D29A4F" w14:textId="77777777" w:rsidR="00F552AC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Mass:0.136575 kg</w:t>
                  </w:r>
                </w:p>
                <w:p w14:paraId="3F639B0B" w14:textId="77777777" w:rsidR="00F552AC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Volume:2.25e-05 m^3</w:t>
                  </w:r>
                </w:p>
                <w:p w14:paraId="079BB430" w14:textId="77777777" w:rsidR="00F552AC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Density:6,070 kg/m^3</w:t>
                  </w:r>
                </w:p>
                <w:p w14:paraId="1FB37BAE" w14:textId="77777777" w:rsidR="00F552AC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Weight:1.33843 N</w:t>
                  </w:r>
                </w:p>
                <w:p w14:paraId="1AEE4049" w14:textId="7B5C519A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B06652" w14:textId="77777777" w:rsidR="00F552AC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2020-2024\NASA_Big_Idea_Challenge\GrabCAD\Current\Mechanical\v3_tiz\FEA\tplate_test.SLDPRT</w:t>
                  </w:r>
                </w:p>
                <w:p w14:paraId="4124E558" w14:textId="25523F31" w:rsidR="00C16188" w:rsidRPr="0044448A" w:rsidRDefault="00F552A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23:54:03 2021</w:t>
                  </w:r>
                </w:p>
              </w:tc>
            </w:tr>
          </w:tbl>
          <w:p w14:paraId="756ECD9A" w14:textId="1035B073" w:rsidR="00FF408C" w:rsidRDefault="00FF408C" w:rsidP="00A96F2C"/>
        </w:tc>
      </w:tr>
    </w:tbl>
    <w:p w14:paraId="475B1285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20AE7069" w14:textId="77777777" w:rsidTr="005E294F">
        <w:tc>
          <w:tcPr>
            <w:tcW w:w="11016" w:type="dxa"/>
          </w:tcPr>
          <w:p w14:paraId="0BE2474B" w14:textId="13A450FF" w:rsidR="00B35001" w:rsidRPr="00B35001" w:rsidRDefault="00F552AC" w:rsidP="00B35001">
            <w:pPr>
              <w:pStyle w:val="Heading1"/>
              <w:outlineLvl w:val="0"/>
            </w:pPr>
            <w:bookmarkStart w:id="6" w:name="_Toc69464007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3321"/>
              <w:gridCol w:w="7433"/>
            </w:tblGrid>
            <w:tr w:rsidR="00B35001" w14:paraId="1A86A8F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D5CCF6" w14:textId="75E081E5" w:rsidR="00B35001" w:rsidRDefault="00F552A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249C22" w14:textId="0B30FD53" w:rsidR="00B35001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3point_bend</w:t>
                  </w:r>
                </w:p>
              </w:tc>
            </w:tr>
            <w:tr w:rsidR="00F552AC" w14:paraId="031DB65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FA4E90" w14:textId="25E9985A" w:rsidR="00F552AC" w:rsidRDefault="00F552A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A4A368" w14:textId="0D867FA1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F552AC" w14:paraId="776333A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32B06F" w14:textId="33C0715E" w:rsidR="00F552AC" w:rsidRDefault="00F552A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A76F3D" w14:textId="78CA00E1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552AC" w14:paraId="60BF98A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D1DEE8" w14:textId="315053ED" w:rsidR="00F552AC" w:rsidRDefault="00F552A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611717" w14:textId="71B07E57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552AC" w14:paraId="2DF8E7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158230" w14:textId="40E2A4D4" w:rsidR="00F552AC" w:rsidRDefault="00F552A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3031F2" w14:textId="51DA39AC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F552AC" w14:paraId="49E9A63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CCD454" w14:textId="239B3DB1" w:rsidR="00F552AC" w:rsidRDefault="00F552A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FA7F11" w14:textId="159A6660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552AC" w14:paraId="7B4216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B0AB38" w14:textId="316F6518" w:rsidR="00F552AC" w:rsidRDefault="00F552A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A565E1" w14:textId="19861D1E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287F6A7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CDB3F5" w14:textId="3B2323ED" w:rsidR="00F552AC" w:rsidRDefault="00F552A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7D85B6" w14:textId="4E2621C0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F552AC" w14:paraId="356C483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10B6F6" w14:textId="161A6E19" w:rsidR="00F552AC" w:rsidRDefault="00F552AC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47D2BC" w14:textId="0EFE76F3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408FF36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EE2553" w14:textId="6D7A8C03" w:rsidR="00F552AC" w:rsidRDefault="00F552A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1ABB4A" w14:textId="115A531E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29CD74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752E31" w14:textId="49F78442" w:rsidR="00F552AC" w:rsidRDefault="00F552A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79C028" w14:textId="3799C6F2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62EEC32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6C55DC" w14:textId="7CC2C114" w:rsidR="00F552AC" w:rsidRDefault="00F552A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26CF62" w14:textId="567628C1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F552AC" w14:paraId="5F50241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CB5516" w14:textId="2086AC34" w:rsidR="00F552AC" w:rsidRDefault="00F552A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8C1D63" w14:textId="698912CA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6525F98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1BB189" w14:textId="7CE28DC6" w:rsidR="00F552AC" w:rsidRDefault="00F552A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76C9BC" w14:textId="1A65EE0D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552AC" w14:paraId="35DCD6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39612D" w14:textId="740DE0C2" w:rsidR="00F552AC" w:rsidRDefault="00F552A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51CAC6" w14:textId="5374595A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3442691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F9EE5B" w14:textId="72C629EF" w:rsidR="00F552AC" w:rsidRDefault="00F552A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9E63C" w14:textId="3743B7D3" w:rsidR="00F552AC" w:rsidRDefault="00F552A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552AC" w14:paraId="10B1C90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E8307E" w14:textId="0F78ACB7" w:rsidR="00F552AC" w:rsidRDefault="00F552A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993C7A" w14:textId="2386A64C" w:rsidR="00F552AC" w:rsidRDefault="00F552A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2020-2024\NASA_Big_Idea_Challenge\GrabCAD\Current\Mechanical\v3_tiz\FEA)</w:t>
                  </w:r>
                </w:p>
              </w:tc>
            </w:tr>
          </w:tbl>
          <w:p w14:paraId="1BC99D90" w14:textId="5F3C760A" w:rsidR="005E294F" w:rsidRDefault="005E294F" w:rsidP="00A96F2C"/>
        </w:tc>
      </w:tr>
      <w:bookmarkEnd w:id="1"/>
      <w:bookmarkEnd w:id="2"/>
      <w:bookmarkEnd w:id="3"/>
    </w:tbl>
    <w:p w14:paraId="5F1B307A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01506A70" w14:textId="77777777" w:rsidTr="00E80CD9">
        <w:tc>
          <w:tcPr>
            <w:tcW w:w="11016" w:type="dxa"/>
          </w:tcPr>
          <w:p w14:paraId="311FAB56" w14:textId="088B9BCF" w:rsidR="00F33129" w:rsidRPr="00B35001" w:rsidRDefault="00F552AC" w:rsidP="000A7C6B">
            <w:pPr>
              <w:pStyle w:val="Heading1"/>
              <w:outlineLvl w:val="0"/>
            </w:pPr>
            <w:bookmarkStart w:id="7" w:name="_Toc69464008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2DEF628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FCD51D" w14:textId="6213F8A6" w:rsidR="00F33129" w:rsidRDefault="00F552A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888F54" w14:textId="5C5EC220" w:rsidR="00F33129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F552AC" w14:paraId="61534A0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735D70" w14:textId="534C0573" w:rsidR="00F552AC" w:rsidRDefault="00F552A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46C81" w14:textId="2679DFE0" w:rsidR="00F552AC" w:rsidRDefault="00F552A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552AC" w14:paraId="6B08B77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1FFA70" w14:textId="4872338E" w:rsidR="00F552AC" w:rsidRDefault="00F552A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D770A2" w14:textId="6030AFC4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552AC" w14:paraId="04538AD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C36199" w14:textId="140179E7" w:rsidR="00F552AC" w:rsidRDefault="00F552A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841CD9" w14:textId="17AE3DB4" w:rsidR="00F552AC" w:rsidRDefault="00F552A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F552AC" w14:paraId="74B4FB5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3E2C0E" w14:textId="5E1BE631" w:rsidR="00F552AC" w:rsidRDefault="00F552A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2CD35B" w14:textId="6F5AC3AF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766E448" w14:textId="3EF004C1" w:rsidR="00F33129" w:rsidRDefault="00F33129" w:rsidP="000A7C6B"/>
        </w:tc>
      </w:tr>
    </w:tbl>
    <w:p w14:paraId="050FFAB8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46E044F" w14:textId="77777777" w:rsidTr="005273D5">
        <w:trPr>
          <w:trHeight w:val="4158"/>
        </w:trPr>
        <w:tc>
          <w:tcPr>
            <w:tcW w:w="11136" w:type="dxa"/>
          </w:tcPr>
          <w:p w14:paraId="511228E1" w14:textId="4425ECC8" w:rsidR="00E80CD9" w:rsidRPr="00AC3438" w:rsidRDefault="00F552AC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9464009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28806765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B72261" w14:textId="7ED6584F" w:rsidR="00E80CD9" w:rsidRPr="003E6C57" w:rsidRDefault="00F552A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AEA746" w14:textId="224D2DDF" w:rsidR="00E80CD9" w:rsidRPr="003E6C57" w:rsidRDefault="00F552A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53FF92" w14:textId="5178DAF3" w:rsidR="00E80CD9" w:rsidRPr="003E6C57" w:rsidRDefault="00F552A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C43ED07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10B61FC" w14:textId="5E2D5108" w:rsidR="00E80CD9" w:rsidRPr="00577134" w:rsidRDefault="00F552A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B8A9685" wp14:editId="34009A54">
                        <wp:extent cx="1904365" cy="1017905"/>
                        <wp:effectExtent l="0" t="0" r="635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551524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BAE7A7" w14:textId="62A23714" w:rsidR="00E80CD9" w:rsidRPr="00BE6656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55A2BE" w14:textId="09E6801E" w:rsidR="00E80CD9" w:rsidRPr="00BE6656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F552AC" w:rsidRPr="00577134" w14:paraId="0D8D0A6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286317" w14:textId="76D43939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6E53AD" w14:textId="46A447ED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552AC" w:rsidRPr="00577134" w14:paraId="4BB7E17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CDDCA0" w14:textId="68506C69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95DFCE" w14:textId="705BF978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552AC" w:rsidRPr="00577134" w14:paraId="13AA774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D5303F" w14:textId="0DAE927F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A8E6C9" w14:textId="7D36D259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F552AC" w:rsidRPr="00577134" w14:paraId="43CEA18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B60222" w14:textId="69175EB4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7CD39B" w14:textId="4099151A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F552AC" w:rsidRPr="00577134" w14:paraId="17B53DD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65BD2F" w14:textId="1F118878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177A22" w14:textId="7EAD1BA3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F552AC" w:rsidRPr="00577134" w14:paraId="447789E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9CBB31" w14:textId="38F25D94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C61DF1" w14:textId="44FCB781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F552AC" w:rsidRPr="00577134" w14:paraId="4B2371D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FA72B4" w14:textId="29D35BF0" w:rsidR="00F552AC" w:rsidRDefault="00F552A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0F25A1" w14:textId="2C7AD251" w:rsidR="00F552AC" w:rsidRDefault="00F552A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7BCD4B9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DD91694" w14:textId="6D96EB60" w:rsidR="00E80CD9" w:rsidRPr="00577134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1(Boss-Extrude1)(adhesive_test-1)</w:t>
                  </w:r>
                </w:p>
              </w:tc>
            </w:tr>
            <w:tr w:rsidR="00F552AC" w:rsidRPr="000841BF" w14:paraId="4D979ABF" w14:textId="77777777" w:rsidTr="005822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CACD5EC" w14:textId="6EDA5F42" w:rsidR="00F552AC" w:rsidRPr="000841BF" w:rsidRDefault="00F552AC" w:rsidP="005822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552AC" w:rsidRPr="000841BF" w14:paraId="16AEAD4E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7377B1E" w14:textId="7CCE88E0" w:rsidR="00F552AC" w:rsidRPr="00577134" w:rsidRDefault="00F552AC" w:rsidP="005822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1A65E234" wp14:editId="00C5719B">
                        <wp:extent cx="1904365" cy="1017905"/>
                        <wp:effectExtent l="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552AC" w:rsidRPr="00577134" w14:paraId="0AF0931C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7B184C" w14:textId="7B90BA6A" w:rsidR="00F552AC" w:rsidRPr="00BE6656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5FF2C0" w14:textId="5EC672C3" w:rsidR="00F552AC" w:rsidRPr="00BE6656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F552AC" w:rsidRPr="00577134" w14:paraId="600AFB55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E0E519" w14:textId="2058D215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C1B35E" w14:textId="0A80402E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552AC" w:rsidRPr="00577134" w14:paraId="10621A98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0591E0" w14:textId="1EA2F204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BA1FC8" w14:textId="6C2B5127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552AC" w:rsidRPr="00577134" w14:paraId="7D481097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6EE538" w14:textId="50B17B8C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5C5C28" w14:textId="43DD8C17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F552AC" w:rsidRPr="00577134" w14:paraId="018D9B3F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50BCCF" w14:textId="30896607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68122A" w14:textId="221BDF7B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3.5e+07 N/m^2</w:t>
                        </w:r>
                      </w:p>
                    </w:tc>
                  </w:tr>
                  <w:tr w:rsidR="00F552AC" w:rsidRPr="00577134" w14:paraId="0750D3EA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78A728" w14:textId="42DE6DCE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B19FEB" w14:textId="6A2761B5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F552AC" w:rsidRPr="00577134" w14:paraId="79CF8C24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23075F" w14:textId="2A403332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DEA0E6" w14:textId="7BF8D137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6.68791e+10 N/m^2</w:t>
                        </w:r>
                      </w:p>
                    </w:tc>
                  </w:tr>
                  <w:tr w:rsidR="00F552AC" w:rsidRPr="00577134" w14:paraId="374DAE8D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41790E" w14:textId="3A2E31A9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CDCD67" w14:textId="19340374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F552AC" w:rsidRPr="00577134" w14:paraId="7828D40A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CE87B7" w14:textId="515B8B1A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393811" w14:textId="3FF44DDF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F552AC" w:rsidRPr="00577134" w14:paraId="21EB9721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C7A533" w14:textId="66118D80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19840C" w14:textId="4A6E5066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2.55106e+10 N/m^2</w:t>
                        </w:r>
                      </w:p>
                    </w:tc>
                  </w:tr>
                </w:tbl>
                <w:p w14:paraId="4A48471A" w14:textId="77777777" w:rsidR="00F552AC" w:rsidRPr="00577134" w:rsidRDefault="00F552AC" w:rsidP="005822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51DC978C" w14:textId="34D53935" w:rsidR="00F552AC" w:rsidRPr="00577134" w:rsidRDefault="00F552AC" w:rsidP="005822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Line1)(bplate_test-1)</w:t>
                  </w:r>
                </w:p>
              </w:tc>
            </w:tr>
            <w:tr w:rsidR="00F552AC" w:rsidRPr="000841BF" w14:paraId="41B7D550" w14:textId="77777777" w:rsidTr="005822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BB74AA7" w14:textId="15D6DEBF" w:rsidR="00F552AC" w:rsidRPr="000841BF" w:rsidRDefault="00F552AC" w:rsidP="005822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552AC" w:rsidRPr="000841BF" w14:paraId="34462049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A7A41C2" w14:textId="13F91B8C" w:rsidR="00F552AC" w:rsidRPr="00577134" w:rsidRDefault="00F552AC" w:rsidP="005822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6A27FA8" wp14:editId="6EA45058">
                        <wp:extent cx="1904365" cy="1017905"/>
                        <wp:effectExtent l="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552AC" w:rsidRPr="00577134" w14:paraId="1186EF33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397442" w14:textId="34B86A82" w:rsidR="00F552AC" w:rsidRPr="00BE6656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2DFE70" w14:textId="62686522" w:rsidR="00F552AC" w:rsidRPr="00BE6656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F552AC" w:rsidRPr="00577134" w14:paraId="64118A3B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75CE85" w14:textId="0FF0E51C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80B7A2" w14:textId="27921753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552AC" w:rsidRPr="00577134" w14:paraId="5EA92ED7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3A2EAB" w14:textId="1B76DFD9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1D288B" w14:textId="3A765755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552AC" w:rsidRPr="00577134" w14:paraId="747C5FE3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6C47FA" w14:textId="62779082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12275A" w14:textId="1FEFAD9C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F552AC" w:rsidRPr="00577134" w14:paraId="2B8DCCE5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CF740B" w14:textId="79FA3C2A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A3D0CB" w14:textId="0FE30255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F552AC" w:rsidRPr="00577134" w14:paraId="06027901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68F19E" w14:textId="27E8CA1F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0A022D" w14:textId="289EC7ED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F552AC" w:rsidRPr="00577134" w14:paraId="277C0B67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68AD0E" w14:textId="5CCE4017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C3BED1" w14:textId="6F7D8BBE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F552AC" w:rsidRPr="00577134" w14:paraId="1121E5DC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94275C" w14:textId="5C7BD833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B6D54E" w14:textId="16220DF9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F552AC" w:rsidRPr="00577134" w14:paraId="3372658F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B12B4E" w14:textId="46AEE814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D744AC" w14:textId="3F0A2BE5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F552AC" w:rsidRPr="00577134" w14:paraId="3EEC1187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6B1653" w14:textId="01694A21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4457E1" w14:textId="3F4D7E8C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00932936" w14:textId="77777777" w:rsidR="00F552AC" w:rsidRPr="00577134" w:rsidRDefault="00F552AC" w:rsidP="005822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8A09A24" w14:textId="68C496C8" w:rsidR="00F552AC" w:rsidRPr="00577134" w:rsidRDefault="00F552AC" w:rsidP="005822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1(Fillet2)(pcb_mockup_test-1)</w:t>
                  </w:r>
                </w:p>
              </w:tc>
            </w:tr>
            <w:tr w:rsidR="00F552AC" w:rsidRPr="000841BF" w14:paraId="4674F263" w14:textId="77777777" w:rsidTr="005822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31BA425" w14:textId="02929755" w:rsidR="00F552AC" w:rsidRPr="000841BF" w:rsidRDefault="00F552AC" w:rsidP="005822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552AC" w:rsidRPr="000841BF" w14:paraId="1C8A843C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B3255FC" w14:textId="65B07AF5" w:rsidR="00F552AC" w:rsidRPr="00577134" w:rsidRDefault="00F552AC" w:rsidP="005822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E69E6BD" wp14:editId="0EBA081A">
                        <wp:extent cx="1904365" cy="1017905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552AC" w:rsidRPr="00577134" w14:paraId="09019892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198F8C" w14:textId="4A350793" w:rsidR="00F552AC" w:rsidRPr="00BE6656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A4B005" w14:textId="46659EA9" w:rsidR="00F552AC" w:rsidRPr="00BE6656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Zirconia</w:t>
                        </w:r>
                      </w:p>
                    </w:tc>
                  </w:tr>
                  <w:tr w:rsidR="00F552AC" w:rsidRPr="00577134" w14:paraId="7FE87293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FF8EDF" w14:textId="13808158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18A115" w14:textId="43EEBDE6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552AC" w:rsidRPr="00577134" w14:paraId="389EF3BA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0366EF" w14:textId="44F8EE20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90AF39" w14:textId="1CD42D60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552AC" w:rsidRPr="00577134" w14:paraId="4B3F3CD0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1A9D62" w14:textId="540CCBC9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14AD0B" w14:textId="09F2AECC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1.15e+08 N/m^2</w:t>
                        </w:r>
                      </w:p>
                    </w:tc>
                  </w:tr>
                  <w:tr w:rsidR="00F552AC" w:rsidRPr="00577134" w14:paraId="6D481C25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D0CA5C" w14:textId="026CA9C9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F021A8" w14:textId="1DBA3EB1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1.4e+09 N/m^2</w:t>
                        </w:r>
                      </w:p>
                    </w:tc>
                  </w:tr>
                  <w:tr w:rsidR="00F552AC" w:rsidRPr="00577134" w14:paraId="35B1DED9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E914D8" w14:textId="03BEF8C3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 xml:space="preserve">Compressive </w:t>
                        </w: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lastRenderedPageBreak/>
                          <w:t>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D1763E" w14:textId="505A00B8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lastRenderedPageBreak/>
                          <w:t>2.1e+09 N/m^2</w:t>
                        </w:r>
                      </w:p>
                    </w:tc>
                  </w:tr>
                  <w:tr w:rsidR="00F552AC" w:rsidRPr="00577134" w14:paraId="48BEFB7D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C28F72" w14:textId="61C2B51D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060A1D" w14:textId="05AAF70D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F552AC" w:rsidRPr="00577134" w14:paraId="4E2C934B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625669" w14:textId="1F1B9431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99D927" w14:textId="0010DD84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F552AC" w:rsidRPr="00577134" w14:paraId="505AEE0F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995427" w14:textId="4B6B986E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3E193D" w14:textId="79C38BC6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6,070 kg/m^3</w:t>
                        </w:r>
                      </w:p>
                    </w:tc>
                  </w:tr>
                  <w:tr w:rsidR="00F552AC" w:rsidRPr="00577134" w14:paraId="0267C944" w14:textId="77777777" w:rsidTr="005822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B49301" w14:textId="62A0D83E" w:rsidR="00F552AC" w:rsidRDefault="00F552AC" w:rsidP="005822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784123" w14:textId="4F94B89D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1e-06 /Kelvin</w:t>
                        </w:r>
                      </w:p>
                    </w:tc>
                  </w:tr>
                </w:tbl>
                <w:p w14:paraId="1D46C9F8" w14:textId="77777777" w:rsidR="00F552AC" w:rsidRPr="00577134" w:rsidRDefault="00F552AC" w:rsidP="005822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FBEFA06" w14:textId="6C7B63F8" w:rsidR="00F552AC" w:rsidRPr="00577134" w:rsidRDefault="00F552AC" w:rsidP="005822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1(Split Line1)(tplate_test-1)</w:t>
                  </w:r>
                </w:p>
              </w:tc>
            </w:tr>
            <w:tr w:rsidR="00F552AC" w:rsidRPr="000841BF" w14:paraId="0E98BB83" w14:textId="77777777" w:rsidTr="005822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B2F3F35" w14:textId="2275D11D" w:rsidR="00F552AC" w:rsidRPr="000841BF" w:rsidRDefault="00F552AC" w:rsidP="005822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56667A48" w14:textId="625F5C16" w:rsidR="00E80CD9" w:rsidRDefault="00E80CD9" w:rsidP="000A7C6B"/>
        </w:tc>
      </w:tr>
      <w:bookmarkEnd w:id="8"/>
      <w:bookmarkEnd w:id="9"/>
      <w:bookmarkEnd w:id="10"/>
    </w:tbl>
    <w:p w14:paraId="7BA8109B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78A7B196" w14:textId="77777777" w:rsidTr="00452CBC">
        <w:tc>
          <w:tcPr>
            <w:tcW w:w="11016" w:type="dxa"/>
          </w:tcPr>
          <w:p w14:paraId="7991F634" w14:textId="1E72DD1F" w:rsidR="005273D5" w:rsidRPr="00AF1A58" w:rsidRDefault="00F552A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464010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552AC" w14:paraId="5EA3CABA" w14:textId="77777777" w:rsidTr="0077735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F9F184E" w14:textId="540D2F55" w:rsidR="00F552AC" w:rsidRPr="004E282D" w:rsidRDefault="00F552A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5746C6F" w14:textId="0DD58637" w:rsidR="00F552AC" w:rsidRPr="004E282D" w:rsidRDefault="00F552A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6AEE569" w14:textId="0622D38E" w:rsidR="00F552AC" w:rsidRPr="004E282D" w:rsidRDefault="00F552A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F552AC" w14:paraId="058B6A4F" w14:textId="77777777" w:rsidTr="00D556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4CA53CC1" w14:textId="73528DCE" w:rsidR="00F552AC" w:rsidRPr="00AD5FBA" w:rsidRDefault="00F552A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7A188343" w14:textId="5E697C08" w:rsidR="00F552AC" w:rsidRPr="006208CB" w:rsidRDefault="00F552A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FC83479" wp14:editId="787CA228">
                        <wp:extent cx="1772285" cy="947420"/>
                        <wp:effectExtent l="0" t="0" r="0" b="508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4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552AC" w14:paraId="74B1360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95617C0" w14:textId="3DB15C0C" w:rsidR="00F552AC" w:rsidRPr="00BE6656" w:rsidRDefault="00F552A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6DA02FC" w14:textId="5825139F" w:rsidR="00F552AC" w:rsidRPr="00154A1A" w:rsidRDefault="00F552A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F552AC" w14:paraId="624C397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D16273" w14:textId="2144822A" w:rsidR="00F552AC" w:rsidRDefault="00F552A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6BAAB59" w14:textId="5C423E21" w:rsidR="00F552AC" w:rsidRDefault="00F552A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1519457C" w14:textId="77777777" w:rsidR="00F552AC" w:rsidRPr="004C6DEB" w:rsidRDefault="00F552A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4E0E13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07A1E62" w14:textId="2DC7AC9D" w:rsidR="003F154A" w:rsidRPr="003F154A" w:rsidRDefault="00F552A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5B62E2D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7EC6C97" w14:textId="09F7B6A0" w:rsidR="003F154A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40ED8A3" w14:textId="6731ADED" w:rsidR="003F154A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899C1C1" w14:textId="7377B6BF" w:rsidR="003F154A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DAAC91B" w14:textId="7B661988" w:rsidR="003F154A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BF1C8ED" w14:textId="522154D5" w:rsidR="003F154A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53A3AFA0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916346A" w14:textId="65DC3773" w:rsidR="003F154A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E58599" w14:textId="0F8CF7E5" w:rsidR="003F154A" w:rsidRPr="00EF37BF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0.000224004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43162D" w14:textId="152538DB" w:rsidR="003F154A" w:rsidRPr="00EF37BF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B67CC9" w14:textId="696A177E" w:rsidR="003F154A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9.26759e-06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ADE0CF4" w14:textId="722611D7" w:rsidR="003F154A" w:rsidRPr="00EF37BF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66436B39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99575CD" w14:textId="4C4821C6" w:rsidR="00935682" w:rsidRDefault="00F552A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D509CD" w14:textId="2E0EBD1F" w:rsidR="00935682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8E5A628" w14:textId="5002EB0C" w:rsidR="00935682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243E92" w14:textId="26142AB2" w:rsidR="00935682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2815269" w14:textId="39874B15" w:rsidR="00935682" w:rsidRDefault="00F552A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37544E5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22C63D4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552AC" w14:paraId="0B811496" w14:textId="77777777" w:rsidTr="006603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BFE90FC" w14:textId="59A82105" w:rsidR="00F552AC" w:rsidRPr="004E282D" w:rsidRDefault="00F552A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00CECA3" w14:textId="1B225A90" w:rsidR="00F552AC" w:rsidRPr="004E282D" w:rsidRDefault="00F552A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859E3B2" w14:textId="61312269" w:rsidR="00F552AC" w:rsidRPr="004E282D" w:rsidRDefault="00F552A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F552AC" w14:paraId="0FD22201" w14:textId="77777777" w:rsidTr="00E125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71FF67B3" w14:textId="28AACDD7" w:rsidR="00F552AC" w:rsidRPr="00F42DD1" w:rsidRDefault="00F552A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E3A3A7B" w14:textId="14233EB6" w:rsidR="00F552AC" w:rsidRPr="006208CB" w:rsidRDefault="00F552A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7298238" wp14:editId="328913C8">
                        <wp:extent cx="1907540" cy="1019810"/>
                        <wp:effectExtent l="0" t="0" r="0" b="889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19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552AC" w14:paraId="1545AA0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17110BC" w14:textId="62A0AD62" w:rsidR="00F552AC" w:rsidRPr="00BE6656" w:rsidRDefault="00F552A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99BB397" w14:textId="49288163" w:rsidR="00F552AC" w:rsidRPr="00B77EA3" w:rsidRDefault="00F552A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F552AC" w14:paraId="26D203F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1FD38E" w14:textId="61EF7512" w:rsidR="00F552AC" w:rsidRDefault="00F552A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039758" w14:textId="3A6B18EB" w:rsidR="00F552AC" w:rsidRDefault="00F552A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F552AC" w14:paraId="56C2932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9385B9" w14:textId="0193924A" w:rsidR="00F552AC" w:rsidRDefault="00F552A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57DD0DD" w14:textId="155FDBEE" w:rsidR="00F552AC" w:rsidRDefault="00F552A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73C9626F" w14:textId="77777777" w:rsidR="00F552AC" w:rsidRDefault="00F552A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4F61DEA8" w14:textId="459D2206" w:rsidR="005273D5" w:rsidRDefault="005273D5" w:rsidP="000A7C6B">
            <w:pPr>
              <w:rPr>
                <w:rStyle w:val="Strong"/>
              </w:rPr>
            </w:pPr>
          </w:p>
        </w:tc>
      </w:tr>
    </w:tbl>
    <w:p w14:paraId="5454D089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3EA6A9C" w14:textId="77777777" w:rsidTr="005B3D16">
        <w:tc>
          <w:tcPr>
            <w:tcW w:w="11016" w:type="dxa"/>
          </w:tcPr>
          <w:p w14:paraId="54D0FA26" w14:textId="66B21F61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464011"/>
            <w:r w:rsidR="00F552AC">
              <w:t>Connector Definitions</w:t>
            </w:r>
            <w:bookmarkEnd w:id="13"/>
          </w:p>
          <w:p w14:paraId="14D2711E" w14:textId="5A6AAB79" w:rsidR="00132707" w:rsidRDefault="00F552AC" w:rsidP="000A7C6B">
            <w:r>
              <w:t>No Data</w:t>
            </w:r>
          </w:p>
          <w:p w14:paraId="684A576D" w14:textId="382F284B" w:rsidR="00EF37BF" w:rsidRPr="009C0A33" w:rsidRDefault="00EF37BF" w:rsidP="000A7C6B"/>
          <w:p w14:paraId="284B8B43" w14:textId="77777777" w:rsidR="000F2729" w:rsidRDefault="000F2729" w:rsidP="000A7C6B"/>
          <w:p w14:paraId="752A48A7" w14:textId="04299AD1" w:rsidR="00E12C21" w:rsidRDefault="00E12C21" w:rsidP="000A7C6B"/>
          <w:p w14:paraId="6CFD13B8" w14:textId="2BF4A897" w:rsidR="00132707" w:rsidRDefault="00132707" w:rsidP="000A7C6B"/>
        </w:tc>
      </w:tr>
    </w:tbl>
    <w:p w14:paraId="1308CAC0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6A86355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7DCDDF5" w14:textId="39022B00" w:rsidR="00104BD8" w:rsidRDefault="00F552AC" w:rsidP="00F552AC">
            <w:pPr>
              <w:pStyle w:val="Heading1"/>
            </w:pPr>
            <w:bookmarkStart w:id="14" w:name="_Toc69464012"/>
            <w:r>
              <w:lastRenderedPageBreak/>
              <w:t>Contact Information</w:t>
            </w:r>
            <w:bookmarkEnd w:id="14"/>
          </w:p>
          <w:p w14:paraId="7F3BC8AE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7C3CD26E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8EC2C2" w14:textId="08589B83" w:rsidR="002B4DE8" w:rsidRDefault="00F552AC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6D25696" w14:textId="627ACEAB" w:rsidR="002B4DE8" w:rsidRDefault="00F552A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505E41" w14:textId="610FEF15" w:rsidR="002B4DE8" w:rsidRDefault="00F552A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47ECCCAF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61B89A" w14:textId="50DE76C4" w:rsidR="002B4DE8" w:rsidRPr="00211C62" w:rsidRDefault="00F552AC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3F3C27C" w14:textId="719F2D58" w:rsidR="002B4DE8" w:rsidRPr="000B04D4" w:rsidRDefault="00F552AC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29B8F21" wp14:editId="1F4F758F">
                        <wp:extent cx="2445385" cy="1307465"/>
                        <wp:effectExtent l="0" t="0" r="0" b="698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07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6C081758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9790761" w14:textId="1520D3C0" w:rsidR="0017091B" w:rsidRPr="00BE6656" w:rsidRDefault="00F552AC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31D09A6" w14:textId="276826F9" w:rsidR="0017091B" w:rsidRPr="00BE6656" w:rsidRDefault="00F552A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F552AC" w14:paraId="65CBE847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5055EFB" w14:textId="5A9ADBCF" w:rsidR="00F552AC" w:rsidRDefault="00F552AC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19AB43" w14:textId="01EF833F" w:rsidR="00F552AC" w:rsidRDefault="00F552A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0D747658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552AC" w14:paraId="7D82B878" w14:textId="77777777" w:rsidTr="005822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543A81" w14:textId="525C63C9" w:rsidR="00F552AC" w:rsidRDefault="00F552AC" w:rsidP="0058223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F552AC" w14:paraId="7854E0EC" w14:textId="77777777" w:rsidTr="0058223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45526DA" w14:textId="1793B896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1C057AE" w14:textId="0D438130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AF089EC" w14:textId="6345ADC6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8E80929" w14:textId="42CD8EF1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8B44F59" w14:textId="65183D0A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552AC" w14:paraId="117082DB" w14:textId="77777777" w:rsidTr="0058223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B45A489" w14:textId="5BACEA52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9C5FDB3" w14:textId="6BCFB730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BA2A573" w14:textId="76DF44C2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5.7434E-06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9B21C6B" w14:textId="1C544D23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0F92797" w14:textId="0D2353B6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5.7434E-06  </w:t>
                        </w:r>
                      </w:p>
                    </w:tc>
                  </w:tr>
                </w:tbl>
                <w:p w14:paraId="2458CB79" w14:textId="77777777" w:rsidR="00F552AC" w:rsidRPr="00213D4E" w:rsidRDefault="00F552AC" w:rsidP="0058223C">
                  <w:r>
                    <w:t xml:space="preserve">              </w:t>
                  </w:r>
                </w:p>
              </w:tc>
            </w:tr>
            <w:tr w:rsidR="00F552AC" w14:paraId="62950B92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813209" w14:textId="3A8DEE49" w:rsidR="00F552AC" w:rsidRPr="00211C62" w:rsidRDefault="00F552AC" w:rsidP="0058223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06976D0" w14:textId="44900F33" w:rsidR="00F552AC" w:rsidRPr="000B04D4" w:rsidRDefault="00F552AC" w:rsidP="005822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5A3EFCA" wp14:editId="30D783B1">
                        <wp:extent cx="2445385" cy="1307465"/>
                        <wp:effectExtent l="0" t="0" r="0" b="698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07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F552AC" w14:paraId="4EDA367A" w14:textId="77777777" w:rsidTr="005822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8FFC0A3" w14:textId="0219F6ED" w:rsidR="00F552AC" w:rsidRPr="00BE6656" w:rsidRDefault="00F552AC" w:rsidP="0058223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68DF419" w14:textId="3922A083" w:rsidR="00F552AC" w:rsidRPr="00BE6656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F552AC" w14:paraId="65B1F4D5" w14:textId="77777777" w:rsidTr="005822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D63560" w14:textId="770A6EC2" w:rsidR="00F552AC" w:rsidRDefault="00F552AC" w:rsidP="0058223C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9CA6C84" w14:textId="66481172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2468C688" w14:textId="77777777" w:rsidR="00F552AC" w:rsidRPr="00211C62" w:rsidRDefault="00F552AC" w:rsidP="005822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552AC" w14:paraId="228AA3D1" w14:textId="77777777" w:rsidTr="005822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7698BF" w14:textId="18CC38B4" w:rsidR="00F552AC" w:rsidRDefault="00F552AC" w:rsidP="0058223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F552AC" w14:paraId="5F549639" w14:textId="77777777" w:rsidTr="0058223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0CEC66E" w14:textId="60E994AA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79F4B24" w14:textId="21697375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5129479" w14:textId="5908F629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4D6AB1F" w14:textId="51B831FC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A6F6A7A" w14:textId="38527EB4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552AC" w14:paraId="48B1C385" w14:textId="77777777" w:rsidTr="0058223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B13E29F" w14:textId="7FC7AAD9" w:rsidR="00F552AC" w:rsidRDefault="00F552AC" w:rsidP="005822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4E9C667" w14:textId="4F81EBAB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-1.9282E-06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76D32B0" w14:textId="5DF220E3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5.8239E-05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33E588A" w14:textId="56861438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-0.00015204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9D76E5E" w14:textId="74369225" w:rsidR="00F552AC" w:rsidRDefault="00F552AC" w:rsidP="005822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0.00016283  </w:t>
                        </w:r>
                      </w:p>
                    </w:tc>
                  </w:tr>
                </w:tbl>
                <w:p w14:paraId="66A6A812" w14:textId="77777777" w:rsidR="00F552AC" w:rsidRPr="00213D4E" w:rsidRDefault="00F552AC" w:rsidP="0058223C">
                  <w:r>
                    <w:t xml:space="preserve">              </w:t>
                  </w:r>
                </w:p>
              </w:tc>
            </w:tr>
            <w:tr w:rsidR="00F552AC" w14:paraId="0BBC991B" w14:textId="77777777" w:rsidTr="00F552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65942D" w14:textId="25CB07D9" w:rsidR="00F552AC" w:rsidRPr="00211C62" w:rsidRDefault="00F552AC" w:rsidP="0058223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4F2543F" w14:textId="5726EC02" w:rsidR="00F552AC" w:rsidRPr="000B04D4" w:rsidRDefault="00F552AC" w:rsidP="005822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B38F00E" wp14:editId="08A50C80">
                        <wp:extent cx="2445385" cy="1307465"/>
                        <wp:effectExtent l="0" t="0" r="0" b="698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07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F552AC" w14:paraId="64E5530B" w14:textId="77777777" w:rsidTr="005822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F96BCD2" w14:textId="48631435" w:rsidR="00F552AC" w:rsidRPr="00BE6656" w:rsidRDefault="00F552AC" w:rsidP="0058223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4D68626" w14:textId="1C0B1876" w:rsidR="00F552AC" w:rsidRPr="00BE6656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F552AC" w14:paraId="037A0D50" w14:textId="77777777" w:rsidTr="005822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33A7091" w14:textId="7C5D754C" w:rsidR="00F552AC" w:rsidRDefault="00F552AC" w:rsidP="0058223C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FD3228" w14:textId="2869F081" w:rsidR="00F552AC" w:rsidRDefault="00F552AC" w:rsidP="005822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component(s)</w:t>
                        </w:r>
                      </w:p>
                    </w:tc>
                  </w:tr>
                </w:tbl>
                <w:p w14:paraId="4CAFB4EC" w14:textId="77777777" w:rsidR="00F552AC" w:rsidRPr="00211C62" w:rsidRDefault="00F552AC" w:rsidP="005822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2CFB29EC" w14:textId="4F9FB7FE" w:rsidR="00104BD8" w:rsidRDefault="00104BD8" w:rsidP="000A7C6B">
            <w:pPr>
              <w:rPr>
                <w:rStyle w:val="A3"/>
              </w:rPr>
            </w:pPr>
          </w:p>
          <w:p w14:paraId="3A840B0A" w14:textId="77777777" w:rsidR="00104BD8" w:rsidRDefault="00104BD8" w:rsidP="000A7C6B"/>
        </w:tc>
      </w:tr>
    </w:tbl>
    <w:p w14:paraId="34F7B8E1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9C9CD43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E7C531A" w14:textId="049126E8" w:rsidR="00A61A59" w:rsidRDefault="00F552AC" w:rsidP="000A7C6B">
            <w:pPr>
              <w:pStyle w:val="Heading1"/>
              <w:outlineLvl w:val="0"/>
            </w:pPr>
            <w:bookmarkStart w:id="15" w:name="_Toc69464013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8A4EEA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8CCB3D" w14:textId="20CC0D01" w:rsidR="00A9531D" w:rsidRDefault="00F552A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5D9EE2" w14:textId="7121E529" w:rsidR="00A9531D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552AC" w14:paraId="454D40D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5081AA" w14:textId="3FBD68DF" w:rsidR="00F552AC" w:rsidRDefault="00F552AC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8B2669" w14:textId="606D1B03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Curvature-based mesh</w:t>
                  </w:r>
                </w:p>
              </w:tc>
            </w:tr>
            <w:tr w:rsidR="00F552AC" w14:paraId="416C582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5E022F" w14:textId="747E46B9" w:rsidR="00F552AC" w:rsidRDefault="00F552AC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86836B" w14:textId="2B6C2BC2" w:rsidR="00F552AC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F552AC" w14:paraId="5D978D2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2F9E4D" w14:textId="1A0EFD5E" w:rsidR="00F552AC" w:rsidRDefault="00F552AC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D8D607" w14:textId="4C1ABDB7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0.245854 in</w:t>
                  </w:r>
                </w:p>
              </w:tc>
            </w:tr>
            <w:tr w:rsidR="00F552AC" w14:paraId="511F814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3E16BC" w14:textId="40AF90E1" w:rsidR="00F552AC" w:rsidRDefault="00F552AC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FB05EE" w14:textId="2A55ECE5" w:rsidR="00F552AC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0.0122927 in</w:t>
                  </w:r>
                </w:p>
              </w:tc>
            </w:tr>
            <w:tr w:rsidR="00F552AC" w14:paraId="3B6FF1E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15921D" w14:textId="509FA705" w:rsidR="00F552AC" w:rsidRDefault="00F552AC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930D40" w14:textId="17D759F0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F552AC" w14:paraId="29B41DF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25CC78" w14:textId="7DEE6884" w:rsidR="00F552AC" w:rsidRDefault="00F552AC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21E0A6" w14:textId="3E2C7D59" w:rsidR="00F552AC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2A64A9D4" w14:textId="77777777" w:rsidR="00690657" w:rsidRDefault="00690657" w:rsidP="00690657"/>
          <w:p w14:paraId="72D3FB16" w14:textId="76DB770F" w:rsidR="00A9531D" w:rsidRPr="00690657" w:rsidRDefault="00F552A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26F79F0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54695C" w14:textId="440D71B9" w:rsidR="007107BE" w:rsidRDefault="00F552A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5ADDB1" w14:textId="2A02EDBD" w:rsidR="007107BE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83089</w:t>
                  </w:r>
                </w:p>
              </w:tc>
            </w:tr>
            <w:tr w:rsidR="00F552AC" w14:paraId="0EAEFCE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5CCFE" w14:textId="6A281EB3" w:rsidR="00F552AC" w:rsidRDefault="00F552A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85DE54" w14:textId="202EA680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43100</w:t>
                  </w:r>
                </w:p>
              </w:tc>
            </w:tr>
            <w:tr w:rsidR="00F552AC" w14:paraId="25E16E0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E79F10" w14:textId="54466864" w:rsidR="00F552AC" w:rsidRDefault="00F552A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CDF29F" w14:textId="2C1FB579" w:rsidR="00F552AC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44.271</w:t>
                  </w:r>
                </w:p>
              </w:tc>
            </w:tr>
            <w:tr w:rsidR="00F552AC" w14:paraId="4F3E3EB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835980" w14:textId="21F8DA7C" w:rsidR="00F552AC" w:rsidRDefault="00F552AC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0D608F" w14:textId="62E27F04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46.7</w:t>
                  </w:r>
                </w:p>
              </w:tc>
            </w:tr>
            <w:tr w:rsidR="00F552AC" w14:paraId="000D797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A71C62" w14:textId="1FF8E89A" w:rsidR="00F552AC" w:rsidRDefault="00F552AC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F8BA3D" w14:textId="2B001BCA" w:rsidR="00F552AC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24.7</w:t>
                  </w:r>
                </w:p>
              </w:tc>
            </w:tr>
            <w:tr w:rsidR="00F552AC" w14:paraId="7F67C8B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7CE245" w14:textId="4B8BB440" w:rsidR="00F552AC" w:rsidRDefault="00F552AC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012EA9" w14:textId="498ED5B0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552AC" w14:paraId="4AE8368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C8DEAC" w14:textId="498188BA" w:rsidR="00F552AC" w:rsidRDefault="00F552AC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13426E" w14:textId="096728AE" w:rsidR="00F552AC" w:rsidRDefault="00F552A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F552AC" w14:paraId="1B7C592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C04E52" w14:textId="0C746A7C" w:rsidR="00F552AC" w:rsidRDefault="00F552A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896F37" w14:textId="6925D78F" w:rsidR="00F552AC" w:rsidRDefault="00F552A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04E216E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49C8D37" w14:textId="5369281A" w:rsidR="00D803B1" w:rsidRDefault="00F552AC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4345E71" wp14:editId="6B2B76AE">
                        <wp:extent cx="6711315" cy="358775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87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0955DED" w14:textId="77777777" w:rsidR="00690657" w:rsidRDefault="00690657" w:rsidP="00690657"/>
          <w:p w14:paraId="2D414E47" w14:textId="31DC3A09" w:rsidR="002F5299" w:rsidRDefault="00F552A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3709555C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3D64B2F7" w14:textId="51BFD23F" w:rsidR="00A14EA8" w:rsidRDefault="00F552AC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5B3277E8" w14:textId="3E5C044D" w:rsidR="00A14EA8" w:rsidRDefault="00F552AC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3A2EF8BE" w14:textId="72717DCB" w:rsidR="00A14EA8" w:rsidRDefault="00F552AC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06A09EB7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7C1C7712" w14:textId="50FE59E3" w:rsidR="00A14EA8" w:rsidRDefault="00F552AC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Control-3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6B10E6C5" w14:textId="1D96FC7E" w:rsidR="00A14EA8" w:rsidRDefault="00F552AC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461200D" wp14:editId="65F3BE0B">
                        <wp:extent cx="2311400" cy="1235710"/>
                        <wp:effectExtent l="0" t="0" r="0" b="254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235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2CAEE11C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02720FE0" w14:textId="59474506" w:rsidR="00FA5333" w:rsidRPr="00BE6656" w:rsidRDefault="00F552AC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6CD7C509" w14:textId="1E2FD8E3" w:rsidR="00FA5333" w:rsidRDefault="00F552A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F552AC" w14:paraId="757793CF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25D41DFD" w14:textId="076E51F5" w:rsidR="00F552AC" w:rsidRDefault="00F552A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558F4C86" w14:textId="2E4ACAE5" w:rsidR="00F552AC" w:rsidRDefault="00F552A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F552AC" w14:paraId="5C61DD98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6A47E6EF" w14:textId="317EE94F" w:rsidR="00F552AC" w:rsidRDefault="00F552A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6373611F" w14:textId="6CC95469" w:rsidR="00F552AC" w:rsidRDefault="00F552A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0.241615</w:t>
                        </w:r>
                      </w:p>
                    </w:tc>
                  </w:tr>
                  <w:tr w:rsidR="00F552AC" w14:paraId="65213A89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0837E421" w14:textId="46CF7E19" w:rsidR="00F552AC" w:rsidRDefault="00F552A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63378CCB" w14:textId="2125673E" w:rsidR="00F552AC" w:rsidRDefault="00F552A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0.241615</w:t>
                        </w:r>
                      </w:p>
                    </w:tc>
                  </w:tr>
                </w:tbl>
                <w:p w14:paraId="4BFEBCDF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4ACF1EC" w14:textId="353AE099" w:rsidR="00A61A59" w:rsidRPr="00F077CB" w:rsidRDefault="00A61A59" w:rsidP="000A7C6B"/>
        </w:tc>
      </w:tr>
    </w:tbl>
    <w:p w14:paraId="7DD47E12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3FDD3E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BF5669B" w14:textId="287CB4B4" w:rsidR="002C53F9" w:rsidRDefault="00F552AC" w:rsidP="000A7C6B">
            <w:pPr>
              <w:pStyle w:val="Heading1"/>
              <w:outlineLvl w:val="0"/>
            </w:pPr>
            <w:bookmarkStart w:id="16" w:name="_Toc69464014"/>
            <w:r>
              <w:t>Sensor Details</w:t>
            </w:r>
            <w:bookmarkEnd w:id="16"/>
          </w:p>
          <w:p w14:paraId="706E4210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2961DCEA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50E96662" w14:textId="049C12ED" w:rsidR="00A57F84" w:rsidRDefault="00F552AC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2509A022" w14:textId="68ECFE59" w:rsidR="00A57F84" w:rsidRDefault="00F552AC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D510CB8" w14:textId="374C8E3D" w:rsidR="00A57F84" w:rsidRDefault="00F552AC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1737047A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A64D068" w14:textId="139F047E" w:rsidR="00A57F84" w:rsidRPr="00211C62" w:rsidRDefault="00F552AC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789BDF9F" w14:textId="6531971F" w:rsidR="00A57F84" w:rsidRPr="000B04D4" w:rsidRDefault="00F552AC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A7F5CF3" wp14:editId="5BAD4BF2">
                        <wp:extent cx="2087880" cy="1116330"/>
                        <wp:effectExtent l="0" t="0" r="7620" b="762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16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3CCAAC82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8.630e+06 N/m^2 </w:t>
                  </w:r>
                </w:p>
                <w:p w14:paraId="71ABF4CE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37FD7952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0C1CBDD2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4782DFED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4C934447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02B14C4F" w14:textId="77777777" w:rsidR="00F552AC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0EDEDFA9" w14:textId="66C920B4" w:rsidR="00A57F84" w:rsidRPr="00211C62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6DB0D58F" w14:textId="679C2715" w:rsidR="002C53F9" w:rsidRPr="00F077CB" w:rsidRDefault="002C53F9" w:rsidP="000A7C6B"/>
        </w:tc>
      </w:tr>
    </w:tbl>
    <w:p w14:paraId="2BB602A1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B3249A5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08FB48E" w14:textId="0C61A16E" w:rsidR="005F5B79" w:rsidRDefault="00F552AC" w:rsidP="000A7C6B">
            <w:pPr>
              <w:pStyle w:val="Heading1"/>
              <w:outlineLvl w:val="0"/>
            </w:pPr>
            <w:bookmarkStart w:id="17" w:name="_Toc69464015"/>
            <w:r>
              <w:t>Resultant Forces</w:t>
            </w:r>
            <w:bookmarkEnd w:id="17"/>
          </w:p>
          <w:p w14:paraId="240E6BCD" w14:textId="38103583" w:rsidR="005F5B79" w:rsidRPr="000B04D4" w:rsidRDefault="00F552A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B7E488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4A6480" w14:textId="4D51AD4A" w:rsidR="005F5B79" w:rsidRDefault="00F552A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FE5D5A" w14:textId="30AF866B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1501592" w14:textId="394BE81E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584DA4" w14:textId="1BE92506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EA770FB" w14:textId="57221B7C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8A6364E" w14:textId="68C36995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9F1D93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6B1E039" w14:textId="5171D5DC" w:rsidR="005F5B79" w:rsidRPr="004D2956" w:rsidRDefault="00F552A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F3E1D9" w14:textId="58C4750F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2BEDF7" w14:textId="3014A456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0.000224004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54F60B" w14:textId="5A3E1106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6FFD1E" w14:textId="5285521E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9.26759e-06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4E4676" w14:textId="2BB65FC8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6E25C261" w14:textId="2B4D84E6" w:rsidR="005F5B79" w:rsidRPr="000B04D4" w:rsidRDefault="00F552A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60B93AD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99EE911" w14:textId="33FFAF44" w:rsidR="005F5B79" w:rsidRDefault="00F552A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0600553" w14:textId="0AF8059B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EB8F3F5" w14:textId="15B92E9C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873B753" w14:textId="4A09FA6C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A4CC345" w14:textId="7709AE4A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DEBF8EB" w14:textId="6F965E06" w:rsidR="005F5B79" w:rsidRDefault="00F552A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9D6728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12500C" w14:textId="72F39599" w:rsidR="005F5B79" w:rsidRPr="004D2956" w:rsidRDefault="00F552A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95BA53" w14:textId="67FBB1D2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19AD16" w14:textId="7C3DCA72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51201E9" w14:textId="7BD8DEE4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DFF4C1" w14:textId="4970352F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BD50EE" w14:textId="76A1FC7F" w:rsidR="005F5B79" w:rsidRPr="004D2956" w:rsidRDefault="00F552A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2F3B9F8" w14:textId="77777777" w:rsidR="005F5B79" w:rsidRDefault="005F5B79" w:rsidP="000A7C6B"/>
        </w:tc>
      </w:tr>
      <w:tr w:rsidR="005F5B79" w14:paraId="4F8193EB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F335646" w14:textId="40E0E84A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39148C11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2326E1E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7FECA63" w14:textId="7AE7E24F" w:rsidR="0050542D" w:rsidRPr="00F552AC" w:rsidRDefault="00F552AC" w:rsidP="00F552AC">
            <w:pPr>
              <w:pStyle w:val="Heading1"/>
            </w:pPr>
            <w:bookmarkStart w:id="21" w:name="_Toc69464016"/>
            <w:r>
              <w:t>Beams</w:t>
            </w:r>
            <w:bookmarkEnd w:id="21"/>
          </w:p>
          <w:p w14:paraId="14F97CB8" w14:textId="4179943E" w:rsidR="00EC2432" w:rsidRDefault="00F552AC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23B7557C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E9D77D2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B572EB1" w14:textId="53BDF7DE" w:rsidR="00EC2432" w:rsidRDefault="00F552AC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69464017"/>
            <w:r>
              <w:lastRenderedPageBreak/>
              <w:t>Study Results</w:t>
            </w:r>
            <w:bookmarkEnd w:id="25"/>
          </w:p>
          <w:p w14:paraId="0B158FD7" w14:textId="6E2A9682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F552AC" w14:paraId="6FED087D" w14:textId="77777777" w:rsidTr="005822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8F2F3E" w14:textId="1CEC4B45" w:rsidR="00F552AC" w:rsidRDefault="00F552AC" w:rsidP="00F552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140E00" w14:textId="7FADBF74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6A03D9" w14:textId="7C4627EC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B225A3E" w14:textId="1F36DF1C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552AC" w14:paraId="5E132779" w14:textId="77777777" w:rsidTr="005822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6B88EF" w14:textId="585815F7" w:rsidR="00F552AC" w:rsidRPr="004D2956" w:rsidRDefault="00F552AC" w:rsidP="00F552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713DD2" w14:textId="76802D20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28A4FD" w14:textId="77777777" w:rsidR="00F552AC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365D8B04" w14:textId="1A4E416C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12542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AAD95EE" w14:textId="77777777" w:rsidR="00F552AC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5.515e-02 mm</w:t>
                  </w:r>
                </w:p>
                <w:p w14:paraId="3DAAD752" w14:textId="405D7E7D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79822</w:t>
                  </w:r>
                </w:p>
              </w:tc>
            </w:tr>
            <w:tr w:rsidR="00F552AC" w14:paraId="65116E17" w14:textId="77777777" w:rsidTr="005822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DE4020" w14:textId="6F325512" w:rsidR="00F552AC" w:rsidRDefault="00F552AC" w:rsidP="00F552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8F6746B" wp14:editId="0FB2E352">
                        <wp:extent cx="6858000" cy="366649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4EC612" w14:textId="6A3A2C95" w:rsidR="00F552AC" w:rsidRPr="004D2956" w:rsidRDefault="00F552AC" w:rsidP="00F552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panel_assembly_test-3point_bend-Displacement-Displacement1</w:t>
                  </w:r>
                </w:p>
              </w:tc>
            </w:tr>
          </w:tbl>
          <w:p w14:paraId="72DCF77A" w14:textId="68B9421E" w:rsidR="00F552AC" w:rsidRDefault="00F552A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F552AC" w14:paraId="32A3BE5B" w14:textId="77777777" w:rsidTr="005822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D4A026" w14:textId="5EA49732" w:rsidR="00F552AC" w:rsidRDefault="00F552AC" w:rsidP="00F552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10B263" w14:textId="726FFC72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986A7A" w14:textId="7643067D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E3998B1" w14:textId="7A1F2D81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552AC" w14:paraId="315C5FFD" w14:textId="77777777" w:rsidTr="005822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CA6CDE" w14:textId="38625F10" w:rsidR="00F552AC" w:rsidRPr="004D2956" w:rsidRDefault="00F552AC" w:rsidP="00F552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BF6940" w14:textId="7A1E6A30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F2E6A5B" w14:textId="77777777" w:rsidR="00F552AC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8.926e-10 </w:t>
                  </w:r>
                </w:p>
                <w:p w14:paraId="3835859B" w14:textId="62B32496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21091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E04FDD" w14:textId="77777777" w:rsidR="00F552AC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3.280e-04 </w:t>
                  </w:r>
                </w:p>
                <w:p w14:paraId="78535E7A" w14:textId="2564BD7C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26082</w:t>
                  </w:r>
                </w:p>
              </w:tc>
            </w:tr>
            <w:tr w:rsidR="00F552AC" w14:paraId="5237B6C5" w14:textId="77777777" w:rsidTr="005822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DB3584" w14:textId="6A3E54E7" w:rsidR="00F552AC" w:rsidRDefault="00F552AC" w:rsidP="00F552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44C0139" wp14:editId="02047511">
                        <wp:extent cx="6858000" cy="3666490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7A0E32A" w14:textId="5CE7E3FB" w:rsidR="00F552AC" w:rsidRPr="004D2956" w:rsidRDefault="00F552AC" w:rsidP="00F552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panel_assembly_test-3point_bend-Strain-Strain1</w:t>
                  </w:r>
                </w:p>
              </w:tc>
            </w:tr>
          </w:tbl>
          <w:p w14:paraId="262A69F8" w14:textId="3E6B8EB7" w:rsidR="00F552AC" w:rsidRDefault="00F552A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F552AC" w14:paraId="7CB62804" w14:textId="77777777" w:rsidTr="005822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ACDED7" w14:textId="7D2D859C" w:rsidR="00F552AC" w:rsidRDefault="00F552AC" w:rsidP="00F552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EDCDAD" w14:textId="7BCD591E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F82B28" w14:textId="3DD9EAEA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B9C780C" w14:textId="222E9B5B" w:rsidR="00F552AC" w:rsidRDefault="00F552AC" w:rsidP="00F552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552AC" w14:paraId="200CAC5D" w14:textId="77777777" w:rsidTr="005822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2A227A" w14:textId="44DE5801" w:rsidR="00F552AC" w:rsidRPr="004D2956" w:rsidRDefault="00F552AC" w:rsidP="00F552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799A6E" w14:textId="3EE2AE5B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A263EDE" w14:textId="77777777" w:rsidR="00F552AC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2.786e+00 </w:t>
                  </w:r>
                </w:p>
                <w:p w14:paraId="7E264E64" w14:textId="784678BA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35401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05E35E" w14:textId="77777777" w:rsidR="00F552AC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1.435e+06 </w:t>
                  </w:r>
                </w:p>
                <w:p w14:paraId="1E9A49C4" w14:textId="01F0680A" w:rsidR="00F552AC" w:rsidRPr="004D2956" w:rsidRDefault="00F552AC" w:rsidP="00F552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25767</w:t>
                  </w:r>
                </w:p>
              </w:tc>
            </w:tr>
            <w:tr w:rsidR="00F552AC" w14:paraId="079C99F7" w14:textId="77777777" w:rsidTr="005822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3D1C31" w14:textId="1D086063" w:rsidR="00F552AC" w:rsidRDefault="00F552AC" w:rsidP="00F552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5666DB6" wp14:editId="43AE6E5D">
                        <wp:extent cx="6858000" cy="3666490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06F4450" w14:textId="6D305427" w:rsidR="00F552AC" w:rsidRPr="004D2956" w:rsidRDefault="00F552AC" w:rsidP="00F552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panel_assembly_test-3point_bend-Factor of Safety-Factor of Safety1</w:t>
                  </w:r>
                </w:p>
              </w:tc>
            </w:tr>
          </w:tbl>
          <w:p w14:paraId="3F4ED294" w14:textId="77777777" w:rsidR="00F552AC" w:rsidRPr="000B04D4" w:rsidRDefault="00F552AC" w:rsidP="000A7C6B"/>
          <w:bookmarkEnd w:id="22"/>
          <w:bookmarkEnd w:id="23"/>
          <w:bookmarkEnd w:id="24"/>
          <w:p w14:paraId="5C64B5C0" w14:textId="77F5FC9D" w:rsidR="00EC2432" w:rsidRDefault="00EC2432" w:rsidP="000A7C6B"/>
        </w:tc>
      </w:tr>
    </w:tbl>
    <w:p w14:paraId="1A0A6A70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4D23190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53FD6E0" w14:textId="7B4E4789" w:rsidR="000B1701" w:rsidRDefault="00F552AC" w:rsidP="00F552AC">
            <w:pPr>
              <w:pStyle w:val="Heading1"/>
            </w:pPr>
            <w:bookmarkStart w:id="26" w:name="_Toc69464018"/>
            <w:r>
              <w:t>Conclusion</w:t>
            </w:r>
            <w:bookmarkEnd w:id="26"/>
          </w:p>
        </w:tc>
      </w:tr>
    </w:tbl>
    <w:p w14:paraId="4D7DAA02" w14:textId="03FA6FD4" w:rsidR="00AC3438" w:rsidRPr="00AC3438" w:rsidRDefault="00AC3438" w:rsidP="00FE0924"/>
    <w:sectPr w:rsidR="00AC3438" w:rsidRPr="00AC3438" w:rsidSect="00F552AC">
      <w:footerReference w:type="default" r:id="rId28"/>
      <w:footerReference w:type="first" r:id="rId2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B3E51" w14:textId="77777777" w:rsidR="00F552AC" w:rsidRDefault="00F552AC" w:rsidP="00F25CD7">
      <w:pPr>
        <w:spacing w:after="0" w:line="240" w:lineRule="auto"/>
      </w:pPr>
      <w:r>
        <w:separator/>
      </w:r>
    </w:p>
  </w:endnote>
  <w:endnote w:type="continuationSeparator" w:id="0">
    <w:p w14:paraId="7F573919" w14:textId="77777777" w:rsidR="00F552AC" w:rsidRDefault="00F552A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16661477" w14:textId="77777777" w:rsidTr="003E1AE9">
      <w:tc>
        <w:tcPr>
          <w:tcW w:w="867" w:type="pct"/>
        </w:tcPr>
        <w:p w14:paraId="665DD188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DB99D60" wp14:editId="74D71E1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83C3CC7" w14:textId="77427602" w:rsidR="00DC4D2F" w:rsidRDefault="00F552A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9F4671F" w14:textId="22B44B03" w:rsidR="00DC4D2F" w:rsidRDefault="00F552A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</w:t>
          </w:r>
        </w:p>
      </w:tc>
      <w:tc>
        <w:tcPr>
          <w:tcW w:w="0" w:type="auto"/>
          <w:vAlign w:val="bottom"/>
        </w:tcPr>
        <w:p w14:paraId="3024FF62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652BE61B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2D684216" w14:textId="77777777" w:rsidTr="00BF0BC4">
      <w:tc>
        <w:tcPr>
          <w:tcW w:w="1908" w:type="dxa"/>
        </w:tcPr>
        <w:p w14:paraId="56AC864D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BA9B390" wp14:editId="385A9479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33A90AEB" w14:textId="1AA3C9A0" w:rsidR="00DC4D2F" w:rsidRDefault="00F552A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7714B621" w14:textId="37C35CDE" w:rsidR="00DC4D2F" w:rsidRDefault="00F552A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</w:t>
          </w:r>
        </w:p>
      </w:tc>
      <w:tc>
        <w:tcPr>
          <w:tcW w:w="360" w:type="dxa"/>
          <w:vAlign w:val="bottom"/>
        </w:tcPr>
        <w:p w14:paraId="709C0B3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3BC0383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E5574" w14:textId="77777777" w:rsidR="00F552AC" w:rsidRDefault="00F552AC" w:rsidP="00F25CD7">
      <w:pPr>
        <w:spacing w:after="0" w:line="240" w:lineRule="auto"/>
      </w:pPr>
      <w:r>
        <w:separator/>
      </w:r>
    </w:p>
  </w:footnote>
  <w:footnote w:type="continuationSeparator" w:id="0">
    <w:p w14:paraId="47E4538B" w14:textId="77777777" w:rsidR="00F552AC" w:rsidRDefault="00F552A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52A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2AC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EB4DC"/>
  <w15:docId w15:val="{EAC97437-615D-4534-A228-78D80D607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3</TotalTime>
  <Pages>13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2021-04-16T18:10:00Z</dcterms:created>
  <dcterms:modified xsi:type="dcterms:W3CDTF">2021-04-16T18:13:00Z</dcterms:modified>
</cp:coreProperties>
</file>