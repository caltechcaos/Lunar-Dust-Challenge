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335F1526" w14:textId="77777777" w:rsidTr="00A43A5B">
        <w:trPr>
          <w:cantSplit/>
          <w:trHeight w:val="4488"/>
        </w:trPr>
        <w:tc>
          <w:tcPr>
            <w:tcW w:w="6285" w:type="dxa"/>
          </w:tcPr>
          <w:p w14:paraId="4E331F83" w14:textId="7C4D8E3C" w:rsidR="00F448BC" w:rsidRDefault="009C5CD8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569832" wp14:editId="7C7614D8">
                  <wp:extent cx="3853815" cy="2060575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7F5D6E63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1A4CC600" w14:textId="263F8BA9" w:rsidR="00B77317" w:rsidRPr="00CD1539" w:rsidRDefault="009C5CD8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segmented_panel_assembly_test</w:t>
                  </w:r>
                  <w:proofErr w:type="spellEnd"/>
                </w:p>
                <w:p w14:paraId="0E54A693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60870E32" w14:textId="63D08714" w:rsidR="00B77317" w:rsidRPr="00CD1539" w:rsidRDefault="009C5CD8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Sunday, April 18,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14:paraId="3838883B" w14:textId="11967583" w:rsidR="00B77317" w:rsidRPr="00CD1539" w:rsidRDefault="009C5CD8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segmented_static_test</w:t>
                  </w:r>
                  <w:proofErr w:type="spellEnd"/>
                </w:p>
                <w:p w14:paraId="6BCF00C5" w14:textId="57D3CD9F" w:rsidR="00B77317" w:rsidRPr="006A441F" w:rsidRDefault="009C5CD8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4A294AF2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3E60D0AA" w14:textId="2EC9DF21" w:rsidR="00B77317" w:rsidRDefault="009C5CD8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04515E4D" w14:textId="348F94BC" w:rsidR="009C5CD8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69652941" w:history="1">
                        <w:r w:rsidR="009C5CD8" w:rsidRPr="00544D5F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9C5CD8">
                          <w:rPr>
                            <w:noProof/>
                            <w:webHidden/>
                          </w:rPr>
                          <w:tab/>
                        </w:r>
                        <w:r w:rsidR="009C5CD8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9C5CD8">
                          <w:rPr>
                            <w:noProof/>
                            <w:webHidden/>
                          </w:rPr>
                          <w:instrText xml:space="preserve"> PAGEREF _Toc69652941 \h </w:instrText>
                        </w:r>
                        <w:r w:rsidR="009C5CD8">
                          <w:rPr>
                            <w:noProof/>
                            <w:webHidden/>
                          </w:rPr>
                        </w:r>
                        <w:r w:rsidR="009C5CD8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9C5CD8">
                          <w:rPr>
                            <w:noProof/>
                            <w:webHidden/>
                          </w:rPr>
                          <w:t>1</w:t>
                        </w:r>
                        <w:r w:rsidR="009C5CD8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09B7535" w14:textId="1047F742" w:rsidR="009C5CD8" w:rsidRDefault="009C5CD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52942" w:history="1">
                        <w:r w:rsidRPr="00544D5F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_Toc69652942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6EC45CD" w14:textId="2CC57680" w:rsidR="009C5CD8" w:rsidRDefault="009C5CD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52943" w:history="1">
                        <w:r w:rsidRPr="00544D5F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_Toc69652943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13E9141" w14:textId="3C9BA943" w:rsidR="009C5CD8" w:rsidRDefault="009C5CD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52944" w:history="1">
                        <w:r w:rsidRPr="00544D5F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_Toc69652944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85744E6" w14:textId="24EA398A" w:rsidR="009C5CD8" w:rsidRDefault="009C5CD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52945" w:history="1">
                        <w:r w:rsidRPr="00544D5F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_Toc69652945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6FB2709" w14:textId="72082C35" w:rsidR="009C5CD8" w:rsidRDefault="009C5CD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52946" w:history="1">
                        <w:r w:rsidRPr="00544D5F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_Toc69652946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C156B4C" w14:textId="2CC79E9D" w:rsidR="009C5CD8" w:rsidRDefault="009C5CD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52947" w:history="1">
                        <w:r w:rsidRPr="00544D5F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_Toc69652947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CC21327" w14:textId="712F6F27" w:rsidR="009C5CD8" w:rsidRDefault="009C5CD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52948" w:history="1">
                        <w:r w:rsidRPr="00544D5F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_Toc69652948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C65C97C" w14:textId="1628D3E7" w:rsidR="009C5CD8" w:rsidRDefault="009C5CD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52949" w:history="1">
                        <w:r w:rsidRPr="00544D5F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_Toc69652949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7EF7FE0" w14:textId="2E4BB506" w:rsidR="009C5CD8" w:rsidRDefault="009C5CD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52950" w:history="1">
                        <w:r w:rsidRPr="00544D5F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_Toc69652950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A098872" w14:textId="4BA2D2A9" w:rsidR="009C5CD8" w:rsidRDefault="009C5CD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52951" w:history="1">
                        <w:r w:rsidRPr="00544D5F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_Toc69652951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AC44F9C" w14:textId="7A395CC1" w:rsidR="009C5CD8" w:rsidRDefault="009C5CD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52952" w:history="1">
                        <w:r w:rsidRPr="00544D5F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_Toc69652952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82EF779" w14:textId="07F30B4E" w:rsidR="009C5CD8" w:rsidRDefault="009C5CD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52953" w:history="1">
                        <w:r w:rsidRPr="00544D5F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_Toc69652953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CD8DB0F" w14:textId="54E04119" w:rsidR="009C5CD8" w:rsidRDefault="009C5CD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52954" w:history="1">
                        <w:r w:rsidRPr="00544D5F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_Toc69652954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658C330" w14:textId="48871347" w:rsidR="009C5CD8" w:rsidRDefault="009C5CD8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652955" w:history="1">
                        <w:r w:rsidRPr="00544D5F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_Toc69652955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331D79C" w14:textId="2644E247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2D2D0680" w14:textId="77777777" w:rsidR="00F448BC" w:rsidRDefault="00F448BC" w:rsidP="00A5373F"/>
        </w:tc>
      </w:tr>
      <w:tr w:rsidR="00F448BC" w14:paraId="05F7FC44" w14:textId="77777777" w:rsidTr="00BE081A">
        <w:trPr>
          <w:cantSplit/>
          <w:trHeight w:val="3924"/>
        </w:trPr>
        <w:tc>
          <w:tcPr>
            <w:tcW w:w="6285" w:type="dxa"/>
          </w:tcPr>
          <w:p w14:paraId="61BB1291" w14:textId="39534A6F" w:rsidR="00C27B5D" w:rsidRDefault="009C5CD8" w:rsidP="00C27B5D">
            <w:pPr>
              <w:pStyle w:val="Heading1"/>
              <w:outlineLvl w:val="0"/>
            </w:pPr>
            <w:bookmarkStart w:id="0" w:name="_Toc69652941"/>
            <w:r>
              <w:t>Description</w:t>
            </w:r>
            <w:bookmarkEnd w:id="0"/>
          </w:p>
          <w:p w14:paraId="60C4349E" w14:textId="0977D71C" w:rsidR="00F448BC" w:rsidRPr="00E65D6E" w:rsidRDefault="009C5CD8" w:rsidP="00FF408C">
            <w:r>
              <w:t>No Data</w:t>
            </w:r>
          </w:p>
        </w:tc>
        <w:tc>
          <w:tcPr>
            <w:tcW w:w="4713" w:type="dxa"/>
            <w:vMerge/>
          </w:tcPr>
          <w:p w14:paraId="62237979" w14:textId="77777777" w:rsidR="00F448BC" w:rsidRPr="00A33AA4" w:rsidRDefault="00F448BC" w:rsidP="00840CC7">
            <w:pPr>
              <w:pStyle w:val="TOC3"/>
            </w:pPr>
          </w:p>
        </w:tc>
      </w:tr>
    </w:tbl>
    <w:p w14:paraId="15955FFF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224DDD4C" w14:textId="77777777" w:rsidTr="00DD03CF">
        <w:tc>
          <w:tcPr>
            <w:tcW w:w="11016" w:type="dxa"/>
          </w:tcPr>
          <w:p w14:paraId="1E908252" w14:textId="42A402CA" w:rsidR="00343025" w:rsidRDefault="009C5CD8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69652942"/>
            <w:r>
              <w:lastRenderedPageBreak/>
              <w:t>Assumptions</w:t>
            </w:r>
            <w:bookmarkEnd w:id="4"/>
          </w:p>
          <w:p w14:paraId="7921D74F" w14:textId="276E4241" w:rsidR="00A96F2C" w:rsidRDefault="00A96F2C" w:rsidP="00A96F2C"/>
        </w:tc>
      </w:tr>
    </w:tbl>
    <w:p w14:paraId="202F8028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611656A6" w14:textId="77777777" w:rsidTr="00ED5A01">
        <w:tc>
          <w:tcPr>
            <w:tcW w:w="11016" w:type="dxa"/>
          </w:tcPr>
          <w:p w14:paraId="59544650" w14:textId="63F26460" w:rsidR="00FF408C" w:rsidRDefault="009C5CD8" w:rsidP="00FF408C">
            <w:pPr>
              <w:pStyle w:val="Heading1"/>
              <w:outlineLvl w:val="0"/>
            </w:pPr>
            <w:bookmarkStart w:id="5" w:name="_Toc69652943"/>
            <w:r>
              <w:t>Model Information</w:t>
            </w:r>
            <w:bookmarkEnd w:id="5"/>
          </w:p>
          <w:p w14:paraId="111A455B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2BAEF44D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2952AC97" w14:textId="77777777" w:rsidTr="00077EA0">
                    <w:tc>
                      <w:tcPr>
                        <w:tcW w:w="8640" w:type="dxa"/>
                      </w:tcPr>
                      <w:p w14:paraId="37E362D1" w14:textId="289B92AA" w:rsidR="00077EA0" w:rsidRDefault="009C5CD8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73563AC1" wp14:editId="453E7EEA">
                              <wp:extent cx="5349240" cy="3505835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5058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63B3ED54" w14:textId="21DD11D0" w:rsidR="00C16188" w:rsidRDefault="009C5CD8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segmented_panel_assembly_test</w:t>
                  </w:r>
                </w:p>
                <w:p w14:paraId="08A48C81" w14:textId="5221794A" w:rsidR="00C16188" w:rsidRDefault="009C5CD8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11392AE6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1DEF3BA" w14:textId="79FDDD0A" w:rsidR="00C16188" w:rsidRPr="0044448A" w:rsidRDefault="009C5CD8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038C50E8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92F64A3" w14:textId="2D846E64" w:rsidR="00C16188" w:rsidRDefault="009C5CD8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A34AC11" w14:textId="2708231E" w:rsidR="00C16188" w:rsidRDefault="009C5CD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1B9BC67" w14:textId="46480846" w:rsidR="00C16188" w:rsidRDefault="009C5CD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D7D860B" w14:textId="3E4E079A" w:rsidR="00C16188" w:rsidRDefault="009C5CD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9C5CD8" w14:paraId="13998E82" w14:textId="77777777" w:rsidTr="00000B2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1772BB" w14:textId="2267F17A" w:rsidR="009C5CD8" w:rsidRDefault="009C5CD8" w:rsidP="00000B2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63991ADE" w14:textId="6049A4D6" w:rsidR="009C5CD8" w:rsidRPr="0044448A" w:rsidRDefault="009C5CD8" w:rsidP="00000B2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44590E5" wp14:editId="43A8C095">
                        <wp:extent cx="1562735" cy="1024255"/>
                        <wp:effectExtent l="0" t="0" r="0" b="4445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A89390" w14:textId="2306146F" w:rsidR="009C5CD8" w:rsidRPr="0044448A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8D232D" w14:textId="77777777" w:rsidR="009C5CD8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Mass:0.0243675 kg</w:t>
                  </w:r>
                </w:p>
                <w:p w14:paraId="0C026647" w14:textId="77777777" w:rsidR="009C5CD8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Volume:9.025e-06 m^3</w:t>
                  </w:r>
                </w:p>
                <w:p w14:paraId="39101E31" w14:textId="77777777" w:rsidR="009C5CD8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072CD924" w14:textId="77777777" w:rsidR="009C5CD8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Weight:0.238802 N</w:t>
                  </w:r>
                </w:p>
                <w:p w14:paraId="7531B7C7" w14:textId="3A631BC3" w:rsidR="009C5CD8" w:rsidRPr="0044448A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CBDCE2" w14:textId="77777777" w:rsidR="009C5CD8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2020-2024\NASA_Big_Idea_Challenge\GrabCAD\Current\Mechanical\v3_tiz\FEA\segmented_panel_fea\adhesive_segmented_test.SLDPRT</w:t>
                  </w:r>
                </w:p>
                <w:p w14:paraId="0F643D8A" w14:textId="73E5A7AF" w:rsidR="009C5CD8" w:rsidRPr="0044448A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18 11:36:50 2021</w:t>
                  </w:r>
                </w:p>
              </w:tc>
            </w:tr>
            <w:tr w:rsidR="009C5CD8" w14:paraId="29B35984" w14:textId="77777777" w:rsidTr="00000B2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FCCD9F" w14:textId="29FEBCFC" w:rsidR="009C5CD8" w:rsidRDefault="009C5CD8" w:rsidP="00000B2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Split Line1</w:t>
                  </w:r>
                </w:p>
                <w:p w14:paraId="71690FAC" w14:textId="12486173" w:rsidR="009C5CD8" w:rsidRPr="0044448A" w:rsidRDefault="009C5CD8" w:rsidP="00000B2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DCF2E0C" wp14:editId="6D869B66">
                        <wp:extent cx="1562735" cy="1024255"/>
                        <wp:effectExtent l="0" t="0" r="0" b="444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8B1B30" w14:textId="4CB736DA" w:rsidR="009C5CD8" w:rsidRPr="0044448A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1B3760" w14:textId="77777777" w:rsidR="009C5CD8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Mass:0.423555 kg</w:t>
                  </w:r>
                </w:p>
                <w:p w14:paraId="2E95F6B6" w14:textId="77777777" w:rsidR="009C5CD8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Volume:0.000168077 m^3</w:t>
                  </w:r>
                </w:p>
                <w:p w14:paraId="426D29A8" w14:textId="77777777" w:rsidR="009C5CD8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Density:2,520 kg/m^3</w:t>
                  </w:r>
                </w:p>
                <w:p w14:paraId="74BF85F4" w14:textId="77777777" w:rsidR="009C5CD8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Weight:4.15084 N</w:t>
                  </w:r>
                </w:p>
                <w:p w14:paraId="019EFB40" w14:textId="70E3F875" w:rsidR="009C5CD8" w:rsidRPr="0044448A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CBA27A" w14:textId="77777777" w:rsidR="009C5CD8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2020-2024\NASA_Big_Idea_Challenge\GrabCAD\Current\Mechanical\v3_tiz\FEA\segmented_panel_fea\bplate_segmented_test.SLDPRT</w:t>
                  </w:r>
                </w:p>
                <w:p w14:paraId="4B196E90" w14:textId="2A24E8E8" w:rsidR="009C5CD8" w:rsidRPr="0044448A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18 11:36:51 2021</w:t>
                  </w:r>
                </w:p>
              </w:tc>
            </w:tr>
            <w:tr w:rsidR="009C5CD8" w14:paraId="1B95E6CF" w14:textId="77777777" w:rsidTr="00000B2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7DDBAB" w14:textId="1F632563" w:rsidR="009C5CD8" w:rsidRDefault="009C5CD8" w:rsidP="00000B2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Fillet2</w:t>
                  </w:r>
                </w:p>
                <w:p w14:paraId="57610A3C" w14:textId="0014AC4B" w:rsidR="009C5CD8" w:rsidRPr="0044448A" w:rsidRDefault="009C5CD8" w:rsidP="00000B2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422756A" wp14:editId="3CBE5FA3">
                        <wp:extent cx="1562735" cy="1024255"/>
                        <wp:effectExtent l="0" t="0" r="0" b="444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D274D7" w14:textId="0199D94E" w:rsidR="009C5CD8" w:rsidRPr="0044448A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A6CF48" w14:textId="77777777" w:rsidR="009C5CD8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Mass:0.0291259 kg</w:t>
                  </w:r>
                </w:p>
                <w:p w14:paraId="60C38F6B" w14:textId="77777777" w:rsidR="009C5CD8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Volume:2.05112e-05 m^3</w:t>
                  </w:r>
                </w:p>
                <w:p w14:paraId="492B1A78" w14:textId="77777777" w:rsidR="009C5CD8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Density:1,420 kg/m^3</w:t>
                  </w:r>
                </w:p>
                <w:p w14:paraId="362E8585" w14:textId="77777777" w:rsidR="009C5CD8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Weight:0.285434 N</w:t>
                  </w:r>
                </w:p>
                <w:p w14:paraId="64D93C29" w14:textId="15A35632" w:rsidR="009C5CD8" w:rsidRPr="0044448A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850503" w14:textId="77777777" w:rsidR="009C5CD8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2020-2024\NASA_Big_Idea_Challenge\GrabCAD\Current\Mechanical\v3_tiz\FEA\segmented_panel_fea\pcb_mockup_segmented_test.SLDPRT</w:t>
                  </w:r>
                </w:p>
                <w:p w14:paraId="7CE5EBD9" w14:textId="411E1756" w:rsidR="009C5CD8" w:rsidRPr="0044448A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18 11:36:51 2021</w:t>
                  </w:r>
                </w:p>
              </w:tc>
            </w:tr>
            <w:tr w:rsidR="009C5CD8" w14:paraId="156A62D8" w14:textId="77777777" w:rsidTr="00000B2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C45A28" w14:textId="160FE2EB" w:rsidR="009C5CD8" w:rsidRDefault="009C5CD8" w:rsidP="00000B2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67C38AE5" w14:textId="54142F67" w:rsidR="009C5CD8" w:rsidRPr="0044448A" w:rsidRDefault="009C5CD8" w:rsidP="00000B2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56B7788" wp14:editId="250B68E6">
                        <wp:extent cx="1562735" cy="1024255"/>
                        <wp:effectExtent l="0" t="0" r="0" b="4445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B44F47" w14:textId="41703858" w:rsidR="009C5CD8" w:rsidRPr="0044448A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48F845" w14:textId="77777777" w:rsidR="009C5CD8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Mass:0.0702145 kg</w:t>
                  </w:r>
                </w:p>
                <w:p w14:paraId="7C0E5847" w14:textId="77777777" w:rsidR="009C5CD8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Volume:1.805e-05 m^3</w:t>
                  </w:r>
                </w:p>
                <w:p w14:paraId="17F79CD6" w14:textId="77777777" w:rsidR="009C5CD8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Density:3,890 kg/m^3</w:t>
                  </w:r>
                </w:p>
                <w:p w14:paraId="2573C8C4" w14:textId="77777777" w:rsidR="009C5CD8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Weight:0.688102 N</w:t>
                  </w:r>
                </w:p>
                <w:p w14:paraId="475239B3" w14:textId="1148806E" w:rsidR="009C5CD8" w:rsidRPr="0044448A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910D53" w14:textId="77777777" w:rsidR="009C5CD8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2020-2024\NASA_Big_Idea_Challenge\GrabCAD\Current\Mechanical\v3_tiz\FEA\segmented_panel_fea\tplate_segmented_test.SLDPRT</w:t>
                  </w:r>
                </w:p>
                <w:p w14:paraId="387C58E0" w14:textId="25B8F3DC" w:rsidR="009C5CD8" w:rsidRPr="0044448A" w:rsidRDefault="009C5CD8" w:rsidP="00000B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18 11:36:50 2021</w:t>
                  </w:r>
                </w:p>
              </w:tc>
            </w:tr>
            <w:tr w:rsidR="00C16188" w14:paraId="0C44ED57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087FF7" w14:textId="5DAB43A5" w:rsidR="00C16188" w:rsidRDefault="009C5CD8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1621FC9A" w14:textId="6243719A" w:rsidR="004B3022" w:rsidRPr="0044448A" w:rsidRDefault="009C5CD8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06A0187" wp14:editId="54ECA301">
                        <wp:extent cx="1562735" cy="1024255"/>
                        <wp:effectExtent l="0" t="0" r="0" b="444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4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E45991" w14:textId="07212ED8" w:rsidR="00C16188" w:rsidRPr="0044448A" w:rsidRDefault="009C5CD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78441B" w14:textId="77777777" w:rsidR="009C5CD8" w:rsidRDefault="009C5CD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Mass:0.0702145 kg</w:t>
                  </w:r>
                </w:p>
                <w:p w14:paraId="28AD9925" w14:textId="77777777" w:rsidR="009C5CD8" w:rsidRDefault="009C5CD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Volume:1.805e-05 m^3</w:t>
                  </w:r>
                </w:p>
                <w:p w14:paraId="6A96A9E4" w14:textId="77777777" w:rsidR="009C5CD8" w:rsidRDefault="009C5CD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Density:3,890 kg/m^3</w:t>
                  </w:r>
                </w:p>
                <w:p w14:paraId="799A6301" w14:textId="77777777" w:rsidR="009C5CD8" w:rsidRDefault="009C5CD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Weight:0.688102 N</w:t>
                  </w:r>
                </w:p>
                <w:p w14:paraId="434CDD4D" w14:textId="31007522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34D780" w14:textId="77777777" w:rsidR="009C5CD8" w:rsidRDefault="009C5CD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2020-2024\NASA_Big_Idea_Challenge\GrabCAD\Current\Mechanical\v3_tiz\FEA\segmented_panel_fea\tplate_segmented_test.SLDPRT</w:t>
                  </w:r>
                </w:p>
                <w:p w14:paraId="76D2B3B4" w14:textId="673C2CC7" w:rsidR="00C16188" w:rsidRPr="0044448A" w:rsidRDefault="009C5CD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18 11:36:50 2021</w:t>
                  </w:r>
                </w:p>
              </w:tc>
            </w:tr>
          </w:tbl>
          <w:p w14:paraId="11E03322" w14:textId="2A3A5DD9" w:rsidR="00FF408C" w:rsidRDefault="00FF408C" w:rsidP="00A96F2C"/>
        </w:tc>
      </w:tr>
    </w:tbl>
    <w:p w14:paraId="3106FA18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1E511B6C" w14:textId="77777777" w:rsidTr="005E294F">
        <w:tc>
          <w:tcPr>
            <w:tcW w:w="11016" w:type="dxa"/>
          </w:tcPr>
          <w:p w14:paraId="73B531BF" w14:textId="58737EC2" w:rsidR="00B35001" w:rsidRPr="00B35001" w:rsidRDefault="009C5CD8" w:rsidP="00B35001">
            <w:pPr>
              <w:pStyle w:val="Heading1"/>
              <w:outlineLvl w:val="0"/>
            </w:pPr>
            <w:bookmarkStart w:id="6" w:name="_Toc69652944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1522"/>
              <w:gridCol w:w="9232"/>
            </w:tblGrid>
            <w:tr w:rsidR="00B35001" w14:paraId="3054875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427416" w14:textId="6CFE08DA" w:rsidR="00B35001" w:rsidRDefault="009C5CD8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6C21AB" w14:textId="56A2E222" w:rsidR="00B35001" w:rsidRDefault="009C5CD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segmented_static_test</w:t>
                  </w:r>
                  <w:proofErr w:type="spellEnd"/>
                </w:p>
              </w:tc>
            </w:tr>
            <w:tr w:rsidR="009C5CD8" w14:paraId="2E00A93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9AACED" w14:textId="6A697415" w:rsidR="009C5CD8" w:rsidRDefault="009C5CD8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E8D357" w14:textId="6A972B2F" w:rsidR="009C5CD8" w:rsidRDefault="009C5CD8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9C5CD8" w14:paraId="3E08D67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72F1D5" w14:textId="74184EDF" w:rsidR="009C5CD8" w:rsidRDefault="009C5CD8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B432AD" w14:textId="6396B154" w:rsidR="009C5CD8" w:rsidRDefault="009C5CD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9C5CD8" w14:paraId="2224A82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7AF895" w14:textId="7352B8C6" w:rsidR="009C5CD8" w:rsidRDefault="009C5CD8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9F2394" w14:textId="47878C60" w:rsidR="009C5CD8" w:rsidRDefault="009C5CD8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9C5CD8" w14:paraId="2E87D7B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244075" w14:textId="2C6B2335" w:rsidR="009C5CD8" w:rsidRDefault="009C5CD8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C9B740" w14:textId="253263AD" w:rsidR="009C5CD8" w:rsidRDefault="009C5CD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9C5CD8" w14:paraId="16CFA8F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8D53BF" w14:textId="379151A9" w:rsidR="009C5CD8" w:rsidRDefault="009C5CD8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D29CA1" w14:textId="5CF6A300" w:rsidR="009C5CD8" w:rsidRDefault="009C5CD8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9C5CD8" w14:paraId="0AFE366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D1C6A5" w14:textId="55794A95" w:rsidR="009C5CD8" w:rsidRDefault="009C5CD8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BE8B99" w14:textId="292F0F12" w:rsidR="009C5CD8" w:rsidRDefault="009C5CD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C5CD8" w14:paraId="7B6CC63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668904" w14:textId="16FD51C3" w:rsidR="009C5CD8" w:rsidRDefault="009C5CD8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A307BE" w14:textId="0F366801" w:rsidR="009C5CD8" w:rsidRDefault="009C5CD8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FFEPlus</w:t>
                  </w:r>
                  <w:proofErr w:type="spellEnd"/>
                </w:p>
              </w:tc>
            </w:tr>
            <w:tr w:rsidR="009C5CD8" w14:paraId="109D5AA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34A9EE" w14:textId="7FABAF6D" w:rsidR="009C5CD8" w:rsidRDefault="009C5CD8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67B526" w14:textId="7875E4FA" w:rsidR="009C5CD8" w:rsidRDefault="009C5CD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C5CD8" w14:paraId="58BE02C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20D523" w14:textId="0C7CE3C3" w:rsidR="009C5CD8" w:rsidRDefault="009C5CD8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9D5B22" w14:textId="2E3A590D" w:rsidR="009C5CD8" w:rsidRDefault="009C5CD8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C5CD8" w14:paraId="5DAD94C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D48867" w14:textId="6732B611" w:rsidR="009C5CD8" w:rsidRDefault="009C5CD8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81B945" w14:textId="1F7FA775" w:rsidR="009C5CD8" w:rsidRDefault="009C5CD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C5CD8" w14:paraId="0B928F3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1A1FBD" w14:textId="108DD61A" w:rsidR="009C5CD8" w:rsidRDefault="009C5CD8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405F3D" w14:textId="2C5B6D1A" w:rsidR="009C5CD8" w:rsidRDefault="009C5CD8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9C5CD8" w14:paraId="386619C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9F0A3B" w14:textId="3FF87303" w:rsidR="009C5CD8" w:rsidRDefault="009C5CD8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583E98" w14:textId="39611401" w:rsidR="009C5CD8" w:rsidRDefault="009C5CD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C5CD8" w14:paraId="09087EB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1ADF73" w14:textId="25F1E6DB" w:rsidR="009C5CD8" w:rsidRDefault="009C5CD8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FB2D5F" w14:textId="4C323820" w:rsidR="009C5CD8" w:rsidRDefault="009C5CD8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9C5CD8" w14:paraId="648B8F2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00B725" w14:textId="59008052" w:rsidR="009C5CD8" w:rsidRDefault="009C5CD8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7EE7B4" w14:textId="0347B4DE" w:rsidR="009C5CD8" w:rsidRDefault="009C5CD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C5CD8" w14:paraId="6597C5F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AC5B62" w14:textId="0A92A4D2" w:rsidR="009C5CD8" w:rsidRDefault="009C5CD8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3AA34D" w14:textId="36C9CB14" w:rsidR="009C5CD8" w:rsidRDefault="009C5CD8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C5CD8" w14:paraId="0E7FE45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7E690C" w14:textId="5B6759B5" w:rsidR="009C5CD8" w:rsidRDefault="009C5CD8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90C26F" w14:textId="26E963E0" w:rsidR="009C5CD8" w:rsidRDefault="009C5CD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(C:\Users\Natha\Desktop\Caltech 2020-2024\NASA_Big_Idea_Challenge\GrabCAD\Current\Mechanical\v3_tiz\FEA\segmented_panel_fea)</w:t>
                  </w:r>
                </w:p>
              </w:tc>
            </w:tr>
          </w:tbl>
          <w:p w14:paraId="5FE63A22" w14:textId="6201A7CC" w:rsidR="005E294F" w:rsidRDefault="005E294F" w:rsidP="00A96F2C"/>
        </w:tc>
      </w:tr>
      <w:bookmarkEnd w:id="1"/>
      <w:bookmarkEnd w:id="2"/>
      <w:bookmarkEnd w:id="3"/>
    </w:tbl>
    <w:p w14:paraId="2895B562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33B1B9F1" w14:textId="77777777" w:rsidTr="00E80CD9">
        <w:tc>
          <w:tcPr>
            <w:tcW w:w="11016" w:type="dxa"/>
          </w:tcPr>
          <w:p w14:paraId="125C3E75" w14:textId="30FFF37C" w:rsidR="00F33129" w:rsidRPr="00B35001" w:rsidRDefault="009C5CD8" w:rsidP="000A7C6B">
            <w:pPr>
              <w:pStyle w:val="Heading1"/>
              <w:outlineLvl w:val="0"/>
            </w:pPr>
            <w:bookmarkStart w:id="7" w:name="_Toc69652945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6393D77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D4B769" w14:textId="5A17307C" w:rsidR="00F33129" w:rsidRDefault="009C5CD8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8D3E17" w14:textId="4AD1B94B" w:rsidR="00F33129" w:rsidRDefault="009C5CD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9C5CD8" w14:paraId="7B6BBFC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051D24" w14:textId="6FAA5F55" w:rsidR="009C5CD8" w:rsidRDefault="009C5CD8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3BC119" w14:textId="761838E3" w:rsidR="009C5CD8" w:rsidRDefault="009C5CD8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9C5CD8" w14:paraId="47B8C50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B11A4F" w14:textId="166A65BF" w:rsidR="009C5CD8" w:rsidRDefault="009C5CD8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4B0983" w14:textId="0ACE1493" w:rsidR="009C5CD8" w:rsidRDefault="009C5CD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9C5CD8" w14:paraId="77361CB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D8D422" w14:textId="71F95B45" w:rsidR="009C5CD8" w:rsidRDefault="009C5CD8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4EFC69" w14:textId="062F5364" w:rsidR="009C5CD8" w:rsidRDefault="009C5CD8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9C5CD8" w14:paraId="303549D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0699BE" w14:textId="075E30F9" w:rsidR="009C5CD8" w:rsidRDefault="009C5CD8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44DF3F" w14:textId="43896399" w:rsidR="009C5CD8" w:rsidRDefault="009C5CD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778490BE" w14:textId="7D6FEB10" w:rsidR="00F33129" w:rsidRDefault="00F33129" w:rsidP="000A7C6B"/>
        </w:tc>
      </w:tr>
    </w:tbl>
    <w:p w14:paraId="44372233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13E99AC8" w14:textId="77777777" w:rsidTr="005273D5">
        <w:trPr>
          <w:trHeight w:val="4158"/>
        </w:trPr>
        <w:tc>
          <w:tcPr>
            <w:tcW w:w="11136" w:type="dxa"/>
          </w:tcPr>
          <w:p w14:paraId="1227DB97" w14:textId="291CD3BD" w:rsidR="00E80CD9" w:rsidRPr="00AC3438" w:rsidRDefault="009C5CD8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69652946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22ADF24F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E1FFA43" w14:textId="4D1B00AA" w:rsidR="00E80CD9" w:rsidRPr="003E6C57" w:rsidRDefault="009C5CD8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BD09DFA" w14:textId="22917EDD" w:rsidR="00E80CD9" w:rsidRPr="003E6C57" w:rsidRDefault="009C5CD8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D495E28" w14:textId="5ADA05B2" w:rsidR="00E80CD9" w:rsidRPr="003E6C57" w:rsidRDefault="009C5CD8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71E66F5C" w14:textId="77777777" w:rsidTr="009C5C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06358902" w14:textId="7DCA9ED1" w:rsidR="00E80CD9" w:rsidRPr="00577134" w:rsidRDefault="009C5CD8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613BB342" wp14:editId="0D8CDA10">
                        <wp:extent cx="1904365" cy="1247775"/>
                        <wp:effectExtent l="0" t="0" r="635" b="952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47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29F1C0D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D5D011" w14:textId="75EF8F3D" w:rsidR="00E80CD9" w:rsidRPr="00BE6656" w:rsidRDefault="009C5CD8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B9BFACF" w14:textId="60FD29FB" w:rsidR="00E80CD9" w:rsidRPr="00BE6656" w:rsidRDefault="009C5CD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STYCAST 2850FT/Catalyst 23LV</w:t>
                        </w:r>
                      </w:p>
                    </w:tc>
                  </w:tr>
                  <w:tr w:rsidR="009C5CD8" w:rsidRPr="00577134" w14:paraId="251D416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B5C16C0" w14:textId="6E639177" w:rsidR="009C5CD8" w:rsidRDefault="009C5CD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6E187A2" w14:textId="7CD07C23" w:rsidR="009C5CD8" w:rsidRDefault="009C5CD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9C5CD8" w:rsidRPr="00577134" w14:paraId="28FF6D3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AE2787F" w14:textId="6A0D0262" w:rsidR="009C5CD8" w:rsidRDefault="009C5CD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D35836B" w14:textId="10216709" w:rsidR="009C5CD8" w:rsidRDefault="009C5CD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9C5CD8" w:rsidRPr="00577134" w14:paraId="173A852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43FA520" w14:textId="3B13F7A6" w:rsidR="009C5CD8" w:rsidRDefault="009C5CD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8AE713A" w14:textId="08106F27" w:rsidR="009C5CD8" w:rsidRDefault="009C5CD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1.0549e+08 N/m^2</w:t>
                        </w:r>
                      </w:p>
                    </w:tc>
                  </w:tr>
                  <w:tr w:rsidR="009C5CD8" w:rsidRPr="00577134" w14:paraId="3D19F58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BAA5D2E" w14:textId="27EC3699" w:rsidR="009C5CD8" w:rsidRDefault="009C5CD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1C56754" w14:textId="2BF7522B" w:rsidR="009C5CD8" w:rsidRDefault="009C5CD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1.19969e+08 N/m^2</w:t>
                        </w:r>
                      </w:p>
                    </w:tc>
                  </w:tr>
                  <w:tr w:rsidR="009C5CD8" w:rsidRPr="00577134" w14:paraId="6C9EFF0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A61299" w14:textId="2AAAC82C" w:rsidR="009C5CD8" w:rsidRDefault="009C5CD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B245A09" w14:textId="74CE19F8" w:rsidR="009C5CD8" w:rsidRDefault="009C5CD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9e+10 N/m^2</w:t>
                        </w:r>
                      </w:p>
                    </w:tc>
                  </w:tr>
                  <w:tr w:rsidR="009C5CD8" w:rsidRPr="00577134" w14:paraId="0C5D16E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E23520" w14:textId="6A4451F0" w:rsidR="009C5CD8" w:rsidRDefault="009C5CD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21CF7D8" w14:textId="5A0862F7" w:rsidR="009C5CD8" w:rsidRDefault="009C5CD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  </w:t>
                        </w:r>
                      </w:p>
                    </w:tc>
                  </w:tr>
                  <w:tr w:rsidR="009C5CD8" w:rsidRPr="00577134" w14:paraId="213B5E5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6875DB3" w14:textId="7D9FD313" w:rsidR="009C5CD8" w:rsidRDefault="009C5CD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228454" w14:textId="77717011" w:rsidR="009C5CD8" w:rsidRDefault="009C5CD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2,700 kg/m^3</w:t>
                        </w:r>
                      </w:p>
                    </w:tc>
                  </w:tr>
                </w:tbl>
                <w:p w14:paraId="3A80232B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60D1F665" w14:textId="55D16C6A" w:rsidR="00E80CD9" w:rsidRPr="00577134" w:rsidRDefault="009C5CD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1(Boss-Extrude1)(adhesive_segmented_test-1)</w:t>
                  </w:r>
                </w:p>
              </w:tc>
            </w:tr>
            <w:tr w:rsidR="009C5CD8" w:rsidRPr="000841BF" w14:paraId="13D82D10" w14:textId="77777777" w:rsidTr="00000B24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72CBE9E0" w14:textId="3D4E9B98" w:rsidR="009C5CD8" w:rsidRPr="000841BF" w:rsidRDefault="009C5CD8" w:rsidP="00000B24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  <w:tr w:rsidR="009C5CD8" w:rsidRPr="000841BF" w14:paraId="1521BB4E" w14:textId="77777777" w:rsidTr="009C5C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29F9799F" w14:textId="076271C0" w:rsidR="009C5CD8" w:rsidRPr="00577134" w:rsidRDefault="009C5CD8" w:rsidP="00000B24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66B28ED7" wp14:editId="1A95F97D">
                        <wp:extent cx="1904365" cy="1247775"/>
                        <wp:effectExtent l="0" t="0" r="635" b="9525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47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9C5CD8" w:rsidRPr="00577134" w14:paraId="48B963F6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2BBA539" w14:textId="7EC595AB" w:rsidR="009C5CD8" w:rsidRPr="00BE6656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3BE5B17" w14:textId="477759BA" w:rsidR="009C5CD8" w:rsidRPr="00BE6656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Macor</w:t>
                        </w:r>
                        <w:proofErr w:type="spellEnd"/>
                      </w:p>
                    </w:tc>
                  </w:tr>
                  <w:tr w:rsidR="009C5CD8" w:rsidRPr="00577134" w14:paraId="0D7079CF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849E951" w14:textId="2EFDAE33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887EAD" w14:textId="5510B69D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9C5CD8" w:rsidRPr="00577134" w14:paraId="426E391D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0D59799" w14:textId="1991E5C4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D257E62" w14:textId="0D28524B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9C5CD8" w:rsidRPr="00577134" w14:paraId="717F5BD8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061958B" w14:textId="3DF370BE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AB29EB5" w14:textId="3F390BDB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9.4e+07 N/m^2</w:t>
                        </w:r>
                      </w:p>
                    </w:tc>
                  </w:tr>
                  <w:tr w:rsidR="009C5CD8" w:rsidRPr="00577134" w14:paraId="42634460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738A3F" w14:textId="7542F25C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8B8467" w14:textId="2458AB4F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3.5e+07 N/m^2</w:t>
                        </w:r>
                      </w:p>
                    </w:tc>
                  </w:tr>
                  <w:tr w:rsidR="009C5CD8" w:rsidRPr="00577134" w14:paraId="56599172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706F75D" w14:textId="452DA1DF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14CB21B" w14:textId="02A7D197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9C5CD8" w:rsidRPr="00577134" w14:paraId="4386629C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2E3672" w14:textId="1581E539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EB6B76" w14:textId="33437A6C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6.68791e+10 N/m^2</w:t>
                        </w:r>
                      </w:p>
                    </w:tc>
                  </w:tr>
                  <w:tr w:rsidR="009C5CD8" w:rsidRPr="00577134" w14:paraId="454D9B7C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CF1DEF" w14:textId="4D52AB01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3BC2E6B" w14:textId="77771FB9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9C5CD8" w:rsidRPr="00577134" w14:paraId="58FE2CC4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AD688E7" w14:textId="2A084CA5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34F01A1" w14:textId="1B712FEF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2,520 kg/m^3</w:t>
                        </w:r>
                      </w:p>
                    </w:tc>
                  </w:tr>
                  <w:tr w:rsidR="009C5CD8" w:rsidRPr="00577134" w14:paraId="36F896FA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5280AEA" w14:textId="79C4B315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C3777B8" w14:textId="0A172AA9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2.55106e+10 N/m^2</w:t>
                        </w:r>
                      </w:p>
                    </w:tc>
                  </w:tr>
                </w:tbl>
                <w:p w14:paraId="0B3CAFB5" w14:textId="77777777" w:rsidR="009C5CD8" w:rsidRPr="00577134" w:rsidRDefault="009C5CD8" w:rsidP="00000B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322D7657" w14:textId="7C16C205" w:rsidR="009C5CD8" w:rsidRPr="00577134" w:rsidRDefault="009C5CD8" w:rsidP="00000B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1(Split Line1)(bplate_segmented_test-1)</w:t>
                  </w:r>
                </w:p>
              </w:tc>
            </w:tr>
            <w:tr w:rsidR="009C5CD8" w:rsidRPr="000841BF" w14:paraId="649E21B3" w14:textId="77777777" w:rsidTr="00000B24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05F00936" w14:textId="2131DC85" w:rsidR="009C5CD8" w:rsidRPr="000841BF" w:rsidRDefault="009C5CD8" w:rsidP="00000B24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  <w:tr w:rsidR="009C5CD8" w:rsidRPr="000841BF" w14:paraId="25A7A7F8" w14:textId="77777777" w:rsidTr="009C5C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43BA6466" w14:textId="0FB8D776" w:rsidR="009C5CD8" w:rsidRPr="00577134" w:rsidRDefault="009C5CD8" w:rsidP="00000B24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412E9565" wp14:editId="726518FD">
                        <wp:extent cx="1904365" cy="1247775"/>
                        <wp:effectExtent l="0" t="0" r="635" b="9525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47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9C5CD8" w:rsidRPr="00577134" w14:paraId="45B1502B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AA661C" w14:textId="62F1C5E1" w:rsidR="009C5CD8" w:rsidRPr="00BE6656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1C1DD6" w14:textId="1133D2C6" w:rsidR="009C5CD8" w:rsidRPr="00BE6656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Kapton</w:t>
                        </w:r>
                      </w:p>
                    </w:tc>
                  </w:tr>
                  <w:tr w:rsidR="009C5CD8" w:rsidRPr="00577134" w14:paraId="3D08EE40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30D0AC0" w14:textId="1AA8EA77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6621D40" w14:textId="5D378935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9C5CD8" w:rsidRPr="00577134" w14:paraId="07AD1072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9D91515" w14:textId="155CA0D6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80A8C17" w14:textId="1D92E6CB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9C5CD8" w:rsidRPr="00577134" w14:paraId="1322C6E3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F8A09F3" w14:textId="3834AE09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DACA42A" w14:textId="58055241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6.9e+07 N/m^2</w:t>
                        </w:r>
                      </w:p>
                    </w:tc>
                  </w:tr>
                  <w:tr w:rsidR="009C5CD8" w:rsidRPr="00577134" w14:paraId="1EC11D77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8E9B4E" w14:textId="71941CDE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5E8CB04" w14:textId="5A246B28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9C5CD8" w:rsidRPr="00577134" w14:paraId="2A69814E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5A5A57" w14:textId="2C9264B4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54886D5" w14:textId="072E1F4B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9C5CD8" w:rsidRPr="00577134" w14:paraId="12A7E68C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4C1E242" w14:textId="4E443CA2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D11E5C0" w14:textId="2AD70066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2.76e+09 N/m^2</w:t>
                        </w:r>
                      </w:p>
                    </w:tc>
                  </w:tr>
                  <w:tr w:rsidR="009C5CD8" w:rsidRPr="00577134" w14:paraId="0E86AD23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A938862" w14:textId="5FACC80B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8E40452" w14:textId="02832DE9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0.34  </w:t>
                        </w:r>
                      </w:p>
                    </w:tc>
                  </w:tr>
                  <w:tr w:rsidR="009C5CD8" w:rsidRPr="00577134" w14:paraId="00926FBE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263AA48" w14:textId="0CD58100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886B8B" w14:textId="75C2A095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1,420 kg/m^3</w:t>
                        </w:r>
                      </w:p>
                    </w:tc>
                  </w:tr>
                  <w:tr w:rsidR="009C5CD8" w:rsidRPr="00577134" w14:paraId="7DC71A47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4BB8799" w14:textId="5A48068F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94DEE98" w14:textId="18308407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20 /Kelvin</w:t>
                        </w:r>
                      </w:p>
                    </w:tc>
                  </w:tr>
                </w:tbl>
                <w:p w14:paraId="3E5D48A7" w14:textId="77777777" w:rsidR="009C5CD8" w:rsidRPr="00577134" w:rsidRDefault="009C5CD8" w:rsidP="00000B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1BB91001" w14:textId="46CFC1B4" w:rsidR="009C5CD8" w:rsidRPr="00577134" w:rsidRDefault="009C5CD8" w:rsidP="00000B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1(Fillet2)(pcb_mockup_segmented_test-1)</w:t>
                  </w:r>
                </w:p>
              </w:tc>
            </w:tr>
            <w:tr w:rsidR="009C5CD8" w:rsidRPr="000841BF" w14:paraId="5F0C88C6" w14:textId="77777777" w:rsidTr="00000B24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2FEABAA" w14:textId="6DEB013C" w:rsidR="009C5CD8" w:rsidRPr="000841BF" w:rsidRDefault="009C5CD8" w:rsidP="00000B24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  <w:tr w:rsidR="009C5CD8" w:rsidRPr="000841BF" w14:paraId="003387B5" w14:textId="77777777" w:rsidTr="009C5C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2D2642FA" w14:textId="0616B600" w:rsidR="009C5CD8" w:rsidRPr="00577134" w:rsidRDefault="009C5CD8" w:rsidP="00000B24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lastRenderedPageBreak/>
                    <w:drawing>
                      <wp:inline distT="0" distB="0" distL="0" distR="0" wp14:anchorId="3050D466" wp14:editId="755838B0">
                        <wp:extent cx="1904365" cy="1247775"/>
                        <wp:effectExtent l="0" t="0" r="635" b="9525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47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9C5CD8" w:rsidRPr="00577134" w14:paraId="539D8C95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FE42F3D" w14:textId="5A75E342" w:rsidR="009C5CD8" w:rsidRPr="00BE6656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FF4F666" w14:textId="3F74DE28" w:rsidR="009C5CD8" w:rsidRPr="00BE6656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99.5% Aluminum Oxide</w:t>
                        </w:r>
                      </w:p>
                    </w:tc>
                  </w:tr>
                  <w:tr w:rsidR="009C5CD8" w:rsidRPr="00577134" w14:paraId="62DC2F41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CDF5829" w14:textId="340DB10C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F45C67A" w14:textId="0C4DEA6F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9C5CD8" w:rsidRPr="00577134" w14:paraId="290CFB2B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DB2BDF" w14:textId="720C6627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92EF229" w14:textId="60B7D596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9C5CD8" w:rsidRPr="00577134" w14:paraId="55824B47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58C2FED" w14:textId="028ED7D6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E1778CE" w14:textId="3CFAD594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5.72e+08 N/m^2</w:t>
                        </w:r>
                      </w:p>
                    </w:tc>
                  </w:tr>
                  <w:tr w:rsidR="009C5CD8" w:rsidRPr="00577134" w14:paraId="54AE8E2A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385585A" w14:textId="4790BE78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D9B2A32" w14:textId="16E7D9F0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2.60002e+09 N/m^2</w:t>
                        </w:r>
                      </w:p>
                    </w:tc>
                  </w:tr>
                  <w:tr w:rsidR="009C5CD8" w:rsidRPr="00577134" w14:paraId="039C64A4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AA9F8B7" w14:textId="21CDA300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5B749F1" w14:textId="68F2EC0C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3.75002e+11 N/m^2</w:t>
                        </w:r>
                      </w:p>
                    </w:tc>
                  </w:tr>
                  <w:tr w:rsidR="009C5CD8" w:rsidRPr="00577134" w14:paraId="33C2FCDB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9EBB43D" w14:textId="5A6B3B4B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26E7D20" w14:textId="5ECE8F00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0.22  </w:t>
                        </w:r>
                      </w:p>
                    </w:tc>
                  </w:tr>
                  <w:tr w:rsidR="009C5CD8" w:rsidRPr="00577134" w14:paraId="2D86391C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D925229" w14:textId="1149BCAB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66BDA6" w14:textId="54D7A943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3,890 kg/m^3</w:t>
                        </w:r>
                      </w:p>
                    </w:tc>
                  </w:tr>
                  <w:tr w:rsidR="009C5CD8" w:rsidRPr="00577134" w14:paraId="6D419C5C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3A24BE5" w14:textId="09186285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466FF4" w14:textId="07884DC7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1.52001e+11 N/m^2</w:t>
                        </w:r>
                      </w:p>
                    </w:tc>
                  </w:tr>
                  <w:tr w:rsidR="009C5CD8" w:rsidRPr="00577134" w14:paraId="713D1D7B" w14:textId="77777777" w:rsidTr="00000B2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692F3A" w14:textId="50A0F424" w:rsidR="009C5CD8" w:rsidRDefault="009C5CD8" w:rsidP="00000B2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445B4FD" w14:textId="49C2D7AD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8e-06 /Kelvin</w:t>
                        </w:r>
                      </w:p>
                    </w:tc>
                  </w:tr>
                </w:tbl>
                <w:p w14:paraId="5E270EB0" w14:textId="77777777" w:rsidR="009C5CD8" w:rsidRPr="00577134" w:rsidRDefault="009C5CD8" w:rsidP="00000B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253D43C7" w14:textId="77777777" w:rsidR="009C5CD8" w:rsidRDefault="009C5CD8" w:rsidP="00000B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1(Split Line1)(tplate_segmented_test-1),</w:t>
                  </w:r>
                </w:p>
                <w:p w14:paraId="1B6B589F" w14:textId="3A5DEC34" w:rsidR="009C5CD8" w:rsidRPr="00577134" w:rsidRDefault="009C5CD8" w:rsidP="00000B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1(Split Line1)(tplate_segmented_test-2)</w:t>
                  </w:r>
                </w:p>
              </w:tc>
            </w:tr>
            <w:tr w:rsidR="009C5CD8" w:rsidRPr="000841BF" w14:paraId="02AB94EC" w14:textId="77777777" w:rsidTr="00000B24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50811265" w14:textId="2843FD38" w:rsidR="009C5CD8" w:rsidRPr="000841BF" w:rsidRDefault="009C5CD8" w:rsidP="00000B24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</w:tbl>
          <w:p w14:paraId="12A9B74C" w14:textId="5B69474D" w:rsidR="00E80CD9" w:rsidRDefault="00E80CD9" w:rsidP="000A7C6B"/>
        </w:tc>
      </w:tr>
      <w:bookmarkEnd w:id="8"/>
      <w:bookmarkEnd w:id="9"/>
      <w:bookmarkEnd w:id="10"/>
    </w:tbl>
    <w:p w14:paraId="03E398AB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03E7EB38" w14:textId="77777777" w:rsidTr="00452CBC">
        <w:tc>
          <w:tcPr>
            <w:tcW w:w="11016" w:type="dxa"/>
          </w:tcPr>
          <w:p w14:paraId="4D647977" w14:textId="0B96BEAD" w:rsidR="005273D5" w:rsidRPr="00AF1A58" w:rsidRDefault="009C5CD8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69652947"/>
            <w:r>
              <w:rPr>
                <w:rStyle w:val="Strong"/>
              </w:rPr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9C5CD8" w14:paraId="24484E4B" w14:textId="77777777" w:rsidTr="0064326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22949D8E" w14:textId="6E9D3EE0" w:rsidR="009C5CD8" w:rsidRPr="004E282D" w:rsidRDefault="009C5CD8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3A6D0377" w14:textId="16735EA7" w:rsidR="009C5CD8" w:rsidRPr="004E282D" w:rsidRDefault="009C5CD8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17293E50" w14:textId="03DBB4E6" w:rsidR="009C5CD8" w:rsidRPr="004E282D" w:rsidRDefault="009C5CD8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9C5CD8" w14:paraId="7D82622E" w14:textId="77777777" w:rsidTr="002F31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04F06BD1" w14:textId="008CF363" w:rsidR="009C5CD8" w:rsidRPr="00AD5FBA" w:rsidRDefault="009C5CD8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1664D8DE" w14:textId="22A7775C" w:rsidR="009C5CD8" w:rsidRPr="006208CB" w:rsidRDefault="009C5CD8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0D9ADABE" wp14:editId="05892E0F">
                        <wp:extent cx="1772285" cy="1161415"/>
                        <wp:effectExtent l="0" t="0" r="0" b="635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614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9C5CD8" w14:paraId="1D1CEB5C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E4B0141" w14:textId="1888E588" w:rsidR="009C5CD8" w:rsidRPr="00BE6656" w:rsidRDefault="009C5CD8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E7BC40C" w14:textId="56DA56AA" w:rsidR="009C5CD8" w:rsidRPr="00154A1A" w:rsidRDefault="009C5CD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9C5CD8" w14:paraId="4BD72A46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3155670" w14:textId="187D9DEB" w:rsidR="009C5CD8" w:rsidRDefault="009C5CD8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4A1BCDD" w14:textId="261FF5B9" w:rsidR="009C5CD8" w:rsidRDefault="009C5CD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16D827FA" w14:textId="77777777" w:rsidR="009C5CD8" w:rsidRPr="004C6DEB" w:rsidRDefault="009C5CD8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565BBA6D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0DFD800A" w14:textId="4CB98E85" w:rsidR="003F154A" w:rsidRPr="003F154A" w:rsidRDefault="009C5CD8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2F48553A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125C6E4" w14:textId="00DBBA16" w:rsidR="003F154A" w:rsidRDefault="009C5CD8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14BE8B4" w14:textId="7BD5EC4C" w:rsidR="003F154A" w:rsidRDefault="009C5CD8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82B0CFE" w14:textId="4E1EE51A" w:rsidR="003F154A" w:rsidRDefault="009C5CD8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69E50AE" w14:textId="6FBCB0F4" w:rsidR="003F154A" w:rsidRDefault="009C5CD8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7289E5F8" w14:textId="2D15794A" w:rsidR="003F154A" w:rsidRDefault="009C5CD8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31C96C0C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4FA6EE9" w14:textId="043F0354" w:rsidR="003F154A" w:rsidRDefault="009C5CD8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67D9625" w14:textId="0676B232" w:rsidR="003F154A" w:rsidRPr="00EF37BF" w:rsidRDefault="009C5CD8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-0.000314713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AF5D771" w14:textId="77B1604E" w:rsidR="003F154A" w:rsidRPr="00EF37BF" w:rsidRDefault="009C5CD8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972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456E742" w14:textId="5745F079" w:rsidR="003F154A" w:rsidRDefault="009C5CD8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6.19888e-06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4F2CDAE" w14:textId="09DA3969" w:rsidR="003F154A" w:rsidRPr="00EF37BF" w:rsidRDefault="009C5CD8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972</w:t>
                        </w:r>
                      </w:p>
                    </w:tc>
                  </w:tr>
                  <w:tr w:rsidR="00935682" w14:paraId="02A59BE0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742C80D" w14:textId="006F577B" w:rsidR="00935682" w:rsidRDefault="009C5CD8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8015D55" w14:textId="129ED247" w:rsidR="00935682" w:rsidRDefault="009C5CD8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7667213" w14:textId="6AC87C75" w:rsidR="00935682" w:rsidRDefault="009C5CD8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03327D4" w14:textId="312731B7" w:rsidR="00935682" w:rsidRDefault="009C5CD8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58BE38F" w14:textId="13D9369B" w:rsidR="00935682" w:rsidRDefault="009C5CD8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26599953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180BDE10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9C5CD8" w14:paraId="3509DFB2" w14:textId="77777777" w:rsidTr="0080573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1A52C5F6" w14:textId="7E660072" w:rsidR="009C5CD8" w:rsidRPr="004E282D" w:rsidRDefault="009C5CD8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7481200B" w14:textId="7765EA3B" w:rsidR="009C5CD8" w:rsidRPr="004E282D" w:rsidRDefault="009C5CD8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6C2AA3E" w14:textId="402D11C3" w:rsidR="009C5CD8" w:rsidRPr="004E282D" w:rsidRDefault="009C5CD8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9C5CD8" w14:paraId="35081672" w14:textId="77777777" w:rsidTr="0007460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56D77AF7" w14:textId="0EE874F3" w:rsidR="009C5CD8" w:rsidRPr="00F42DD1" w:rsidRDefault="009C5CD8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239544A0" w14:textId="2AB1557C" w:rsidR="009C5CD8" w:rsidRPr="006208CB" w:rsidRDefault="009C5CD8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70294B8A" wp14:editId="06A4F092">
                        <wp:extent cx="1907540" cy="1250315"/>
                        <wp:effectExtent l="0" t="0" r="0" b="6985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503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9C5CD8" w14:paraId="1B2AB10C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996F737" w14:textId="2492768D" w:rsidR="009C5CD8" w:rsidRPr="00BE6656" w:rsidRDefault="009C5CD8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F96E70D" w14:textId="21DAC210" w:rsidR="009C5CD8" w:rsidRPr="00B77EA3" w:rsidRDefault="009C5CD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9C5CD8" w14:paraId="74EA71BC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BEC48D8" w14:textId="611A39B9" w:rsidR="009C5CD8" w:rsidRDefault="009C5CD8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2B355AC" w14:textId="462554EF" w:rsidR="009C5CD8" w:rsidRDefault="009C5CD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9C5CD8" w14:paraId="57A56C1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E5AE6B5" w14:textId="0030CBDC" w:rsidR="009C5CD8" w:rsidRDefault="009C5CD8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051A7F7" w14:textId="6B097170" w:rsidR="009C5CD8" w:rsidRDefault="009C5CD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486 N</w:t>
                        </w:r>
                      </w:p>
                    </w:tc>
                  </w:tr>
                </w:tbl>
                <w:p w14:paraId="393EB08E" w14:textId="77777777" w:rsidR="009C5CD8" w:rsidRDefault="009C5CD8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003171D0" w14:textId="7ABB59D2" w:rsidR="005273D5" w:rsidRDefault="005273D5" w:rsidP="000A7C6B">
            <w:pPr>
              <w:rPr>
                <w:rStyle w:val="Strong"/>
              </w:rPr>
            </w:pPr>
          </w:p>
        </w:tc>
      </w:tr>
    </w:tbl>
    <w:p w14:paraId="73376EBA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6A2444DA" w14:textId="77777777" w:rsidTr="005B3D16">
        <w:tc>
          <w:tcPr>
            <w:tcW w:w="11016" w:type="dxa"/>
          </w:tcPr>
          <w:p w14:paraId="309FC44D" w14:textId="5D4583F9"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69652948"/>
            <w:r w:rsidR="009C5CD8">
              <w:t>Connector Definitions</w:t>
            </w:r>
            <w:bookmarkEnd w:id="13"/>
          </w:p>
          <w:p w14:paraId="7C3A92DD" w14:textId="77777777" w:rsidR="00132707" w:rsidRPr="006960B7" w:rsidRDefault="00132707" w:rsidP="000A7C6B"/>
          <w:tbl>
            <w:tblPr>
              <w:tblStyle w:val="LightList-Accent2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095"/>
              <w:gridCol w:w="4276"/>
              <w:gridCol w:w="3383"/>
            </w:tblGrid>
            <w:tr w:rsidR="005B3D16" w14:paraId="4BCA4907" w14:textId="77777777" w:rsidTr="00AB7ED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6E2120C4" w14:textId="3A1A43CC" w:rsidR="005B3D16" w:rsidRPr="004E282D" w:rsidRDefault="009C5CD8" w:rsidP="00AB7ED5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Name</w:t>
                  </w:r>
                </w:p>
              </w:tc>
              <w:tc>
                <w:tcPr>
                  <w:tcW w:w="4276" w:type="dxa"/>
                  <w:tcBorders>
                    <w:left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07F30268" w14:textId="6AAF78CB" w:rsidR="005B3D16" w:rsidRPr="004E282D" w:rsidRDefault="009C5CD8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Details</w:t>
                  </w:r>
                </w:p>
              </w:tc>
              <w:tc>
                <w:tcPr>
                  <w:tcW w:w="3383" w:type="dxa"/>
                  <w:tcBorders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10B0055C" w14:textId="3F7BFDE3" w:rsidR="005B3D16" w:rsidRPr="004E282D" w:rsidRDefault="009C5CD8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Image</w:t>
                  </w:r>
                </w:p>
              </w:tc>
            </w:tr>
            <w:tr w:rsidR="005B3D16" w14:paraId="54B7E49E" w14:textId="77777777" w:rsidTr="00AB7E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</w:tcBorders>
                  <w:vAlign w:val="center"/>
                </w:tcPr>
                <w:p w14:paraId="2A606AA2" w14:textId="13362408" w:rsidR="005B3D16" w:rsidRPr="00F42DD1" w:rsidRDefault="009C5CD8" w:rsidP="00AB7ED5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Spring Connector-1</w:t>
                  </w:r>
                </w:p>
              </w:tc>
              <w:tc>
                <w:tcPr>
                  <w:tcW w:w="4276" w:type="dxa"/>
                  <w:tcBorders>
                    <w:top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99"/>
                    <w:gridCol w:w="1847"/>
                  </w:tblGrid>
                  <w:tr w:rsidR="00485382" w14:paraId="76BEC27C" w14:textId="77777777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FE7A191" w14:textId="6A034C07" w:rsidR="00485382" w:rsidRPr="00BE6656" w:rsidRDefault="009C5CD8" w:rsidP="00485382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42E13EB" w14:textId="1B88A7B3" w:rsidR="00485382" w:rsidRPr="00154A1A" w:rsidRDefault="009C5CD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9C5CD8" w14:paraId="720C88F4" w14:textId="77777777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EEE5C7D" w14:textId="65EEE463" w:rsidR="009C5CD8" w:rsidRDefault="009C5CD8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95F249E" w14:textId="18BC8B99" w:rsidR="009C5CD8" w:rsidRDefault="009C5CD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Spring(Flat parallel faces)(Compression &amp; Extension)</w:t>
                        </w:r>
                      </w:p>
                    </w:tc>
                  </w:tr>
                  <w:tr w:rsidR="009C5CD8" w14:paraId="023C70FD" w14:textId="77777777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A9F53B6" w14:textId="63C7576D" w:rsidR="009C5CD8" w:rsidRDefault="009C5CD8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Normal stiffness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D5B4A42" w14:textId="7171CF4F" w:rsidR="009C5CD8" w:rsidRDefault="009C5CD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2.565e+13 (N/m)/m^2</w:t>
                        </w:r>
                      </w:p>
                    </w:tc>
                  </w:tr>
                  <w:tr w:rsidR="009C5CD8" w14:paraId="57F0824C" w14:textId="77777777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2B4C925" w14:textId="40C3823D" w:rsidR="009C5CD8" w:rsidRDefault="009C5CD8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Tangential Stiffness: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C955527" w14:textId="276835D4" w:rsidR="009C5CD8" w:rsidRDefault="009C5CD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2e+12 (N/m)/m^2</w:t>
                        </w:r>
                      </w:p>
                    </w:tc>
                  </w:tr>
                </w:tbl>
                <w:p w14:paraId="0F37FE05" w14:textId="77777777" w:rsidR="00485382" w:rsidRPr="006208CB" w:rsidRDefault="00485382" w:rsidP="0048538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3383" w:type="dxa"/>
                  <w:tcBorders>
                    <w:top w:val="single" w:sz="18" w:space="0" w:color="4F81BD" w:themeColor="accent1"/>
                    <w:right w:val="single" w:sz="18" w:space="0" w:color="4F81BD" w:themeColor="accent1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68"/>
                  </w:tblGrid>
                  <w:tr w:rsidR="005B3D16" w14:paraId="399A8325" w14:textId="77777777" w:rsidTr="005B3D16">
                    <w:tc>
                      <w:tcPr>
                        <w:tcW w:w="3168" w:type="dxa"/>
                        <w:vAlign w:val="center"/>
                        <w:hideMark/>
                      </w:tcPr>
                      <w:p w14:paraId="7218B9BD" w14:textId="4F513DB8" w:rsidR="005B3D16" w:rsidRPr="00F42DD1" w:rsidRDefault="009C5CD8" w:rsidP="000A7C6B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7AB9A0FF" wp14:editId="4FD42289">
                              <wp:extent cx="1874520" cy="1228725"/>
                              <wp:effectExtent l="0" t="0" r="0" b="9525"/>
                              <wp:docPr id="16" name="Picture 16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" name=""/>
                                      <pic:cNvPicPr/>
                                    </pic:nvPicPr>
                                    <pic:blipFill>
                                      <a:blip r:embed="rId2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4520" cy="12287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5B3D16" w14:paraId="32065348" w14:textId="77777777" w:rsidTr="005B3D16">
                    <w:trPr>
                      <w:trHeight w:val="286"/>
                    </w:trPr>
                    <w:tc>
                      <w:tcPr>
                        <w:tcW w:w="3168" w:type="dxa"/>
                        <w:vAlign w:val="center"/>
                        <w:hideMark/>
                      </w:tcPr>
                      <w:p w14:paraId="77A5E31A" w14:textId="155E49CF" w:rsidR="005B3D16" w:rsidRPr="004E282D" w:rsidRDefault="009C5CD8" w:rsidP="000A7C6B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Spring Connector-1</w:t>
                        </w:r>
                      </w:p>
                    </w:tc>
                  </w:tr>
                </w:tbl>
                <w:p w14:paraId="37B5CE4B" w14:textId="77777777" w:rsidR="005B3D16" w:rsidRDefault="005B3D16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2DCA6547" w14:textId="77777777" w:rsidR="00132707" w:rsidRDefault="00132707" w:rsidP="000A7C6B"/>
          <w:p w14:paraId="489C3381" w14:textId="0071B5AB" w:rsidR="00EF37BF" w:rsidRPr="009C0A33" w:rsidRDefault="00EF37BF" w:rsidP="000A7C6B"/>
          <w:p w14:paraId="1CDA630A" w14:textId="77777777" w:rsidR="000F2729" w:rsidRDefault="000F2729" w:rsidP="000A7C6B"/>
          <w:p w14:paraId="0116356D" w14:textId="255315A6" w:rsidR="00E12C21" w:rsidRDefault="00E12C21" w:rsidP="000A7C6B"/>
          <w:p w14:paraId="42239552" w14:textId="590F5A37" w:rsidR="00132707" w:rsidRDefault="00132707" w:rsidP="000A7C6B"/>
        </w:tc>
      </w:tr>
    </w:tbl>
    <w:p w14:paraId="0C7245C7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2B5878C1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5184B5A" w14:textId="0D1B5DC0" w:rsidR="00104BD8" w:rsidRDefault="009C5CD8" w:rsidP="009C5CD8">
            <w:pPr>
              <w:pStyle w:val="Heading1"/>
            </w:pPr>
            <w:bookmarkStart w:id="14" w:name="_Toc69652949"/>
            <w:r>
              <w:lastRenderedPageBreak/>
              <w:t>Contact Information</w:t>
            </w:r>
            <w:bookmarkEnd w:id="14"/>
          </w:p>
          <w:p w14:paraId="700FA33E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5B17E0F6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2F682C7" w14:textId="3270C0E4" w:rsidR="002B4DE8" w:rsidRDefault="009C5CD8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603CC81" w14:textId="0AB86CB9" w:rsidR="002B4DE8" w:rsidRDefault="009C5CD8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AC96441" w14:textId="21415DE9" w:rsidR="002B4DE8" w:rsidRDefault="009C5CD8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77B5F4D5" w14:textId="77777777" w:rsidTr="009C5C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1E24EB" w14:textId="3647B3EF" w:rsidR="002B4DE8" w:rsidRPr="00211C62" w:rsidRDefault="009C5CD8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257B2643" w14:textId="7E1B47BD" w:rsidR="002B4DE8" w:rsidRPr="000B04D4" w:rsidRDefault="009C5CD8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779C12FF" wp14:editId="1B0BBF2C">
                        <wp:extent cx="2445385" cy="1602740"/>
                        <wp:effectExtent l="0" t="0" r="0" b="0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2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2855887F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077987C" w14:textId="36AA001C" w:rsidR="0017091B" w:rsidRPr="00BE6656" w:rsidRDefault="009C5CD8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7216CBF" w14:textId="32D3099D" w:rsidR="0017091B" w:rsidRPr="00BE6656" w:rsidRDefault="009C5CD8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9C5CD8" w14:paraId="47D1EAC7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69DC92B" w14:textId="5B289FBF" w:rsidR="009C5CD8" w:rsidRDefault="009C5CD8" w:rsidP="004F6DE4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E3B6656" w14:textId="408538DB" w:rsidR="009C5CD8" w:rsidRDefault="009C5CD8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3 face(s)</w:t>
                        </w:r>
                      </w:p>
                    </w:tc>
                  </w:tr>
                </w:tbl>
                <w:p w14:paraId="74623C73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9C5CD8" w14:paraId="31154EAE" w14:textId="77777777" w:rsidTr="00000B2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4DC41F3" w14:textId="0ACD0B56" w:rsidR="009C5CD8" w:rsidRDefault="009C5CD8" w:rsidP="00000B24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9C5CD8" w14:paraId="3F636213" w14:textId="77777777" w:rsidTr="00000B24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0DAF6B2" w14:textId="524FF472" w:rsidR="009C5CD8" w:rsidRDefault="009C5CD8" w:rsidP="00000B24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B36E867" w14:textId="194702B4" w:rsidR="009C5CD8" w:rsidRDefault="009C5CD8" w:rsidP="00000B24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47E73CF" w14:textId="2114D068" w:rsidR="009C5CD8" w:rsidRDefault="009C5CD8" w:rsidP="00000B24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22DB57A" w14:textId="30A9ED2A" w:rsidR="009C5CD8" w:rsidRDefault="009C5CD8" w:rsidP="00000B24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E97C4BE" w14:textId="4201781F" w:rsidR="009C5CD8" w:rsidRDefault="009C5CD8" w:rsidP="00000B24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9C5CD8" w14:paraId="562337FD" w14:textId="77777777" w:rsidTr="00000B24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2B63D74" w14:textId="78503CC6" w:rsidR="009C5CD8" w:rsidRDefault="009C5CD8" w:rsidP="00000B24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4608115" w14:textId="46DB5CB9" w:rsidR="009C5CD8" w:rsidRDefault="009C5CD8" w:rsidP="00000B24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544B25D" w14:textId="3560FC94" w:rsidR="009C5CD8" w:rsidRDefault="009C5CD8" w:rsidP="00000B24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-18.223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377B41F3" w14:textId="3058DBA6" w:rsidR="009C5CD8" w:rsidRDefault="009C5CD8" w:rsidP="00000B24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E9DC88B" w14:textId="0127380C" w:rsidR="009C5CD8" w:rsidRDefault="009C5CD8" w:rsidP="00000B24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18.223      </w:t>
                        </w:r>
                      </w:p>
                    </w:tc>
                  </w:tr>
                </w:tbl>
                <w:p w14:paraId="2027C74B" w14:textId="77777777" w:rsidR="009C5CD8" w:rsidRPr="00213D4E" w:rsidRDefault="009C5CD8" w:rsidP="00000B24">
                  <w:r>
                    <w:t xml:space="preserve">              </w:t>
                  </w:r>
                </w:p>
              </w:tc>
            </w:tr>
            <w:tr w:rsidR="009C5CD8" w14:paraId="50007213" w14:textId="77777777" w:rsidTr="009C5C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DFA8B3" w14:textId="392EECC5" w:rsidR="009C5CD8" w:rsidRPr="00211C62" w:rsidRDefault="009C5CD8" w:rsidP="00000B24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6457A2CF" w14:textId="792085B8" w:rsidR="009C5CD8" w:rsidRPr="000B04D4" w:rsidRDefault="009C5CD8" w:rsidP="00000B2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6FB6DA87" wp14:editId="49F425F4">
                        <wp:extent cx="2445385" cy="1602740"/>
                        <wp:effectExtent l="0" t="0" r="0" b="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2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9C5CD8" w14:paraId="3153B312" w14:textId="77777777" w:rsidTr="00000B2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10DB97E" w14:textId="3DDF0333" w:rsidR="009C5CD8" w:rsidRPr="00BE6656" w:rsidRDefault="009C5CD8" w:rsidP="00000B2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691C587" w14:textId="2F8A912C" w:rsidR="009C5CD8" w:rsidRPr="00BE6656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9C5CD8" w14:paraId="22250C29" w14:textId="77777777" w:rsidTr="00000B2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45C0B28" w14:textId="025045FC" w:rsidR="009C5CD8" w:rsidRDefault="009C5CD8" w:rsidP="00000B24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A24D5A5" w14:textId="5C9973CA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10 face(s)</w:t>
                        </w:r>
                      </w:p>
                    </w:tc>
                  </w:tr>
                </w:tbl>
                <w:p w14:paraId="73098A02" w14:textId="77777777" w:rsidR="009C5CD8" w:rsidRPr="00211C62" w:rsidRDefault="009C5CD8" w:rsidP="00000B2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9C5CD8" w14:paraId="5B1DDCF7" w14:textId="77777777" w:rsidTr="00000B2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E0B1477" w14:textId="3003301C" w:rsidR="009C5CD8" w:rsidRDefault="009C5CD8" w:rsidP="00000B24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9C5CD8" w14:paraId="7C857D80" w14:textId="77777777" w:rsidTr="00000B24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A1CF000" w14:textId="53F49C66" w:rsidR="009C5CD8" w:rsidRDefault="009C5CD8" w:rsidP="00000B24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32FF083" w14:textId="0B73CD6A" w:rsidR="009C5CD8" w:rsidRDefault="009C5CD8" w:rsidP="00000B24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12ABA7D" w14:textId="215C7234" w:rsidR="009C5CD8" w:rsidRDefault="009C5CD8" w:rsidP="00000B24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F4132A4" w14:textId="00897B94" w:rsidR="009C5CD8" w:rsidRDefault="009C5CD8" w:rsidP="00000B24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3408044" w14:textId="52928718" w:rsidR="009C5CD8" w:rsidRDefault="009C5CD8" w:rsidP="00000B24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9C5CD8" w14:paraId="6B8AE4F1" w14:textId="77777777" w:rsidTr="00000B24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82C9EAC" w14:textId="20608ED3" w:rsidR="009C5CD8" w:rsidRDefault="009C5CD8" w:rsidP="00000B24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2CFFA09" w14:textId="36DFF5EF" w:rsidR="009C5CD8" w:rsidRDefault="009C5CD8" w:rsidP="00000B24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1.6062E-09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FB80509" w14:textId="6D722E4F" w:rsidR="009C5CD8" w:rsidRDefault="009C5CD8" w:rsidP="00000B24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16.634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21A5F4FA" w14:textId="2B0BFFEA" w:rsidR="009C5CD8" w:rsidRDefault="009C5CD8" w:rsidP="00000B24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-8.421E-05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6B3D1F7" w14:textId="7E844C15" w:rsidR="009C5CD8" w:rsidRDefault="009C5CD8" w:rsidP="00000B24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16.634      </w:t>
                        </w:r>
                      </w:p>
                    </w:tc>
                  </w:tr>
                </w:tbl>
                <w:p w14:paraId="4A7DE743" w14:textId="77777777" w:rsidR="009C5CD8" w:rsidRPr="00213D4E" w:rsidRDefault="009C5CD8" w:rsidP="00000B24">
                  <w:r>
                    <w:t xml:space="preserve">              </w:t>
                  </w:r>
                </w:p>
              </w:tc>
            </w:tr>
            <w:tr w:rsidR="009C5CD8" w14:paraId="1F246E1E" w14:textId="77777777" w:rsidTr="009C5C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04ED73" w14:textId="09F44C08" w:rsidR="009C5CD8" w:rsidRPr="00211C62" w:rsidRDefault="009C5CD8" w:rsidP="00000B24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26162B8C" w14:textId="2BD15061" w:rsidR="009C5CD8" w:rsidRPr="000B04D4" w:rsidRDefault="009C5CD8" w:rsidP="00000B2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18055F13" wp14:editId="691474DA">
                        <wp:extent cx="2445385" cy="1602740"/>
                        <wp:effectExtent l="0" t="0" r="0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2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9C5CD8" w14:paraId="3608BC60" w14:textId="77777777" w:rsidTr="00000B2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B915A60" w14:textId="63DD465F" w:rsidR="009C5CD8" w:rsidRPr="00BE6656" w:rsidRDefault="009C5CD8" w:rsidP="00000B2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244D769" w14:textId="3AE185DA" w:rsidR="009C5CD8" w:rsidRPr="00BE6656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9C5CD8" w14:paraId="62C53858" w14:textId="77777777" w:rsidTr="00000B2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C1F657D" w14:textId="430F6854" w:rsidR="009C5CD8" w:rsidRDefault="009C5CD8" w:rsidP="00000B2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B85456D" w14:textId="4122289F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9C5CD8" w14:paraId="506412E6" w14:textId="77777777" w:rsidTr="00000B2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A46A2CC" w14:textId="2A35D8B3" w:rsidR="009C5CD8" w:rsidRDefault="009C5CD8" w:rsidP="00000B2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2E04280" w14:textId="6EC70804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14:paraId="082F7191" w14:textId="77777777" w:rsidR="009C5CD8" w:rsidRPr="00211C62" w:rsidRDefault="009C5CD8" w:rsidP="00000B2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9C5CD8" w14:paraId="324C55C3" w14:textId="77777777" w:rsidTr="009C5CD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95A414" w14:textId="56252559" w:rsidR="009C5CD8" w:rsidRPr="00211C62" w:rsidRDefault="009C5CD8" w:rsidP="00000B24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lastRenderedPageBreak/>
                    <w:t>Component Contact-1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1EC433A3" w14:textId="3931CFC0" w:rsidR="009C5CD8" w:rsidRPr="000B04D4" w:rsidRDefault="009C5CD8" w:rsidP="00000B24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46FBDDD5" wp14:editId="493B4B66">
                        <wp:extent cx="2445385" cy="1602740"/>
                        <wp:effectExtent l="0" t="0" r="0" b="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2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9C5CD8" w14:paraId="34DD299B" w14:textId="77777777" w:rsidTr="00000B2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7FDB9AC" w14:textId="5B94490B" w:rsidR="009C5CD8" w:rsidRPr="00BE6656" w:rsidRDefault="009C5CD8" w:rsidP="00000B2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BC8E3F0" w14:textId="62C31C70" w:rsidR="009C5CD8" w:rsidRPr="00BE6656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No penetration   (Surface to surface)</w:t>
                        </w:r>
                      </w:p>
                    </w:tc>
                  </w:tr>
                  <w:tr w:rsidR="009C5CD8" w14:paraId="19E59AFA" w14:textId="77777777" w:rsidTr="00000B2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17D3028" w14:textId="18771E06" w:rsidR="009C5CD8" w:rsidRDefault="009C5CD8" w:rsidP="00000B2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AAD6AC3" w14:textId="2CC77E4F" w:rsidR="009C5CD8" w:rsidRDefault="009C5CD8" w:rsidP="00000B2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5 component(s)</w:t>
                        </w:r>
                      </w:p>
                    </w:tc>
                  </w:tr>
                </w:tbl>
                <w:p w14:paraId="2391FAB9" w14:textId="77777777" w:rsidR="009C5CD8" w:rsidRPr="00211C62" w:rsidRDefault="009C5CD8" w:rsidP="00000B24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</w:tbl>
          <w:p w14:paraId="350B0951" w14:textId="312B8CD1" w:rsidR="00104BD8" w:rsidRDefault="00104BD8" w:rsidP="000A7C6B">
            <w:pPr>
              <w:rPr>
                <w:rStyle w:val="A3"/>
              </w:rPr>
            </w:pPr>
          </w:p>
          <w:p w14:paraId="0371445E" w14:textId="77777777" w:rsidR="00104BD8" w:rsidRDefault="00104BD8" w:rsidP="000A7C6B"/>
        </w:tc>
      </w:tr>
    </w:tbl>
    <w:p w14:paraId="7C1D5D33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3BF0E229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D8D6C9C" w14:textId="3D168808" w:rsidR="00A61A59" w:rsidRDefault="009C5CD8" w:rsidP="000A7C6B">
            <w:pPr>
              <w:pStyle w:val="Heading1"/>
              <w:outlineLvl w:val="0"/>
            </w:pPr>
            <w:bookmarkStart w:id="15" w:name="_Toc69652950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1B52C53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8C528D" w14:textId="16A30F5F" w:rsidR="00A9531D" w:rsidRDefault="009C5CD8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478F56" w14:textId="4E108440" w:rsidR="00A9531D" w:rsidRDefault="009C5CD8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9C5CD8" w14:paraId="18C0D7A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2AA5B2" w14:textId="391DE2EE" w:rsidR="009C5CD8" w:rsidRDefault="009C5CD8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236AB0" w14:textId="4A97A651" w:rsidR="009C5CD8" w:rsidRDefault="009C5CD8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9C5CD8" w14:paraId="2C0E054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2C00CD" w14:textId="30ED5E5E" w:rsidR="009C5CD8" w:rsidRDefault="009C5CD8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278B0A" w14:textId="1D4A135E" w:rsidR="009C5CD8" w:rsidRDefault="009C5CD8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C5CD8" w14:paraId="2C12F68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E55A72" w14:textId="6E87788B" w:rsidR="009C5CD8" w:rsidRDefault="009C5CD8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CB9B55" w14:textId="5E2869DA" w:rsidR="009C5CD8" w:rsidRDefault="009C5CD8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C5CD8" w14:paraId="54B8F3A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5EB548" w14:textId="5667D2C4" w:rsidR="009C5CD8" w:rsidRDefault="009C5CD8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5D6A05" w14:textId="680D812B" w:rsidR="009C5CD8" w:rsidRDefault="009C5CD8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9C5CD8" w14:paraId="6897D18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6E8DC0" w14:textId="234E0076" w:rsidR="009C5CD8" w:rsidRDefault="009C5CD8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40AF74" w14:textId="02746F3C" w:rsidR="009C5CD8" w:rsidRDefault="009C5CD8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0.195 in</w:t>
                  </w:r>
                </w:p>
              </w:tc>
            </w:tr>
            <w:tr w:rsidR="009C5CD8" w14:paraId="2E4990D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15E133" w14:textId="57456BA7" w:rsidR="009C5CD8" w:rsidRDefault="009C5CD8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6D2C4F" w14:textId="1D3FDBAF" w:rsidR="009C5CD8" w:rsidRDefault="009C5CD8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0.00975 in</w:t>
                  </w:r>
                </w:p>
              </w:tc>
            </w:tr>
            <w:tr w:rsidR="009C5CD8" w14:paraId="4491FD4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455560" w14:textId="2FAD75E4" w:rsidR="009C5CD8" w:rsidRDefault="009C5CD8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E94893" w14:textId="2C90660D" w:rsidR="009C5CD8" w:rsidRDefault="009C5CD8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9C5CD8" w14:paraId="2DF8FDC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923A5F" w14:textId="442D44C4" w:rsidR="009C5CD8" w:rsidRDefault="009C5CD8" w:rsidP="00C16188">
                  <w:proofErr w:type="spellStart"/>
                  <w:r>
                    <w:t>Remesh</w:t>
                  </w:r>
                  <w:proofErr w:type="spellEnd"/>
                  <w:r>
                    <w:t xml:space="preserve">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D63696" w14:textId="17B3DBE3" w:rsidR="009C5CD8" w:rsidRDefault="009C5CD8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516482E8" w14:textId="77777777" w:rsidR="00690657" w:rsidRDefault="00690657" w:rsidP="00690657"/>
          <w:p w14:paraId="17FED367" w14:textId="3ABF5CE4" w:rsidR="00A9531D" w:rsidRPr="00690657" w:rsidRDefault="009C5CD8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2CC4EF6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00D715" w14:textId="3553108D" w:rsidR="007107BE" w:rsidRDefault="009C5CD8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48111B" w14:textId="1F979A2E" w:rsidR="007107BE" w:rsidRDefault="009C5CD8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86341</w:t>
                  </w:r>
                </w:p>
              </w:tc>
            </w:tr>
            <w:tr w:rsidR="009C5CD8" w14:paraId="6CD5921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5354EA" w14:textId="5853A0B4" w:rsidR="009C5CD8" w:rsidRDefault="009C5CD8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ED90B8" w14:textId="1B48F388" w:rsidR="009C5CD8" w:rsidRDefault="009C5CD8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42977</w:t>
                  </w:r>
                </w:p>
              </w:tc>
            </w:tr>
            <w:tr w:rsidR="009C5CD8" w14:paraId="2137824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725491" w14:textId="698CB99F" w:rsidR="009C5CD8" w:rsidRDefault="009C5CD8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22FC57" w14:textId="56BA09F0" w:rsidR="009C5CD8" w:rsidRDefault="009C5CD8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92.65</w:t>
                  </w:r>
                </w:p>
              </w:tc>
            </w:tr>
            <w:tr w:rsidR="009C5CD8" w14:paraId="423F0B7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457311" w14:textId="07A765D8" w:rsidR="009C5CD8" w:rsidRDefault="009C5CD8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5BF125" w14:textId="3BFAB6E2" w:rsidR="009C5CD8" w:rsidRDefault="009C5CD8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26.4</w:t>
                  </w:r>
                </w:p>
              </w:tc>
            </w:tr>
            <w:tr w:rsidR="009C5CD8" w14:paraId="75D8131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D7A9AE" w14:textId="7D61D902" w:rsidR="009C5CD8" w:rsidRDefault="009C5CD8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9561DC" w14:textId="2DCF18A4" w:rsidR="009C5CD8" w:rsidRDefault="009C5CD8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39.6</w:t>
                  </w:r>
                </w:p>
              </w:tc>
            </w:tr>
            <w:tr w:rsidR="009C5CD8" w14:paraId="3272691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346626" w14:textId="6A369FA6" w:rsidR="009C5CD8" w:rsidRDefault="009C5CD8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3F8231" w14:textId="4C978CA7" w:rsidR="009C5CD8" w:rsidRDefault="009C5CD8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9C5CD8" w14:paraId="045815E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1B6F4C" w14:textId="424CB0D5" w:rsidR="009C5CD8" w:rsidRDefault="009C5CD8" w:rsidP="00C16188">
                  <w:r>
                    <w:t>Time to complete mesh(</w:t>
                  </w:r>
                  <w:proofErr w:type="spellStart"/>
                  <w:r>
                    <w:t>hh;mm;ss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89824A" w14:textId="1328AF87" w:rsidR="009C5CD8" w:rsidRDefault="009C5CD8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00:00:12</w:t>
                  </w:r>
                </w:p>
              </w:tc>
            </w:tr>
            <w:tr w:rsidR="009C5CD8" w14:paraId="64D4FCF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0CB64A" w14:textId="59F92EF9" w:rsidR="009C5CD8" w:rsidRDefault="009C5CD8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B9D960" w14:textId="478BFCD8" w:rsidR="009C5CD8" w:rsidRDefault="009C5CD8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THICCO</w:t>
                  </w:r>
                </w:p>
              </w:tc>
            </w:tr>
            <w:tr w:rsidR="00D803B1" w14:paraId="2DE8569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1A2238C3" w14:textId="1417AA98" w:rsidR="00D803B1" w:rsidRDefault="009C5CD8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6AF84336" wp14:editId="5A199C96">
                        <wp:extent cx="6711315" cy="3587750"/>
                        <wp:effectExtent l="0" t="0" r="0" b="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587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030671E" w14:textId="60C21D39" w:rsidR="00A61A59" w:rsidRPr="00F077CB" w:rsidRDefault="00A61A59" w:rsidP="000A7C6B"/>
        </w:tc>
      </w:tr>
    </w:tbl>
    <w:p w14:paraId="232106D4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5114A2B4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50FB4E1" w14:textId="0B45D1E1" w:rsidR="002C53F9" w:rsidRDefault="009C5CD8" w:rsidP="000A7C6B">
            <w:pPr>
              <w:pStyle w:val="Heading1"/>
              <w:outlineLvl w:val="0"/>
            </w:pPr>
            <w:bookmarkStart w:id="16" w:name="_Toc69652951"/>
            <w:r>
              <w:t>Sensor Details</w:t>
            </w:r>
            <w:bookmarkEnd w:id="16"/>
          </w:p>
          <w:p w14:paraId="705A3E4A" w14:textId="40DC7631" w:rsidR="002C53F9" w:rsidRPr="00F077CB" w:rsidRDefault="009C5CD8" w:rsidP="000A7C6B">
            <w:r>
              <w:t>No Data</w:t>
            </w:r>
          </w:p>
        </w:tc>
      </w:tr>
    </w:tbl>
    <w:p w14:paraId="1FB2BD1E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7BFB31CA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270DE6B1" w14:textId="2BC10F33" w:rsidR="005F5B79" w:rsidRDefault="009C5CD8" w:rsidP="000A7C6B">
            <w:pPr>
              <w:pStyle w:val="Heading1"/>
              <w:outlineLvl w:val="0"/>
            </w:pPr>
            <w:bookmarkStart w:id="17" w:name="_Toc69652952"/>
            <w:r>
              <w:t>Resultant Forces</w:t>
            </w:r>
            <w:bookmarkEnd w:id="17"/>
          </w:p>
          <w:p w14:paraId="5B57D004" w14:textId="0CDA9800" w:rsidR="005F5B79" w:rsidRPr="000B04D4" w:rsidRDefault="009C5CD8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72064745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2D420BD" w14:textId="34582B49" w:rsidR="005F5B79" w:rsidRDefault="009C5CD8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EF8D318" w14:textId="6AC0D069" w:rsidR="005F5B79" w:rsidRDefault="009C5CD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AC710CB" w14:textId="3694BE44" w:rsidR="005F5B79" w:rsidRDefault="009C5CD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1DC03C0" w14:textId="5EB984F6" w:rsidR="005F5B79" w:rsidRDefault="009C5CD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088CBF1" w14:textId="39E68DA3" w:rsidR="005F5B79" w:rsidRDefault="009C5CD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B04CBAC" w14:textId="32CE0085" w:rsidR="005F5B79" w:rsidRDefault="009C5CD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50BFE22C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5E90E56" w14:textId="35815A13" w:rsidR="005F5B79" w:rsidRPr="004D2956" w:rsidRDefault="009C5CD8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8D7E538" w14:textId="02084109" w:rsidR="005F5B79" w:rsidRPr="004D2956" w:rsidRDefault="009C5CD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D813F14" w14:textId="035409BA" w:rsidR="005F5B79" w:rsidRPr="004D2956" w:rsidRDefault="009C5CD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-0.000314713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25DC2C6" w14:textId="0E2EBADF" w:rsidR="005F5B79" w:rsidRPr="004D2956" w:rsidRDefault="009C5CD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972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205FDF9" w14:textId="5CD47603" w:rsidR="005F5B79" w:rsidRPr="004D2956" w:rsidRDefault="009C5CD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6.19888e-06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AECFD57" w14:textId="23F6B0B4" w:rsidR="005F5B79" w:rsidRPr="004D2956" w:rsidRDefault="009C5CD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972</w:t>
                  </w:r>
                </w:p>
              </w:tc>
            </w:tr>
          </w:tbl>
          <w:p w14:paraId="6C549D94" w14:textId="0E1DC482" w:rsidR="005F5B79" w:rsidRPr="000B04D4" w:rsidRDefault="009C5CD8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4E6F1C65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52E30AE" w14:textId="05AE7CDD" w:rsidR="005F5B79" w:rsidRDefault="009C5CD8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80E24B4" w14:textId="2AC883C2" w:rsidR="005F5B79" w:rsidRDefault="009C5CD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1A2EEA6" w14:textId="5ED18852" w:rsidR="005F5B79" w:rsidRDefault="009C5CD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2AA274D" w14:textId="6EBCA988" w:rsidR="005F5B79" w:rsidRDefault="009C5CD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4B29C5F" w14:textId="3194A38F" w:rsidR="005F5B79" w:rsidRDefault="009C5CD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325DBD4" w14:textId="23C0C972" w:rsidR="005F5B79" w:rsidRDefault="009C5CD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4771224A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7A13A5E" w14:textId="11F8D453" w:rsidR="005F5B79" w:rsidRPr="004D2956" w:rsidRDefault="009C5CD8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F48DC4D" w14:textId="69736EDC" w:rsidR="005F5B79" w:rsidRPr="004D2956" w:rsidRDefault="009C5CD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93839A2" w14:textId="27678CD4" w:rsidR="005F5B79" w:rsidRPr="004D2956" w:rsidRDefault="009C5CD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D07D685" w14:textId="56C0C0FD" w:rsidR="005F5B79" w:rsidRPr="004D2956" w:rsidRDefault="009C5CD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0BD578E" w14:textId="2E537D71" w:rsidR="005F5B79" w:rsidRPr="004D2956" w:rsidRDefault="009C5CD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AD48EA4" w14:textId="35FCE1E6" w:rsidR="005F5B79" w:rsidRPr="004D2956" w:rsidRDefault="009C5CD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5A3D47E0" w14:textId="77777777" w:rsidR="005F5B79" w:rsidRDefault="005F5B79" w:rsidP="000A7C6B"/>
        </w:tc>
      </w:tr>
      <w:tr w:rsidR="005F5B79" w14:paraId="0E1FE214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3320D88A" w14:textId="387B0731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7830D8BA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56647563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7678B80" w14:textId="11C5BE26" w:rsidR="0050542D" w:rsidRPr="009C5CD8" w:rsidRDefault="009C5CD8" w:rsidP="009C5CD8">
            <w:pPr>
              <w:pStyle w:val="Heading1"/>
            </w:pPr>
            <w:bookmarkStart w:id="21" w:name="_Toc69652953"/>
            <w:r>
              <w:t>Beams</w:t>
            </w:r>
            <w:bookmarkEnd w:id="21"/>
          </w:p>
          <w:p w14:paraId="721979D9" w14:textId="735AE8CF" w:rsidR="00EC2432" w:rsidRDefault="009C5CD8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66F84508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3C4ADCB1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D7D3D97" w14:textId="4918EA68" w:rsidR="00EC2432" w:rsidRDefault="009C5CD8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69652954"/>
            <w:r>
              <w:lastRenderedPageBreak/>
              <w:t>Study Results</w:t>
            </w:r>
            <w:bookmarkEnd w:id="25"/>
          </w:p>
          <w:p w14:paraId="4A1305C1" w14:textId="40B62031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9C5CD8" w14:paraId="715E9F8B" w14:textId="77777777" w:rsidTr="00000B2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386652A" w14:textId="2599982A" w:rsidR="009C5CD8" w:rsidRDefault="009C5CD8" w:rsidP="009C5CD8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5E3F2B8" w14:textId="16D2AD9E" w:rsidR="009C5CD8" w:rsidRDefault="009C5CD8" w:rsidP="009C5CD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4E35D5B" w14:textId="6626F3C7" w:rsidR="009C5CD8" w:rsidRDefault="009C5CD8" w:rsidP="009C5CD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1811DBD" w14:textId="14A2B3AB" w:rsidR="009C5CD8" w:rsidRDefault="009C5CD8" w:rsidP="009C5CD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9C5CD8" w14:paraId="6295B91E" w14:textId="77777777" w:rsidTr="00000B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61B8710" w14:textId="0AC2892B" w:rsidR="009C5CD8" w:rsidRPr="004D2956" w:rsidRDefault="009C5CD8" w:rsidP="009C5CD8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9195C7B" w14:textId="0F99A773" w:rsidR="009C5CD8" w:rsidRPr="004D2956" w:rsidRDefault="009C5CD8" w:rsidP="009C5C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2B0E112" w14:textId="77777777" w:rsidR="009C5CD8" w:rsidRDefault="009C5CD8" w:rsidP="009C5C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5CFDDB8F" w14:textId="16B7391F" w:rsidR="009C5CD8" w:rsidRPr="004D2956" w:rsidRDefault="009C5CD8" w:rsidP="009C5C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19333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458767F" w14:textId="77777777" w:rsidR="009C5CD8" w:rsidRDefault="009C5CD8" w:rsidP="009C5C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1.597e-01 mm</w:t>
                  </w:r>
                </w:p>
                <w:p w14:paraId="11DCE6FA" w14:textId="40C6AED1" w:rsidR="009C5CD8" w:rsidRPr="004D2956" w:rsidRDefault="009C5CD8" w:rsidP="009C5C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71566</w:t>
                  </w:r>
                </w:p>
              </w:tc>
            </w:tr>
            <w:tr w:rsidR="009C5CD8" w14:paraId="5600A750" w14:textId="77777777" w:rsidTr="00000B2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EBABDC" w14:textId="5FD48D0C" w:rsidR="009C5CD8" w:rsidRDefault="009C5CD8" w:rsidP="009C5CD8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7833F84C" wp14:editId="61794378">
                        <wp:extent cx="6858000" cy="3666490"/>
                        <wp:effectExtent l="0" t="0" r="0" b="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664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2CE959" w14:textId="145952F9" w:rsidR="009C5CD8" w:rsidRPr="004D2956" w:rsidRDefault="009C5CD8" w:rsidP="009C5CD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segmented_panel_assembly_test-segmented_static_test-Displacement-Displacement1</w:t>
                  </w:r>
                </w:p>
              </w:tc>
            </w:tr>
          </w:tbl>
          <w:p w14:paraId="25FDC069" w14:textId="721F99CD" w:rsidR="009C5CD8" w:rsidRDefault="009C5CD8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9C5CD8" w14:paraId="6AEAFD61" w14:textId="77777777" w:rsidTr="00000B2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BA03CD1" w14:textId="051C9D1C" w:rsidR="009C5CD8" w:rsidRDefault="009C5CD8" w:rsidP="009C5CD8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D4A1210" w14:textId="372E98EB" w:rsidR="009C5CD8" w:rsidRDefault="009C5CD8" w:rsidP="009C5CD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DA3DEA2" w14:textId="40378A48" w:rsidR="009C5CD8" w:rsidRDefault="009C5CD8" w:rsidP="009C5CD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2A0B922" w14:textId="55818FF1" w:rsidR="009C5CD8" w:rsidRDefault="009C5CD8" w:rsidP="009C5CD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9C5CD8" w14:paraId="470FE207" w14:textId="77777777" w:rsidTr="00000B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4075CA3" w14:textId="39A27E19" w:rsidR="009C5CD8" w:rsidRPr="004D2956" w:rsidRDefault="009C5CD8" w:rsidP="009C5CD8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979C76F" w14:textId="1EA4C974" w:rsidR="009C5CD8" w:rsidRPr="004D2956" w:rsidRDefault="009C5CD8" w:rsidP="009C5C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A7C5B2C" w14:textId="77777777" w:rsidR="009C5CD8" w:rsidRDefault="009C5CD8" w:rsidP="009C5C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2.995e-09 </w:t>
                  </w:r>
                </w:p>
                <w:p w14:paraId="0FE4CE96" w14:textId="3FC2A2FE" w:rsidR="009C5CD8" w:rsidRPr="004D2956" w:rsidRDefault="009C5CD8" w:rsidP="009C5C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15150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B76742E" w14:textId="77777777" w:rsidR="009C5CD8" w:rsidRDefault="009C5CD8" w:rsidP="009C5C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3.633e-04 </w:t>
                  </w:r>
                </w:p>
                <w:p w14:paraId="57D5FB20" w14:textId="0A54003A" w:rsidR="009C5CD8" w:rsidRPr="004D2956" w:rsidRDefault="009C5CD8" w:rsidP="009C5C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24596</w:t>
                  </w:r>
                </w:p>
              </w:tc>
            </w:tr>
            <w:tr w:rsidR="009C5CD8" w14:paraId="1E830EA1" w14:textId="77777777" w:rsidTr="00000B2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5EF37F" w14:textId="71584A8A" w:rsidR="009C5CD8" w:rsidRDefault="009C5CD8" w:rsidP="009C5CD8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63307522" wp14:editId="088F83AE">
                        <wp:extent cx="6858000" cy="3666490"/>
                        <wp:effectExtent l="0" t="0" r="0" b="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664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0B01785" w14:textId="22C3DD96" w:rsidR="009C5CD8" w:rsidRPr="004D2956" w:rsidRDefault="009C5CD8" w:rsidP="009C5CD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segmented_panel_assembly_test-segmented_static_test-Strain-Strain1</w:t>
                  </w:r>
                </w:p>
              </w:tc>
            </w:tr>
          </w:tbl>
          <w:p w14:paraId="415C51B9" w14:textId="24D4EAA4" w:rsidR="009C5CD8" w:rsidRDefault="009C5CD8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82"/>
              <w:gridCol w:w="3322"/>
              <w:gridCol w:w="2487"/>
              <w:gridCol w:w="2463"/>
            </w:tblGrid>
            <w:tr w:rsidR="009C5CD8" w14:paraId="46C3CEFC" w14:textId="77777777" w:rsidTr="00000B2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A5144AB" w14:textId="7B3C5B5F" w:rsidR="009C5CD8" w:rsidRDefault="009C5CD8" w:rsidP="009C5CD8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AC44CD5" w14:textId="340EEE18" w:rsidR="009C5CD8" w:rsidRDefault="009C5CD8" w:rsidP="009C5CD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7C452D4" w14:textId="58CFA39C" w:rsidR="009C5CD8" w:rsidRDefault="009C5CD8" w:rsidP="009C5CD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1AA8BD9" w14:textId="7F0C34AD" w:rsidR="009C5CD8" w:rsidRDefault="009C5CD8" w:rsidP="009C5CD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9C5CD8" w14:paraId="201743A7" w14:textId="77777777" w:rsidTr="00000B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0E87A81" w14:textId="4D205FA4" w:rsidR="009C5CD8" w:rsidRPr="004D2956" w:rsidRDefault="009C5CD8" w:rsidP="009C5CD8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1B0825A" w14:textId="5BCA2688" w:rsidR="009C5CD8" w:rsidRPr="004D2956" w:rsidRDefault="009C5CD8" w:rsidP="009C5C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Automatic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E452162" w14:textId="77777777" w:rsidR="009C5CD8" w:rsidRDefault="009C5CD8" w:rsidP="009C5C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3.144e+00 </w:t>
                  </w:r>
                </w:p>
                <w:p w14:paraId="7B858837" w14:textId="7D1E865D" w:rsidR="009C5CD8" w:rsidRPr="004D2956" w:rsidRDefault="009C5CD8" w:rsidP="009C5C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21615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8A7B37A" w14:textId="77777777" w:rsidR="009C5CD8" w:rsidRDefault="009C5CD8" w:rsidP="009C5C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1.000e+01 </w:t>
                  </w:r>
                </w:p>
                <w:p w14:paraId="4CC797CC" w14:textId="149D1A7A" w:rsidR="009C5CD8" w:rsidRPr="004D2956" w:rsidRDefault="009C5CD8" w:rsidP="009C5C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</w:tr>
            <w:tr w:rsidR="009C5CD8" w14:paraId="733AAD6C" w14:textId="77777777" w:rsidTr="00000B2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8B2FA4" w14:textId="57C4A9A8" w:rsidR="009C5CD8" w:rsidRDefault="009C5CD8" w:rsidP="009C5CD8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2EAD83D9" wp14:editId="3807CFD7">
                        <wp:extent cx="6858000" cy="3666490"/>
                        <wp:effectExtent l="0" t="0" r="0" b="0"/>
                        <wp:docPr id="24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664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1AF757A" w14:textId="5F863883" w:rsidR="009C5CD8" w:rsidRPr="004D2956" w:rsidRDefault="009C5CD8" w:rsidP="009C5CD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segmented_panel_assembly_test-segmented_static_test-Factor of Safety-Factor of Safety1</w:t>
                  </w:r>
                </w:p>
              </w:tc>
            </w:tr>
          </w:tbl>
          <w:p w14:paraId="173A593E" w14:textId="77777777" w:rsidR="009C5CD8" w:rsidRPr="000B04D4" w:rsidRDefault="009C5CD8" w:rsidP="000A7C6B"/>
          <w:bookmarkEnd w:id="22"/>
          <w:bookmarkEnd w:id="23"/>
          <w:bookmarkEnd w:id="24"/>
          <w:p w14:paraId="4BEF743B" w14:textId="746D00B1" w:rsidR="00EC2432" w:rsidRDefault="00EC2432" w:rsidP="000A7C6B"/>
        </w:tc>
      </w:tr>
    </w:tbl>
    <w:p w14:paraId="1F01434D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43F42589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ACF0B60" w14:textId="3BEDA067" w:rsidR="000B1701" w:rsidRDefault="009C5CD8" w:rsidP="009C5CD8">
            <w:pPr>
              <w:pStyle w:val="Heading1"/>
            </w:pPr>
            <w:bookmarkStart w:id="26" w:name="_Toc69652955"/>
            <w:r>
              <w:t>Conclusion</w:t>
            </w:r>
            <w:bookmarkEnd w:id="26"/>
          </w:p>
        </w:tc>
      </w:tr>
    </w:tbl>
    <w:p w14:paraId="0BDF2EB7" w14:textId="049252E5" w:rsidR="00AC3438" w:rsidRPr="00AC3438" w:rsidRDefault="00AC3438" w:rsidP="00FE0924"/>
    <w:sectPr w:rsidR="00AC3438" w:rsidRPr="00AC3438" w:rsidSect="009C5CD8">
      <w:footerReference w:type="default" r:id="rId29"/>
      <w:footerReference w:type="first" r:id="rId3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446DD" w14:textId="77777777" w:rsidR="009C5CD8" w:rsidRDefault="009C5CD8" w:rsidP="00F25CD7">
      <w:pPr>
        <w:spacing w:after="0" w:line="240" w:lineRule="auto"/>
      </w:pPr>
      <w:r>
        <w:separator/>
      </w:r>
    </w:p>
  </w:endnote>
  <w:endnote w:type="continuationSeparator" w:id="0">
    <w:p w14:paraId="18901945" w14:textId="77777777" w:rsidR="009C5CD8" w:rsidRDefault="009C5CD8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581E351E" w14:textId="77777777" w:rsidTr="003E1AE9">
      <w:tc>
        <w:tcPr>
          <w:tcW w:w="867" w:type="pct"/>
        </w:tcPr>
        <w:p w14:paraId="06346823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72AF5EE4" wp14:editId="4CD8330F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238BB3C0" w14:textId="69736E99" w:rsidR="00DC4D2F" w:rsidRDefault="009C5CD8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417B8698" w14:textId="61A50E8B" w:rsidR="00DC4D2F" w:rsidRDefault="009C5CD8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segmented_panel_assembly_test</w:t>
          </w:r>
          <w:proofErr w:type="spellEnd"/>
        </w:p>
      </w:tc>
      <w:tc>
        <w:tcPr>
          <w:tcW w:w="0" w:type="auto"/>
          <w:vAlign w:val="bottom"/>
        </w:tcPr>
        <w:p w14:paraId="3AE757C0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19E8ADF9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7E224FBC" w14:textId="77777777" w:rsidTr="00BF0BC4">
      <w:tc>
        <w:tcPr>
          <w:tcW w:w="1908" w:type="dxa"/>
        </w:tcPr>
        <w:p w14:paraId="7F2B83D6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1D2BA563" wp14:editId="2E747FC3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436DA460" w14:textId="11050D26" w:rsidR="00DC4D2F" w:rsidRDefault="009C5CD8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6047C59F" w14:textId="78BE8605" w:rsidR="00DC4D2F" w:rsidRDefault="009C5CD8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segmented_panel_assembly_test</w:t>
          </w:r>
          <w:proofErr w:type="spellEnd"/>
        </w:p>
      </w:tc>
      <w:tc>
        <w:tcPr>
          <w:tcW w:w="360" w:type="dxa"/>
          <w:vAlign w:val="bottom"/>
        </w:tcPr>
        <w:p w14:paraId="3C75614B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0559E92B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1FF00" w14:textId="77777777" w:rsidR="009C5CD8" w:rsidRDefault="009C5CD8" w:rsidP="00F25CD7">
      <w:pPr>
        <w:spacing w:after="0" w:line="240" w:lineRule="auto"/>
      </w:pPr>
      <w:r>
        <w:separator/>
      </w:r>
    </w:p>
  </w:footnote>
  <w:footnote w:type="continuationSeparator" w:id="0">
    <w:p w14:paraId="034782D4" w14:textId="77777777" w:rsidR="009C5CD8" w:rsidRDefault="009C5CD8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C5CD8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C5CD8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6298A"/>
  <w15:docId w15:val="{CD72D180-56F0-4EBF-B68C-2F6569BB0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3</TotalTime>
  <Pages>15</Pages>
  <Words>1217</Words>
  <Characters>6938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8139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Nathan Ng</dc:creator>
  <cp:lastModifiedBy>Nathan Ng</cp:lastModifiedBy>
  <cp:revision>1</cp:revision>
  <dcterms:created xsi:type="dcterms:W3CDTF">2021-04-18T22:39:00Z</dcterms:created>
  <dcterms:modified xsi:type="dcterms:W3CDTF">2021-04-18T22:42:00Z</dcterms:modified>
</cp:coreProperties>
</file>