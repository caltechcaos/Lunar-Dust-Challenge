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63A4175E" w14:textId="77777777" w:rsidTr="00A43A5B">
        <w:trPr>
          <w:cantSplit/>
          <w:trHeight w:val="4488"/>
        </w:trPr>
        <w:tc>
          <w:tcPr>
            <w:tcW w:w="6285" w:type="dxa"/>
          </w:tcPr>
          <w:p w14:paraId="70696593" w14:textId="48090C27" w:rsidR="00F448BC" w:rsidRDefault="00D95E3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4016C" wp14:editId="55193657">
                  <wp:extent cx="3853815" cy="199961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C32999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66AA9FF" w14:textId="6E4475A6" w:rsidR="00B77317" w:rsidRPr="00CD1539" w:rsidRDefault="00D95E3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EASE_Assembly</w:t>
                  </w:r>
                </w:p>
                <w:p w14:paraId="15085D34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CEC44E4" w14:textId="59190EBB" w:rsidR="00B77317" w:rsidRPr="00CD1539" w:rsidRDefault="00D95E39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December 6, 2020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0F1BD717" w14:textId="6CD4DDD0" w:rsidR="00B77317" w:rsidRPr="00CD1539" w:rsidRDefault="00D95E39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3A17555D" w14:textId="57AFABCD" w:rsidR="00B77317" w:rsidRPr="006A441F" w:rsidRDefault="00D95E3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DAC72B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C3C0B28" w14:textId="119F91E9" w:rsidR="00B77317" w:rsidRDefault="00D95E39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63ED47B" w14:textId="6CC3AD0F" w:rsidR="00D95E39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8186397" w:history="1">
                        <w:r w:rsidR="00D95E39" w:rsidRPr="0087249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D95E39">
                          <w:rPr>
                            <w:noProof/>
                            <w:webHidden/>
                          </w:rPr>
                          <w:tab/>
                        </w:r>
                        <w:r w:rsidR="00D95E3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D95E39">
                          <w:rPr>
                            <w:noProof/>
                            <w:webHidden/>
                          </w:rPr>
                          <w:instrText xml:space="preserve"> PAGEREF _Toc58186397 \h </w:instrText>
                        </w:r>
                        <w:r w:rsidR="00D95E39">
                          <w:rPr>
                            <w:noProof/>
                            <w:webHidden/>
                          </w:rPr>
                        </w:r>
                        <w:r w:rsidR="00D95E3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D95E39">
                          <w:rPr>
                            <w:noProof/>
                            <w:webHidden/>
                          </w:rPr>
                          <w:t>1</w:t>
                        </w:r>
                        <w:r w:rsidR="00D95E3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6A5F54" w14:textId="4E651D2E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398" w:history="1">
                        <w:r w:rsidRPr="0087249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_Toc58186398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D801E4" w14:textId="175424D7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399" w:history="1">
                        <w:r w:rsidRPr="0087249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_Toc58186399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CD62A5" w14:textId="00A48E1B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0" w:history="1">
                        <w:r w:rsidRPr="0087249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94E0D1D" w14:textId="62DE49A1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1" w:history="1">
                        <w:r w:rsidRPr="0087249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59DBB7" w14:textId="56F06387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2" w:history="1">
                        <w:r w:rsidRPr="0087249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4ECE93" w14:textId="0BDC7A95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3" w:history="1">
                        <w:r w:rsidRPr="0087249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57C819" w14:textId="2A788637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4" w:history="1">
                        <w:r w:rsidRPr="0087249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A45A1A" w14:textId="33E36C0D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5" w:history="1">
                        <w:r w:rsidRPr="0087249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2143F4" w14:textId="2606850D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6" w:history="1">
                        <w:r w:rsidRPr="0087249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338BD6F" w14:textId="2723F792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7" w:history="1">
                        <w:r w:rsidRPr="0087249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C82FCE" w14:textId="54F41E9A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8" w:history="1">
                        <w:r w:rsidRPr="0087249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DEBB91" w14:textId="0D711DC4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09" w:history="1">
                        <w:r w:rsidRPr="0087249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FCE7954" w14:textId="7433DAED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10" w:history="1">
                        <w:r w:rsidRPr="0087249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114236" w14:textId="026DA76D" w:rsidR="00D95E39" w:rsidRDefault="00D95E3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411" w:history="1">
                        <w:r w:rsidRPr="0087249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_Toc58186411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84BF52" w14:textId="54260262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BB9028F" w14:textId="77777777" w:rsidR="00F448BC" w:rsidRDefault="00F448BC" w:rsidP="00A5373F"/>
        </w:tc>
      </w:tr>
      <w:tr w:rsidR="00F448BC" w14:paraId="792454E1" w14:textId="77777777" w:rsidTr="00BE081A">
        <w:trPr>
          <w:cantSplit/>
          <w:trHeight w:val="3924"/>
        </w:trPr>
        <w:tc>
          <w:tcPr>
            <w:tcW w:w="6285" w:type="dxa"/>
          </w:tcPr>
          <w:p w14:paraId="29214ECF" w14:textId="5F250192" w:rsidR="00C27B5D" w:rsidRDefault="00D95E39" w:rsidP="00C27B5D">
            <w:pPr>
              <w:pStyle w:val="Heading1"/>
              <w:outlineLvl w:val="0"/>
            </w:pPr>
            <w:bookmarkStart w:id="0" w:name="_Toc58186397"/>
            <w:r>
              <w:t>Description</w:t>
            </w:r>
            <w:bookmarkEnd w:id="0"/>
          </w:p>
          <w:p w14:paraId="7DD936FC" w14:textId="66F8B8F4" w:rsidR="00F448BC" w:rsidRPr="00E65D6E" w:rsidRDefault="00D95E39" w:rsidP="00FF408C">
            <w:r>
              <w:t>No Data</w:t>
            </w:r>
          </w:p>
        </w:tc>
        <w:tc>
          <w:tcPr>
            <w:tcW w:w="4713" w:type="dxa"/>
            <w:vMerge/>
          </w:tcPr>
          <w:p w14:paraId="111F4EF2" w14:textId="77777777" w:rsidR="00F448BC" w:rsidRPr="00A33AA4" w:rsidRDefault="00F448BC" w:rsidP="00840CC7">
            <w:pPr>
              <w:pStyle w:val="TOC3"/>
            </w:pPr>
          </w:p>
        </w:tc>
      </w:tr>
    </w:tbl>
    <w:p w14:paraId="01D93A12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5DB7139" w14:textId="77777777" w:rsidTr="00DD03CF">
        <w:tc>
          <w:tcPr>
            <w:tcW w:w="11016" w:type="dxa"/>
          </w:tcPr>
          <w:p w14:paraId="0595819C" w14:textId="1813BF20" w:rsidR="00343025" w:rsidRDefault="00D95E39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8186398"/>
            <w:r>
              <w:lastRenderedPageBreak/>
              <w:t>Assumptions</w:t>
            </w:r>
            <w:bookmarkEnd w:id="4"/>
          </w:p>
          <w:p w14:paraId="5399F293" w14:textId="77777777" w:rsidR="00E1211B" w:rsidRDefault="00E1211B" w:rsidP="00343025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92"/>
              <w:gridCol w:w="5393"/>
            </w:tblGrid>
            <w:tr w:rsidR="00221495" w14:paraId="5E3A616E" w14:textId="77777777" w:rsidTr="00DD03CF">
              <w:tc>
                <w:tcPr>
                  <w:tcW w:w="5392" w:type="dxa"/>
                  <w:vAlign w:val="center"/>
                </w:tcPr>
                <w:p w14:paraId="53FBC503" w14:textId="3187611E" w:rsidR="00221495" w:rsidRDefault="00D95E39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1A58807" wp14:editId="58E8A479">
                        <wp:extent cx="3286760" cy="2100580"/>
                        <wp:effectExtent l="0" t="0" r="8890" b="0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2100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C1E9EA" w14:textId="1007BBA1" w:rsidR="00221495" w:rsidRDefault="00D95E39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Original Model</w:t>
                  </w:r>
                </w:p>
              </w:tc>
              <w:tc>
                <w:tcPr>
                  <w:tcW w:w="5393" w:type="dxa"/>
                  <w:vAlign w:val="center"/>
                </w:tcPr>
                <w:p w14:paraId="3637B071" w14:textId="01062C23" w:rsidR="00221495" w:rsidRDefault="00D95E39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D7E319" wp14:editId="5F2C425C">
                        <wp:extent cx="3287395" cy="1705610"/>
                        <wp:effectExtent l="0" t="0" r="8255" b="889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395" cy="170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78B166" w14:textId="428BE6CB" w:rsidR="00221495" w:rsidRDefault="00D95E39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Model Analyzed</w:t>
                  </w:r>
                </w:p>
              </w:tc>
            </w:tr>
          </w:tbl>
          <w:p w14:paraId="22E71348" w14:textId="7CD20536" w:rsidR="00A96F2C" w:rsidRDefault="00A96F2C" w:rsidP="00A96F2C"/>
        </w:tc>
      </w:tr>
    </w:tbl>
    <w:p w14:paraId="1E9356CD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84BBF03" w14:textId="77777777" w:rsidTr="00ED5A01">
        <w:tc>
          <w:tcPr>
            <w:tcW w:w="11016" w:type="dxa"/>
          </w:tcPr>
          <w:p w14:paraId="1575A7B4" w14:textId="5CC272DD" w:rsidR="00FF408C" w:rsidRDefault="00D95E39" w:rsidP="00FF408C">
            <w:pPr>
              <w:pStyle w:val="Heading1"/>
              <w:outlineLvl w:val="0"/>
            </w:pPr>
            <w:bookmarkStart w:id="5" w:name="_Toc58186399"/>
            <w:r>
              <w:t>Model Information</w:t>
            </w:r>
            <w:bookmarkEnd w:id="5"/>
          </w:p>
          <w:p w14:paraId="5DAF64D4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1368C5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296FF43" w14:textId="77777777" w:rsidTr="00077EA0">
                    <w:tc>
                      <w:tcPr>
                        <w:tcW w:w="8640" w:type="dxa"/>
                      </w:tcPr>
                      <w:p w14:paraId="2CBBFAF3" w14:textId="4F1AFD67" w:rsidR="00077EA0" w:rsidRDefault="00D95E3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9783866" wp14:editId="4075C0C9">
                              <wp:extent cx="5349240" cy="3418205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182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5CB9604" w14:textId="30C4D122" w:rsidR="00C16188" w:rsidRDefault="00D95E39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</w:t>
                  </w:r>
                </w:p>
                <w:p w14:paraId="5E46E7C6" w14:textId="11683698" w:rsidR="00C16188" w:rsidRDefault="00D95E39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C07C05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B2D7A6" w14:textId="1EB7C345" w:rsidR="00C16188" w:rsidRPr="0044448A" w:rsidRDefault="00D95E3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63CCC4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69A211" w14:textId="286E72CD" w:rsidR="00C16188" w:rsidRDefault="00D95E39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lastRenderedPageBreak/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7B3A52" w14:textId="47666726" w:rsidR="00C16188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7934F5" w14:textId="35B095B3" w:rsidR="00C16188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F15452" w14:textId="0995340D" w:rsidR="00C16188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D95E39" w14:paraId="10F8D3F2" w14:textId="77777777" w:rsidTr="00BD4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8AFEE" w14:textId="701DB725" w:rsidR="00D95E39" w:rsidRDefault="00D95E39" w:rsidP="00BD42AB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14:paraId="04A1F67C" w14:textId="6A7CC625" w:rsidR="00D95E39" w:rsidRPr="0044448A" w:rsidRDefault="00D95E39" w:rsidP="00BD42A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FCA5A19" wp14:editId="26A99E76">
                        <wp:extent cx="1562735" cy="9988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79AF4A" w14:textId="2FCEB251" w:rsidR="00D95E39" w:rsidRPr="0044448A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AD6EEC" w14:textId="77777777" w:rsidR="00D95E39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Mass:0.407647 kg</w:t>
                  </w:r>
                </w:p>
                <w:p w14:paraId="743F60EE" w14:textId="77777777" w:rsidR="00D95E39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Volume:0.000196362 m^3</w:t>
                  </w:r>
                </w:p>
                <w:p w14:paraId="63062C3D" w14:textId="77777777" w:rsidR="00D95E39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57E1C5DF" w14:textId="77777777" w:rsidR="00D95E39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Weight:3.99494 N</w:t>
                  </w:r>
                </w:p>
                <w:p w14:paraId="5B468538" w14:textId="7EDBF8B9" w:rsidR="00D95E39" w:rsidRPr="0044448A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198550" w14:textId="77777777" w:rsidR="00D95E39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Challenge\EASE\Mechanical_Components\EASE_Bottom_Plate.SLDPRT</w:t>
                  </w:r>
                </w:p>
                <w:p w14:paraId="3B719F4B" w14:textId="7B1C45CC" w:rsidR="00D95E39" w:rsidRPr="0044448A" w:rsidRDefault="00D95E39" w:rsidP="00BD42A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 6 22:13:43 2020</w:t>
                  </w:r>
                </w:p>
              </w:tc>
            </w:tr>
            <w:tr w:rsidR="00C16188" w14:paraId="03DB19D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753DEC" w14:textId="1423D0E4" w:rsidR="00C16188" w:rsidRDefault="00D95E39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4DD54BE5" w14:textId="44F6C236" w:rsidR="004B3022" w:rsidRPr="0044448A" w:rsidRDefault="00D95E3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98567DC" wp14:editId="70DBB326">
                        <wp:extent cx="1562735" cy="99885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CD5CC6" w14:textId="60E11695" w:rsidR="00C16188" w:rsidRPr="0044448A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9FF71" w14:textId="77777777" w:rsidR="00D95E39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Mass:0.190661 kg</w:t>
                  </w:r>
                </w:p>
                <w:p w14:paraId="0C906F91" w14:textId="77777777" w:rsidR="00D95E39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Volume:9.18408e-05 m^3</w:t>
                  </w:r>
                </w:p>
                <w:p w14:paraId="622ED341" w14:textId="77777777" w:rsidR="00D95E39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640265E5" w14:textId="77777777" w:rsidR="00D95E39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Weight:1.86848 N</w:t>
                  </w:r>
                </w:p>
                <w:p w14:paraId="036CBD79" w14:textId="396B49FE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44863B" w14:textId="77777777" w:rsidR="00D95E39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Challenge\EASE\Mechanical_Components\EASE_Top_Plate.SLDPRT</w:t>
                  </w:r>
                </w:p>
                <w:p w14:paraId="7DAD7E81" w14:textId="3BDE35FD" w:rsidR="00C16188" w:rsidRPr="0044448A" w:rsidRDefault="00D95E3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 6 22:13:42 2020</w:t>
                  </w:r>
                </w:p>
              </w:tc>
            </w:tr>
          </w:tbl>
          <w:p w14:paraId="39EC4625" w14:textId="7165283E" w:rsidR="00FF408C" w:rsidRDefault="00FF408C" w:rsidP="00A96F2C"/>
        </w:tc>
      </w:tr>
    </w:tbl>
    <w:p w14:paraId="4CEBB5D9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197E12D5" w14:textId="77777777" w:rsidTr="005E294F">
        <w:tc>
          <w:tcPr>
            <w:tcW w:w="11016" w:type="dxa"/>
          </w:tcPr>
          <w:p w14:paraId="09AC24EB" w14:textId="4BAB8F5C" w:rsidR="00B35001" w:rsidRPr="00B35001" w:rsidRDefault="00D95E39" w:rsidP="00B35001">
            <w:pPr>
              <w:pStyle w:val="Heading1"/>
              <w:outlineLvl w:val="0"/>
            </w:pPr>
            <w:bookmarkStart w:id="6" w:name="_Toc58186400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10EA282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11121B" w14:textId="2CD76785" w:rsidR="00B35001" w:rsidRDefault="00D95E3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F05B45" w14:textId="66B14FE7" w:rsidR="00B35001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D95E39" w14:paraId="236829A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AD7AE1" w14:textId="6E12B35F" w:rsidR="00D95E39" w:rsidRDefault="00D95E3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4FC5E8" w14:textId="5E783D32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D95E39" w14:paraId="07112C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534488" w14:textId="38E27192" w:rsidR="00D95E39" w:rsidRDefault="00D95E3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790712" w14:textId="622BC04F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95E39" w14:paraId="5242D6E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874683" w14:textId="693B4D5B" w:rsidR="00D95E39" w:rsidRDefault="00D95E3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A90C1F" w14:textId="23139C6A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95E39" w14:paraId="069B58D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754150" w14:textId="10AC3B1A" w:rsidR="00D95E39" w:rsidRDefault="00D95E3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578523" w14:textId="3A6405C0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D95E39" w14:paraId="7C9B063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30AD54" w14:textId="6249C9D0" w:rsidR="00D95E39" w:rsidRDefault="00D95E3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7654AB" w14:textId="43D010FF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D95E39" w14:paraId="08C23A2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7E7975" w14:textId="1E3CC9E6" w:rsidR="00D95E39" w:rsidRDefault="00D95E3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064643" w14:textId="1D1A4217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5F9548D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A5EC9F" w14:textId="7D191E53" w:rsidR="00D95E39" w:rsidRDefault="00D95E3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37D28" w14:textId="47AD4067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D95E39" w14:paraId="0150D6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3D0BC0" w14:textId="153DFFB1" w:rsidR="00D95E39" w:rsidRDefault="00D95E39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F88D48" w14:textId="0686EDB7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6E0ECD4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E74F88" w14:textId="48E4F0FB" w:rsidR="00D95E39" w:rsidRDefault="00D95E3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E2E241" w14:textId="11FDBA35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3E2EE59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062A1" w14:textId="282B5F86" w:rsidR="00D95E39" w:rsidRDefault="00D95E3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4730E" w14:textId="22FC66F5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3181DF5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622E9C" w14:textId="5E615874" w:rsidR="00D95E39" w:rsidRDefault="00D95E3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A2E041" w14:textId="578B4A28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95E39" w14:paraId="693EC4A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9F1386" w14:textId="280C397A" w:rsidR="00D95E39" w:rsidRDefault="00D95E3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BCC0D7" w14:textId="7805D73B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3756D51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7CA77A" w14:textId="1938F2C7" w:rsidR="00D95E39" w:rsidRDefault="00D95E3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31B76E" w14:textId="38C66A99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95E39" w14:paraId="207EF1C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2CB474" w14:textId="410E8197" w:rsidR="00D95E39" w:rsidRDefault="00D95E3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13C525" w14:textId="648E41F7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46AE11E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BB2746" w14:textId="1EF28BD7" w:rsidR="00D95E39" w:rsidRDefault="00D95E39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DE8C02" w14:textId="59EB694E" w:rsidR="00D95E39" w:rsidRDefault="00D95E3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95E39" w14:paraId="760E9B8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C86511" w14:textId="2971BE2C" w:rsidR="00D95E39" w:rsidRDefault="00D95E3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D9F811" w14:textId="0B996AF0" w:rsidR="00D95E39" w:rsidRDefault="00D95E3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Challenge\EASE)</w:t>
                  </w:r>
                </w:p>
              </w:tc>
            </w:tr>
          </w:tbl>
          <w:p w14:paraId="2CA6E3CE" w14:textId="6F78EFF0" w:rsidR="005E294F" w:rsidRDefault="005E294F" w:rsidP="00A96F2C"/>
        </w:tc>
      </w:tr>
      <w:bookmarkEnd w:id="1"/>
      <w:bookmarkEnd w:id="2"/>
      <w:bookmarkEnd w:id="3"/>
    </w:tbl>
    <w:p w14:paraId="14A5235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14593336" w14:textId="77777777" w:rsidTr="00E80CD9">
        <w:tc>
          <w:tcPr>
            <w:tcW w:w="11016" w:type="dxa"/>
          </w:tcPr>
          <w:p w14:paraId="1E4874CE" w14:textId="5ED6BD02" w:rsidR="00F33129" w:rsidRPr="00B35001" w:rsidRDefault="00D95E39" w:rsidP="000A7C6B">
            <w:pPr>
              <w:pStyle w:val="Heading1"/>
              <w:outlineLvl w:val="0"/>
            </w:pPr>
            <w:bookmarkStart w:id="7" w:name="_Toc58186401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14FC853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B5B3EA" w14:textId="652F652A" w:rsidR="00F33129" w:rsidRDefault="00D95E3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C3F0DF" w14:textId="1807582E" w:rsidR="00F33129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D95E39" w14:paraId="3EA2D5A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B22DFA" w14:textId="07EB226A" w:rsidR="00D95E39" w:rsidRDefault="00D95E3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9A9069" w14:textId="6293FF91" w:rsidR="00D95E39" w:rsidRDefault="00D95E3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D95E39" w14:paraId="30EC8DD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42F5B3" w14:textId="7E0A57FB" w:rsidR="00D95E39" w:rsidRDefault="00D95E3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D89C2F" w14:textId="6DDE2115" w:rsidR="00D95E39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D95E39" w14:paraId="39204ED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781E6C" w14:textId="277DB173" w:rsidR="00D95E39" w:rsidRDefault="00D95E3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3D287" w14:textId="1C0D61B8" w:rsidR="00D95E39" w:rsidRDefault="00D95E3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D95E39" w14:paraId="6AC5266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1D640" w14:textId="285F07D3" w:rsidR="00D95E39" w:rsidRDefault="00D95E3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254B44" w14:textId="60BBEB5D" w:rsidR="00D95E39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E25346E" w14:textId="3F70DBC5" w:rsidR="00F33129" w:rsidRDefault="00F33129" w:rsidP="000A7C6B"/>
        </w:tc>
      </w:tr>
    </w:tbl>
    <w:p w14:paraId="3D0E4A87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FE466C2" w14:textId="77777777" w:rsidTr="005273D5">
        <w:trPr>
          <w:trHeight w:val="4158"/>
        </w:trPr>
        <w:tc>
          <w:tcPr>
            <w:tcW w:w="11136" w:type="dxa"/>
          </w:tcPr>
          <w:p w14:paraId="684DE173" w14:textId="4B055085" w:rsidR="00E80CD9" w:rsidRPr="00AC3438" w:rsidRDefault="00D95E39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8186402"/>
            <w:r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BDF2FA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CEF2C4" w14:textId="585177E8" w:rsidR="00E80CD9" w:rsidRPr="003E6C57" w:rsidRDefault="00D95E3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43F197" w14:textId="553E2DEE" w:rsidR="00E80CD9" w:rsidRPr="003E6C57" w:rsidRDefault="00D95E3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980406" w14:textId="17BC6040" w:rsidR="00E80CD9" w:rsidRPr="003E6C57" w:rsidRDefault="00D95E3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8E0A6A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7C34BCFC" w14:textId="4B43901B" w:rsidR="00E80CD9" w:rsidRPr="00577134" w:rsidRDefault="00D95E3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9FC441B" wp14:editId="361AAD54">
                        <wp:extent cx="1904365" cy="1216660"/>
                        <wp:effectExtent l="0" t="0" r="635" b="254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1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A2DDE4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431825" w14:textId="798EDAA2" w:rsidR="00E80CD9" w:rsidRPr="00BE6656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01FC03" w14:textId="0CC0911D" w:rsidR="00E80CD9" w:rsidRPr="00BE6656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D95E39" w:rsidRPr="00577134" w14:paraId="621BC34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C0EB59" w14:textId="5E1E59FF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118B59" w14:textId="4D6F6D1E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95E39" w:rsidRPr="00577134" w14:paraId="27AD276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977BAB" w14:textId="38CDA0EA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700CF0" w14:textId="43A30C92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D95E39" w:rsidRPr="00577134" w14:paraId="30F25EE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8C2E80" w14:textId="5D2F6ABB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E0D259" w14:textId="7F1E6537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D95E39" w:rsidRPr="00577134" w14:paraId="193DE70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103DCC" w14:textId="76D3FBAF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1F7E51" w14:textId="3D6B5F1C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D95E39" w:rsidRPr="00577134" w14:paraId="6ABA110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3F291C" w14:textId="7F2CA590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1903F8" w14:textId="6ED88BF5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D95E39" w:rsidRPr="00577134" w14:paraId="1DDC21D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6F3260" w14:textId="2109D991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EC7F4B" w14:textId="11EC6193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D95E39" w:rsidRPr="00577134" w14:paraId="5416E02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6D35B0" w14:textId="0CA105C4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B16259" w14:textId="1866F763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D95E39" w:rsidRPr="00577134" w14:paraId="5323417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E00353" w14:textId="0A940CDD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EC73CC" w14:textId="6CBE3374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D95E39" w:rsidRPr="00577134" w14:paraId="558603D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0B078F" w14:textId="114DAAC5" w:rsidR="00D95E39" w:rsidRDefault="00D95E3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2DE3B9" w14:textId="6B9CF75E" w:rsidR="00D95E39" w:rsidRDefault="00D95E3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5CB40AF3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0D740D3" w14:textId="77777777" w:rsidR="00D95E39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1(Fillet2)(EASE_Bottom_Plate-1),</w:t>
                  </w:r>
                </w:p>
                <w:p w14:paraId="0214F3FB" w14:textId="3CDEC05C" w:rsidR="00E80CD9" w:rsidRPr="00577134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Line1)(EASE_Top_Plate-1)</w:t>
                  </w:r>
                </w:p>
              </w:tc>
            </w:tr>
            <w:tr w:rsidR="00E80CD9" w:rsidRPr="000841BF" w14:paraId="0D843C70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A5517F0" w14:textId="58D02B5A" w:rsidR="00E80CD9" w:rsidRPr="000841BF" w:rsidRDefault="00D95E39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144B1800" w14:textId="50723CC4" w:rsidR="00E80CD9" w:rsidRDefault="00E80CD9" w:rsidP="000A7C6B"/>
        </w:tc>
      </w:tr>
      <w:bookmarkEnd w:id="8"/>
      <w:bookmarkEnd w:id="9"/>
      <w:bookmarkEnd w:id="10"/>
    </w:tbl>
    <w:p w14:paraId="1846E124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59ECEB3" w14:textId="77777777" w:rsidTr="00452CBC">
        <w:tc>
          <w:tcPr>
            <w:tcW w:w="11016" w:type="dxa"/>
          </w:tcPr>
          <w:p w14:paraId="7237F28C" w14:textId="05AF5C71" w:rsidR="005273D5" w:rsidRPr="00AF1A58" w:rsidRDefault="00D95E39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5818640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D95E39" w14:paraId="46486676" w14:textId="77777777" w:rsidTr="00554FA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760E835" w14:textId="25B773BB" w:rsidR="00D95E39" w:rsidRPr="004E282D" w:rsidRDefault="00D95E3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BB92322" w14:textId="61A0E789" w:rsidR="00D95E39" w:rsidRPr="004E282D" w:rsidRDefault="00D95E3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301C753" w14:textId="36A481AC" w:rsidR="00D95E39" w:rsidRPr="004E282D" w:rsidRDefault="00D95E3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D95E39" w14:paraId="27A8529C" w14:textId="77777777" w:rsidTr="00081E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28F9641" w14:textId="4A2E4E85" w:rsidR="00D95E39" w:rsidRPr="00AD5FBA" w:rsidRDefault="00D95E3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9843034" w14:textId="3EDDD29E" w:rsidR="00D95E39" w:rsidRPr="006208CB" w:rsidRDefault="00D95E3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EE5CCBD" wp14:editId="47862DA0">
                        <wp:extent cx="1772285" cy="113220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2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D95E39" w14:paraId="4E964C5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A39EB1D" w14:textId="3A45C817" w:rsidR="00D95E39" w:rsidRPr="00BE6656" w:rsidRDefault="00D95E3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AFD9DA9" w14:textId="2219FDF0" w:rsidR="00D95E39" w:rsidRPr="00154A1A" w:rsidRDefault="00D95E3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17 face(s)</w:t>
                        </w:r>
                      </w:p>
                    </w:tc>
                  </w:tr>
                  <w:tr w:rsidR="00D95E39" w14:paraId="64C5508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821434" w14:textId="00AF5BA9" w:rsidR="00D95E39" w:rsidRDefault="00D95E3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E4E1697" w14:textId="625C053C" w:rsidR="00D95E39" w:rsidRDefault="00D95E3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8D9D40B" w14:textId="77777777" w:rsidR="00D95E39" w:rsidRPr="004C6DEB" w:rsidRDefault="00D95E3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F452FDD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F75EF61" w14:textId="179893B4" w:rsidR="003F154A" w:rsidRPr="003F154A" w:rsidRDefault="00D95E39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05C4116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A6D4BBB" w14:textId="3649681D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DFF298F" w14:textId="63937030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0EA50FB" w14:textId="06C73E30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83174BD" w14:textId="13911802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C586269" w14:textId="4317D60B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7D238D6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DCDCFC" w14:textId="04E96479" w:rsidR="003F154A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168258" w14:textId="43B669C7" w:rsidR="003F154A" w:rsidRPr="00EF37BF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-2.08813e-06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9338CB" w14:textId="67BDA643" w:rsidR="003F154A" w:rsidRPr="00EF37BF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1F6A0E2" w14:textId="412FF266" w:rsidR="003F154A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7.51673e-06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D86CF78" w14:textId="56772E89" w:rsidR="003F154A" w:rsidRPr="00EF37BF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</w:t>
                        </w:r>
                      </w:p>
                    </w:tc>
                  </w:tr>
                  <w:tr w:rsidR="00935682" w14:paraId="68E77B88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6DB4888" w14:textId="08C0283D" w:rsidR="00935682" w:rsidRDefault="00D95E3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7A3443" w14:textId="4804BF86" w:rsidR="00935682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33EAA5" w14:textId="71A041C3" w:rsidR="00935682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BDA2F8" w14:textId="6773106A" w:rsidR="00935682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C21D4A4" w14:textId="35411D9B" w:rsidR="00935682" w:rsidRDefault="00D95E3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37AF63D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C4A29D8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D95E39" w14:paraId="083EA084" w14:textId="77777777" w:rsidTr="00BB3F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4342759" w14:textId="65107DAF" w:rsidR="00D95E39" w:rsidRPr="004E282D" w:rsidRDefault="00D95E3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FD6600A" w14:textId="13F61FA6" w:rsidR="00D95E39" w:rsidRPr="004E282D" w:rsidRDefault="00D95E3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8268163" w14:textId="0FFACEDB" w:rsidR="00D95E39" w:rsidRPr="004E282D" w:rsidRDefault="00D95E3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D95E39" w14:paraId="1284A465" w14:textId="77777777" w:rsidTr="004E46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5A08A7E" w14:textId="23576574" w:rsidR="00D95E39" w:rsidRPr="00F42DD1" w:rsidRDefault="00D95E3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AEDF9DC" w14:textId="4F326047" w:rsidR="00D95E39" w:rsidRPr="006208CB" w:rsidRDefault="00D95E3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AA47588" wp14:editId="65279072">
                        <wp:extent cx="1907540" cy="121920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19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D95E39" w14:paraId="7E8318F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CDF7A5B" w14:textId="79D2FB22" w:rsidR="00D95E39" w:rsidRPr="00BE6656" w:rsidRDefault="00D95E3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65BFFC" w14:textId="2DF93E57" w:rsidR="00D95E39" w:rsidRPr="00B77EA3" w:rsidRDefault="00D95E3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D95E39" w14:paraId="651155F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8520870" w14:textId="651C121D" w:rsidR="00D95E39" w:rsidRDefault="00D95E3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1A613E" w14:textId="00EFC884" w:rsidR="00D95E39" w:rsidRDefault="00D95E3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D95E39" w14:paraId="22D13F0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F71B5D2" w14:textId="506AE8D2" w:rsidR="00D95E39" w:rsidRDefault="00D95E3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8593EF6" w14:textId="3072A9DD" w:rsidR="00D95E39" w:rsidRDefault="00D95E3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270 N</w:t>
                        </w:r>
                      </w:p>
                    </w:tc>
                  </w:tr>
                </w:tbl>
                <w:p w14:paraId="453161E0" w14:textId="77777777" w:rsidR="00D95E39" w:rsidRDefault="00D95E3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FBD8B89" w14:textId="1AA0D0D4" w:rsidR="005273D5" w:rsidRDefault="005273D5" w:rsidP="000A7C6B">
            <w:pPr>
              <w:rPr>
                <w:rStyle w:val="Strong"/>
              </w:rPr>
            </w:pPr>
          </w:p>
        </w:tc>
      </w:tr>
    </w:tbl>
    <w:p w14:paraId="686C9140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C63CA10" w14:textId="77777777" w:rsidTr="005B3D16">
        <w:tc>
          <w:tcPr>
            <w:tcW w:w="11016" w:type="dxa"/>
          </w:tcPr>
          <w:p w14:paraId="280D3791" w14:textId="1D42DAF8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58186404"/>
            <w:r w:rsidR="00D95E39">
              <w:t>Connector Definitions</w:t>
            </w:r>
            <w:bookmarkEnd w:id="13"/>
          </w:p>
          <w:p w14:paraId="26334123" w14:textId="28D70CB9" w:rsidR="00132707" w:rsidRDefault="00D95E39" w:rsidP="000A7C6B">
            <w:r>
              <w:t>No Data</w:t>
            </w:r>
          </w:p>
          <w:p w14:paraId="1756A226" w14:textId="26781621" w:rsidR="00EF37BF" w:rsidRPr="009C0A33" w:rsidRDefault="00EF37BF" w:rsidP="000A7C6B"/>
          <w:p w14:paraId="6E48A6A9" w14:textId="77777777" w:rsidR="000F2729" w:rsidRDefault="000F2729" w:rsidP="000A7C6B"/>
          <w:p w14:paraId="742E8C8A" w14:textId="67F5C3E8" w:rsidR="00E12C21" w:rsidRDefault="00E12C21" w:rsidP="000A7C6B"/>
          <w:p w14:paraId="2E2A008C" w14:textId="568CB1BF" w:rsidR="00132707" w:rsidRDefault="00132707" w:rsidP="000A7C6B"/>
        </w:tc>
      </w:tr>
    </w:tbl>
    <w:p w14:paraId="3B4B7B1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76BFECE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180BE4E" w14:textId="736771A6" w:rsidR="00104BD8" w:rsidRDefault="00D95E39" w:rsidP="00D95E39">
            <w:pPr>
              <w:pStyle w:val="Heading1"/>
            </w:pPr>
            <w:bookmarkStart w:id="14" w:name="_Toc58186405"/>
            <w:r>
              <w:lastRenderedPageBreak/>
              <w:t>Contact Information</w:t>
            </w:r>
            <w:bookmarkEnd w:id="14"/>
          </w:p>
          <w:p w14:paraId="03118371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3709215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EC3601" w14:textId="180ED74F" w:rsidR="002B4DE8" w:rsidRDefault="00D95E39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E0A7CB" w14:textId="588544E6" w:rsidR="002B4DE8" w:rsidRDefault="00D95E3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920903" w14:textId="225F3766" w:rsidR="002B4DE8" w:rsidRDefault="00D95E3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189D3B8A" w14:textId="77777777" w:rsidTr="00D95E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A0E8E0" w14:textId="281598C1" w:rsidR="002B4DE8" w:rsidRPr="00211C62" w:rsidRDefault="00D95E39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812AA86" w14:textId="33BE385C" w:rsidR="002B4DE8" w:rsidRPr="000B04D4" w:rsidRDefault="00D95E39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384F378" wp14:editId="514AE6D2">
                        <wp:extent cx="2445385" cy="156273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64E5C3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F24A5A7" w14:textId="48FC97C3" w:rsidR="0017091B" w:rsidRPr="00BE6656" w:rsidRDefault="00D95E39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BF3E2BD" w14:textId="1D56F1BA" w:rsidR="0017091B" w:rsidRPr="00BE6656" w:rsidRDefault="00D95E3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No Penetration contact pair </w:t>
                        </w:r>
                      </w:p>
                    </w:tc>
                  </w:tr>
                  <w:tr w:rsidR="00D95E39" w14:paraId="5D37E40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12BAF3" w14:textId="44342694" w:rsidR="00D95E39" w:rsidRDefault="00D95E39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9AC9AD" w14:textId="1FB8D887" w:rsidR="00D95E39" w:rsidRDefault="00D95E3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46 face(s)</w:t>
                        </w:r>
                      </w:p>
                    </w:tc>
                  </w:tr>
                  <w:tr w:rsidR="00D95E39" w14:paraId="0A45BAD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0BB789" w14:textId="301E1A7B" w:rsidR="00D95E39" w:rsidRDefault="00D95E39" w:rsidP="004F6DE4">
                        <w:pPr>
                          <w:jc w:val="right"/>
                        </w:pPr>
                        <w:r>
                          <w:t>Advanced: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8CDEA1" w14:textId="0DEABFFF" w:rsidR="00D95E39" w:rsidRDefault="00D95E3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Node to surface</w:t>
                        </w:r>
                      </w:p>
                    </w:tc>
                  </w:tr>
                </w:tbl>
                <w:p w14:paraId="073508BF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D95E39" w14:paraId="4E9BB651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3D76E7" w14:textId="48E4201A" w:rsidR="00D95E39" w:rsidRDefault="00D95E39" w:rsidP="00BD42AB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D95E39" w14:paraId="2237BE5F" w14:textId="77777777" w:rsidTr="00BD42AB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50735E9" w14:textId="75A00108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0AC1C1C" w14:textId="4648C6FC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5BF50AA" w14:textId="2593AA51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7865236" w14:textId="0117C8D0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70CD442" w14:textId="21D94060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D95E39" w14:paraId="70993E8C" w14:textId="77777777" w:rsidTr="00BD42AB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F8F068C" w14:textId="318596BE" w:rsidR="00D95E39" w:rsidRDefault="00D95E39" w:rsidP="00BD42AB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CFB0000" w14:textId="05EDDC2F" w:rsidR="00D95E39" w:rsidRDefault="00D95E39" w:rsidP="00BD42AB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43BE35C" w14:textId="449ECCB1" w:rsidR="00D95E39" w:rsidRDefault="00D95E39" w:rsidP="00BD42AB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2.7889E-19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88DEE5B" w14:textId="2080130C" w:rsidR="00D95E39" w:rsidRDefault="00D95E39" w:rsidP="00BD42AB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7FDD9CC" w14:textId="58E34EC1" w:rsidR="00D95E39" w:rsidRDefault="00D95E39" w:rsidP="00BD42AB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2.7889E-19  </w:t>
                        </w:r>
                      </w:p>
                    </w:tc>
                  </w:tr>
                </w:tbl>
                <w:p w14:paraId="42018016" w14:textId="77777777" w:rsidR="00D95E39" w:rsidRPr="00213D4E" w:rsidRDefault="00D95E39" w:rsidP="00BD42AB">
                  <w:r>
                    <w:t xml:space="preserve">              </w:t>
                  </w:r>
                </w:p>
              </w:tc>
            </w:tr>
            <w:tr w:rsidR="00D95E39" w14:paraId="77C93D3C" w14:textId="77777777" w:rsidTr="00D95E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963242" w14:textId="7AD523DC" w:rsidR="00D95E39" w:rsidRPr="00211C62" w:rsidRDefault="00D95E39" w:rsidP="00BD42AB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B12C80C" w14:textId="21A5AB26" w:rsidR="00D95E39" w:rsidRPr="000B04D4" w:rsidRDefault="00D95E39" w:rsidP="00BD42A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BA39E0E" wp14:editId="05A09694">
                        <wp:extent cx="2445385" cy="156273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D95E39" w14:paraId="798534B5" w14:textId="77777777" w:rsidTr="00BD42A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A91456F" w14:textId="081B3DC7" w:rsidR="00D95E39" w:rsidRPr="00BE6656" w:rsidRDefault="00D95E39" w:rsidP="00BD42AB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2217B55" w14:textId="181DA76E" w:rsidR="00D95E39" w:rsidRPr="00BE6656" w:rsidRDefault="00D95E39" w:rsidP="00BD42A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D95E39" w14:paraId="14EFD08E" w14:textId="77777777" w:rsidTr="00BD42A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73D995" w14:textId="4F209A59" w:rsidR="00D95E39" w:rsidRDefault="00D95E39" w:rsidP="00BD42AB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6ECE5E" w14:textId="30CE1C1A" w:rsidR="00D95E39" w:rsidRDefault="00D95E39" w:rsidP="00BD42A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D95E39" w14:paraId="6AD6BC51" w14:textId="77777777" w:rsidTr="00BD42AB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04E60A" w14:textId="4B035208" w:rsidR="00D95E39" w:rsidRDefault="00D95E39" w:rsidP="00BD42AB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F9C3BB" w14:textId="596ED83E" w:rsidR="00D95E39" w:rsidRDefault="00D95E39" w:rsidP="00BD42A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0643F2E0" w14:textId="77777777" w:rsidR="00D95E39" w:rsidRPr="00211C62" w:rsidRDefault="00D95E39" w:rsidP="00BD42A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A652F35" w14:textId="58FB33FC" w:rsidR="00104BD8" w:rsidRDefault="00104BD8" w:rsidP="000A7C6B">
            <w:pPr>
              <w:rPr>
                <w:rStyle w:val="A3"/>
              </w:rPr>
            </w:pPr>
          </w:p>
          <w:p w14:paraId="26D0E849" w14:textId="77777777" w:rsidR="00104BD8" w:rsidRDefault="00104BD8" w:rsidP="000A7C6B"/>
        </w:tc>
      </w:tr>
    </w:tbl>
    <w:p w14:paraId="451AE6D9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413FB9E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16EDA5" w14:textId="6299EE80" w:rsidR="00A61A59" w:rsidRDefault="00D95E39" w:rsidP="000A7C6B">
            <w:pPr>
              <w:pStyle w:val="Heading1"/>
              <w:outlineLvl w:val="0"/>
            </w:pPr>
            <w:bookmarkStart w:id="15" w:name="_Toc5818640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02A4DC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A7B279" w14:textId="5B5BA04C" w:rsidR="00A9531D" w:rsidRDefault="00D95E3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6BC80" w14:textId="4F778F01" w:rsidR="00A9531D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95E39" w14:paraId="7C7A879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AB7621" w14:textId="03B05A8A" w:rsidR="00D95E39" w:rsidRDefault="00D95E3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DFA2EE" w14:textId="1F8E19E8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D95E39" w14:paraId="1BE0A09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E3CEAF" w14:textId="137CD676" w:rsidR="00D95E39" w:rsidRDefault="00D95E39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7CC00E" w14:textId="373C230B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D95E39" w14:paraId="29F7EF1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E1E49F" w14:textId="279CB667" w:rsidR="00D95E39" w:rsidRDefault="00D95E39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0C67D3" w14:textId="420E4DDB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0.833764 in</w:t>
                  </w:r>
                </w:p>
              </w:tc>
            </w:tr>
            <w:tr w:rsidR="00D95E39" w14:paraId="29F76BD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789B27" w14:textId="13F04955" w:rsidR="00D95E39" w:rsidRDefault="00D95E39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E4F77E" w14:textId="043A06E4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0.166753 in</w:t>
                  </w:r>
                </w:p>
              </w:tc>
            </w:tr>
            <w:tr w:rsidR="00D95E39" w14:paraId="6386165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C06DD3" w14:textId="2A149247" w:rsidR="00D95E39" w:rsidRDefault="00D95E39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421756" w14:textId="723C72E0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D95E39" w14:paraId="11C2691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488978" w14:textId="6A46D3CC" w:rsidR="00D95E39" w:rsidRDefault="00D95E39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CE98A2" w14:textId="3A3832A5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41F56AA8" w14:textId="77777777" w:rsidR="00690657" w:rsidRDefault="00690657" w:rsidP="00690657"/>
          <w:p w14:paraId="7F0999CD" w14:textId="5FCD49ED" w:rsidR="00A9531D" w:rsidRPr="00690657" w:rsidRDefault="00D95E3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176EDC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5E4775" w14:textId="0A7ECC6C" w:rsidR="007107BE" w:rsidRDefault="00D95E3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82240" w14:textId="4B5F692B" w:rsidR="007107BE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111699</w:t>
                  </w:r>
                </w:p>
              </w:tc>
            </w:tr>
            <w:tr w:rsidR="00D95E39" w14:paraId="489FBA6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C972D0" w14:textId="32BFCB1B" w:rsidR="00D95E39" w:rsidRDefault="00D95E3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466BBB" w14:textId="02DF86AE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68056</w:t>
                  </w:r>
                </w:p>
              </w:tc>
            </w:tr>
            <w:tr w:rsidR="00D95E39" w14:paraId="70D09C7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C1E8BC" w14:textId="0E1036B0" w:rsidR="00D95E39" w:rsidRDefault="00D95E3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0A78FF" w14:textId="1F0EB84F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80.558</w:t>
                  </w:r>
                </w:p>
              </w:tc>
            </w:tr>
            <w:tr w:rsidR="00D95E39" w14:paraId="6D0C178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C5553" w14:textId="03EF89D0" w:rsidR="00D95E39" w:rsidRDefault="00D95E3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C23230" w14:textId="1786961B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17.3</w:t>
                  </w:r>
                </w:p>
              </w:tc>
            </w:tr>
            <w:tr w:rsidR="00D95E39" w14:paraId="73F88DA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C1FA15" w14:textId="215F907F" w:rsidR="00D95E39" w:rsidRDefault="00D95E39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A3C63B" w14:textId="6A37149A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31.6</w:t>
                  </w:r>
                </w:p>
              </w:tc>
            </w:tr>
            <w:tr w:rsidR="00D95E39" w14:paraId="507E5E2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FB5FF" w14:textId="1AEDCD1D" w:rsidR="00D95E39" w:rsidRDefault="00D95E39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75E928" w14:textId="2FE2A30F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D95E39" w14:paraId="1EF81A4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86CDF8" w14:textId="2F14737A" w:rsidR="00D95E39" w:rsidRDefault="00D95E39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98761E" w14:textId="3E9EE1D1" w:rsidR="00D95E39" w:rsidRDefault="00D95E3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00:00:34</w:t>
                  </w:r>
                </w:p>
              </w:tc>
            </w:tr>
            <w:tr w:rsidR="00D95E39" w14:paraId="23B2B90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041D9C" w14:textId="1A70DE51" w:rsidR="00D95E39" w:rsidRDefault="00D95E3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F095E1" w14:textId="77777777" w:rsidR="00D95E39" w:rsidRDefault="00D95E3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162DCB7D" w14:textId="6199FF68" w:rsidR="002F5299" w:rsidRDefault="002F5299" w:rsidP="00690657">
            <w:pPr>
              <w:pStyle w:val="Heading2"/>
              <w:outlineLvl w:val="1"/>
              <w:rPr>
                <w:sz w:val="24"/>
                <w:szCs w:val="24"/>
              </w:rPr>
            </w:pPr>
          </w:p>
          <w:p w14:paraId="535E00E8" w14:textId="45C819C3" w:rsidR="00A61A59" w:rsidRPr="00690657" w:rsidRDefault="00D95E3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Quality Plots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8"/>
              <w:gridCol w:w="2688"/>
              <w:gridCol w:w="2689"/>
              <w:gridCol w:w="2689"/>
            </w:tblGrid>
            <w:tr w:rsidR="00A61A59" w14:paraId="13B114D7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5855B160" w14:textId="6607B4B9" w:rsidR="00A61A59" w:rsidRDefault="00D95E39" w:rsidP="00AB7ED5">
                  <w:pPr>
                    <w:jc w:val="center"/>
                  </w:pPr>
                  <w:r>
                    <w:t>Name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A829BB2" w14:textId="1906BC95" w:rsidR="00A61A59" w:rsidRDefault="00D95E3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2F9BE41E" w14:textId="0F085B72" w:rsidR="00A61A59" w:rsidRDefault="00D95E3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0A8B0E52" w14:textId="40F2FA88" w:rsidR="00A61A59" w:rsidRDefault="00D95E3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1A59" w14:paraId="6F0C37FE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7946AA" w14:textId="4BD5C079" w:rsidR="00A61A59" w:rsidRPr="004D2956" w:rsidRDefault="00D95E39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Mesh Quality Plot1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9890F8" w14:textId="28A9CE21" w:rsidR="00A61A59" w:rsidRPr="004D2956" w:rsidRDefault="00D95E3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Aspect Ratio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EFFD87" w14:textId="77777777" w:rsidR="00D95E39" w:rsidRDefault="00D95E3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1.103e+00 </w:t>
                  </w:r>
                </w:p>
                <w:p w14:paraId="65FE502F" w14:textId="2CDE097F" w:rsidR="00A61A59" w:rsidRPr="004D2956" w:rsidRDefault="00D95E3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17345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565071" w14:textId="77777777" w:rsidR="00D95E39" w:rsidRDefault="00D95E3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8.056e+01 </w:t>
                  </w:r>
                </w:p>
                <w:p w14:paraId="68570FF6" w14:textId="7358E866" w:rsidR="00A61A59" w:rsidRPr="004D2956" w:rsidRDefault="00D95E3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61124</w:t>
                  </w:r>
                </w:p>
              </w:tc>
            </w:tr>
            <w:tr w:rsidR="00A61A59" w14:paraId="26F1DBB0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CCED21" w14:textId="7B8C25AD" w:rsidR="00A61A59" w:rsidRDefault="00D95E39" w:rsidP="000A7C6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A8E4CAB" wp14:editId="1643F4B5">
                        <wp:extent cx="6691630" cy="347154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471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B1ED85" w14:textId="1407A7FD" w:rsidR="00A61A59" w:rsidRPr="004D2956" w:rsidRDefault="00D95E39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1-Mesh Quality Plot-Mesh Quality Plot1</w:t>
                  </w:r>
                </w:p>
              </w:tc>
            </w:tr>
          </w:tbl>
          <w:p w14:paraId="18A9B2DE" w14:textId="73F425CB" w:rsidR="00A61A59" w:rsidRPr="00F077CB" w:rsidRDefault="00A61A59" w:rsidP="000A7C6B"/>
        </w:tc>
      </w:tr>
    </w:tbl>
    <w:p w14:paraId="44CAAE4D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BFB40BE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E8D9757" w14:textId="4F70F852" w:rsidR="002C53F9" w:rsidRDefault="00D95E39" w:rsidP="000A7C6B">
            <w:pPr>
              <w:pStyle w:val="Heading1"/>
              <w:outlineLvl w:val="0"/>
            </w:pPr>
            <w:bookmarkStart w:id="16" w:name="_Toc58186407"/>
            <w:r>
              <w:t>Sensor Details</w:t>
            </w:r>
            <w:bookmarkEnd w:id="16"/>
          </w:p>
          <w:p w14:paraId="19BE7E2D" w14:textId="1EE49148" w:rsidR="002C53F9" w:rsidRPr="00F077CB" w:rsidRDefault="00D95E39" w:rsidP="000A7C6B">
            <w:r>
              <w:t>No Data</w:t>
            </w:r>
          </w:p>
        </w:tc>
      </w:tr>
    </w:tbl>
    <w:p w14:paraId="30EF7BF0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508F029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E726187" w14:textId="21A9B8E7" w:rsidR="005F5B79" w:rsidRDefault="00D95E39" w:rsidP="000A7C6B">
            <w:pPr>
              <w:pStyle w:val="Heading1"/>
              <w:outlineLvl w:val="0"/>
            </w:pPr>
            <w:bookmarkStart w:id="17" w:name="_Toc58186408"/>
            <w:r>
              <w:t>Resultant Forces</w:t>
            </w:r>
            <w:bookmarkEnd w:id="17"/>
          </w:p>
          <w:p w14:paraId="351472DA" w14:textId="04C2157D" w:rsidR="005F5B79" w:rsidRPr="000B04D4" w:rsidRDefault="00D95E39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4B41BC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C86E3F1" w14:textId="4F7858A8" w:rsidR="005F5B79" w:rsidRDefault="00D95E3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DE39116" w14:textId="1A2FA7BF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41A845" w14:textId="741CF18C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E15081" w14:textId="7FF71F3F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9DA655D" w14:textId="40186E73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6F8E54" w14:textId="721BF02D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6ADF7E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9ABDBF" w14:textId="56EDFA39" w:rsidR="005F5B79" w:rsidRPr="004D2956" w:rsidRDefault="00D95E3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6E060E" w14:textId="31430163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EB0D5E" w14:textId="156B8EF5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-2.08813e-06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6CB786" w14:textId="4676A075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C96A7E" w14:textId="04520CD2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7.51673e-06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07434F" w14:textId="34D9E8EE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270</w:t>
                  </w:r>
                </w:p>
              </w:tc>
            </w:tr>
          </w:tbl>
          <w:p w14:paraId="3B0B45D6" w14:textId="27A0ECC8" w:rsidR="005F5B79" w:rsidRPr="000B04D4" w:rsidRDefault="00D95E39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48FC568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A82E714" w14:textId="543BB223" w:rsidR="005F5B79" w:rsidRDefault="00D95E3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E7B6EB" w14:textId="4E5698BD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61283E" w14:textId="5A22E648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51A851" w14:textId="5066C1E9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FB30470" w14:textId="1FF7EA3F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1BE34CD" w14:textId="1977AAF0" w:rsidR="005F5B79" w:rsidRDefault="00D95E3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5322A9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90E392" w14:textId="112DBF8F" w:rsidR="005F5B79" w:rsidRPr="004D2956" w:rsidRDefault="00D95E3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77200C" w14:textId="6B2E7043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153530" w14:textId="07E941E2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A6618E" w14:textId="1129D892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F96CBD" w14:textId="04E23AE6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CD5491" w14:textId="1EE57B0D" w:rsidR="005F5B79" w:rsidRPr="004D2956" w:rsidRDefault="00D95E3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0981275" w14:textId="77777777" w:rsidR="005F5B79" w:rsidRDefault="005F5B79" w:rsidP="000A7C6B"/>
        </w:tc>
      </w:tr>
      <w:tr w:rsidR="005F5B79" w14:paraId="52810C5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DF170CC" w14:textId="2EE751DA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3BC425D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5814B9C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B2BE855" w14:textId="4D96AA7B" w:rsidR="0050542D" w:rsidRPr="00D95E39" w:rsidRDefault="00D95E39" w:rsidP="00D95E39">
            <w:pPr>
              <w:pStyle w:val="Heading1"/>
            </w:pPr>
            <w:bookmarkStart w:id="21" w:name="_Toc58186409"/>
            <w:r>
              <w:t>Beams</w:t>
            </w:r>
            <w:bookmarkEnd w:id="21"/>
          </w:p>
          <w:p w14:paraId="10025B9D" w14:textId="044BEBA1" w:rsidR="00EC2432" w:rsidRDefault="00D95E39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C3E74A5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A5407D3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30D90AB" w14:textId="2F49E78D" w:rsidR="00EC2432" w:rsidRDefault="00D95E39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8186410"/>
            <w:r>
              <w:lastRenderedPageBreak/>
              <w:t>Study Results</w:t>
            </w:r>
            <w:bookmarkEnd w:id="25"/>
          </w:p>
          <w:p w14:paraId="4ABF2C91" w14:textId="782ABFF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D95E39" w14:paraId="5DB792B8" w14:textId="77777777" w:rsidTr="00BD4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6F6677" w14:textId="36FB8E3F" w:rsidR="00D95E39" w:rsidRDefault="00D95E39" w:rsidP="00D95E3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BA9BBA" w14:textId="15FDB819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F506C3" w14:textId="4203345B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61138AA" w14:textId="625D0F5C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95E39" w14:paraId="18C968CA" w14:textId="77777777" w:rsidTr="00BD4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6848930" w14:textId="0AFF78A6" w:rsidR="00D95E39" w:rsidRPr="004D2956" w:rsidRDefault="00D95E39" w:rsidP="00D95E3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8FE94E" w14:textId="5362D739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0F4CA5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7.767e+00 N/m^2</w:t>
                  </w:r>
                </w:p>
                <w:p w14:paraId="7CF61A44" w14:textId="65FBF423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8509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083191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6.344e+06 N/m^2</w:t>
                  </w:r>
                </w:p>
                <w:p w14:paraId="085AA71B" w14:textId="4162675C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110679</w:t>
                  </w:r>
                </w:p>
              </w:tc>
            </w:tr>
            <w:tr w:rsidR="00D95E39" w14:paraId="715A12F8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C5C6C8" w14:textId="0A54B313" w:rsidR="00D95E39" w:rsidRDefault="00D95E39" w:rsidP="00D95E3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E66861D" wp14:editId="15130957">
                        <wp:extent cx="6858000" cy="3557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679F61" w14:textId="198F88F4" w:rsidR="00D95E39" w:rsidRPr="004D2956" w:rsidRDefault="00D95E39" w:rsidP="00D95E3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1-Stress-Stress1</w:t>
                  </w:r>
                </w:p>
              </w:tc>
            </w:tr>
          </w:tbl>
          <w:p w14:paraId="1B1468C4" w14:textId="2796B6EC" w:rsidR="00D95E39" w:rsidRDefault="00D95E3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D95E39" w14:paraId="4936CCBC" w14:textId="77777777" w:rsidTr="00BD4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FE2710" w14:textId="4FE06D46" w:rsidR="00D95E39" w:rsidRDefault="00D95E39" w:rsidP="00D95E3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2D83D3" w14:textId="241ED942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272EE4" w14:textId="589753E0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63E9069" w14:textId="176EA5AB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95E39" w14:paraId="74BDDBD4" w14:textId="77777777" w:rsidTr="00BD4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5911CD" w14:textId="57F3002F" w:rsidR="00D95E39" w:rsidRPr="004D2956" w:rsidRDefault="00D95E39" w:rsidP="00D95E3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0CC695" w14:textId="5E3FC64F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DDFBBE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2F2B0531" w14:textId="580F78B8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B8342D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6.447e-03 mm</w:t>
                  </w:r>
                </w:p>
                <w:p w14:paraId="2072F215" w14:textId="7BB69C1A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38494</w:t>
                  </w:r>
                </w:p>
              </w:tc>
            </w:tr>
            <w:tr w:rsidR="00D95E39" w14:paraId="31EF860B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A749CE" w14:textId="5899E8AD" w:rsidR="00D95E39" w:rsidRDefault="00D95E39" w:rsidP="00D95E3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3801F2C" wp14:editId="02023192">
                        <wp:extent cx="6858000" cy="3557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C72BFE" w14:textId="5688996A" w:rsidR="00D95E39" w:rsidRPr="004D2956" w:rsidRDefault="00D95E39" w:rsidP="00D95E3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1-Displacement-Displacement1</w:t>
                  </w:r>
                </w:p>
              </w:tc>
            </w:tr>
          </w:tbl>
          <w:p w14:paraId="5BF434E7" w14:textId="4CF61482" w:rsidR="00D95E39" w:rsidRDefault="00D95E3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D95E39" w14:paraId="3A48C058" w14:textId="77777777" w:rsidTr="00BD4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2479AF" w14:textId="2C7074EF" w:rsidR="00D95E39" w:rsidRDefault="00D95E39" w:rsidP="00D95E3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5D35BF" w14:textId="273F0CA0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E3ADF1" w14:textId="3E7D7132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894A9F4" w14:textId="741AD5A2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95E39" w14:paraId="6B0B92C6" w14:textId="77777777" w:rsidTr="00BD4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07CD7B" w14:textId="62BDFB1C" w:rsidR="00D95E39" w:rsidRPr="004D2956" w:rsidRDefault="00D95E39" w:rsidP="00D95E3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62B58A" w14:textId="06C1D0CA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9D0AA1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2.706e-11 </w:t>
                  </w:r>
                </w:p>
                <w:p w14:paraId="07DB180C" w14:textId="46ADCDC8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12054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1F418F6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1.568e-05 </w:t>
                  </w:r>
                </w:p>
                <w:p w14:paraId="7B363E93" w14:textId="5C6E4B04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67159</w:t>
                  </w:r>
                </w:p>
              </w:tc>
            </w:tr>
            <w:tr w:rsidR="00D95E39" w14:paraId="525D957D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0A9C0F" w14:textId="56EA7DB3" w:rsidR="00D95E39" w:rsidRDefault="00D95E39" w:rsidP="00D95E3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CE514BD" wp14:editId="48C4262B">
                        <wp:extent cx="6858000" cy="3557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11B51A" w14:textId="18082FED" w:rsidR="00D95E39" w:rsidRPr="004D2956" w:rsidRDefault="00D95E39" w:rsidP="00D95E3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1-Strain-Strain1</w:t>
                  </w:r>
                </w:p>
              </w:tc>
            </w:tr>
          </w:tbl>
          <w:p w14:paraId="177DA821" w14:textId="6B3CBD97" w:rsidR="00D95E39" w:rsidRDefault="00D95E3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D95E39" w14:paraId="08CF5ADD" w14:textId="77777777" w:rsidTr="001D69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CB4B1D" w14:textId="1D61018B" w:rsidR="00D95E39" w:rsidRDefault="00D95E39" w:rsidP="00D95E39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29131E" w14:textId="50B6BB8C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D95E39" w14:paraId="6EBD1659" w14:textId="77777777" w:rsidTr="00596E3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DD9898" w14:textId="4C11F1ED" w:rsidR="00D95E39" w:rsidRPr="004D2956" w:rsidRDefault="00D95E39" w:rsidP="00D95E3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093EDB" w14:textId="3B82226C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D95E39" w14:paraId="26EEA944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0F3669" w14:textId="56E50EB8" w:rsidR="00D95E39" w:rsidRDefault="00D95E39" w:rsidP="00D95E3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C7294D1" wp14:editId="55D10004">
                        <wp:extent cx="6858000" cy="3557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A75181" w14:textId="1C45747F" w:rsidR="00D95E39" w:rsidRPr="004D2956" w:rsidRDefault="00D95E39" w:rsidP="00D95E3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1-Displacement-Displacement1{1}</w:t>
                  </w:r>
                </w:p>
              </w:tc>
            </w:tr>
          </w:tbl>
          <w:p w14:paraId="14423A40" w14:textId="2CE062A8" w:rsidR="00D95E39" w:rsidRDefault="00D95E3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322"/>
              <w:gridCol w:w="2487"/>
              <w:gridCol w:w="2463"/>
            </w:tblGrid>
            <w:tr w:rsidR="00D95E39" w14:paraId="4336CD9E" w14:textId="77777777" w:rsidTr="00BD4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3F98B6" w14:textId="353C864C" w:rsidR="00D95E39" w:rsidRDefault="00D95E39" w:rsidP="00D95E3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D258C8" w14:textId="7F42A568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A4C240" w14:textId="6B3F15A8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4BD0A08" w14:textId="115AAB9F" w:rsidR="00D95E39" w:rsidRDefault="00D95E39" w:rsidP="00D95E3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95E39" w14:paraId="08B5AD49" w14:textId="77777777" w:rsidTr="00BD4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7AF1C7" w14:textId="0CBC96D4" w:rsidR="00D95E39" w:rsidRPr="004D2956" w:rsidRDefault="00D95E39" w:rsidP="00D95E3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9A2ECC" w14:textId="3C62295B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6109F5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3.026e+00 </w:t>
                  </w:r>
                </w:p>
                <w:p w14:paraId="2901F0DF" w14:textId="23C7B4A7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11411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1E5EFE" w14:textId="77777777" w:rsidR="00D95E39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2.830e+06 </w:t>
                  </w:r>
                </w:p>
                <w:p w14:paraId="4A826DA8" w14:textId="2C2F1B94" w:rsidR="00D95E39" w:rsidRPr="004D2956" w:rsidRDefault="00D95E39" w:rsidP="00D95E3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115</w:t>
                  </w:r>
                </w:p>
              </w:tc>
            </w:tr>
            <w:tr w:rsidR="00D95E39" w14:paraId="6DC8A740" w14:textId="77777777" w:rsidTr="00BD4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C58889" w14:textId="14322331" w:rsidR="00D95E39" w:rsidRDefault="00D95E39" w:rsidP="00D95E3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27CD8D4" wp14:editId="19D6B5BC">
                        <wp:extent cx="6858000" cy="355790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13C066" w14:textId="62249FAB" w:rsidR="00D95E39" w:rsidRPr="004D2956" w:rsidRDefault="00D95E39" w:rsidP="00D95E3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1-Factor of Safety-Factor of Safety1</w:t>
                  </w:r>
                </w:p>
              </w:tc>
            </w:tr>
          </w:tbl>
          <w:p w14:paraId="37358F6A" w14:textId="77777777" w:rsidR="00D95E39" w:rsidRPr="000B04D4" w:rsidRDefault="00D95E39" w:rsidP="000A7C6B"/>
          <w:bookmarkEnd w:id="22"/>
          <w:bookmarkEnd w:id="23"/>
          <w:bookmarkEnd w:id="24"/>
          <w:p w14:paraId="7644D95F" w14:textId="60C005E1" w:rsidR="00EC2432" w:rsidRDefault="00EC2432" w:rsidP="000A7C6B"/>
        </w:tc>
      </w:tr>
    </w:tbl>
    <w:p w14:paraId="14BCFC4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55CF9098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633A1B6" w14:textId="2E1356E2" w:rsidR="000B1701" w:rsidRDefault="00D95E39" w:rsidP="00D95E39">
            <w:pPr>
              <w:pStyle w:val="Heading1"/>
            </w:pPr>
            <w:bookmarkStart w:id="26" w:name="_Toc58186411"/>
            <w:r>
              <w:t>Conclusion</w:t>
            </w:r>
            <w:bookmarkEnd w:id="26"/>
          </w:p>
        </w:tc>
      </w:tr>
    </w:tbl>
    <w:p w14:paraId="64E908C8" w14:textId="05D8090F" w:rsidR="00AC3438" w:rsidRPr="00AC3438" w:rsidRDefault="00AC3438" w:rsidP="00FE0924">
      <w:bookmarkStart w:id="27" w:name="_GoBack"/>
      <w:bookmarkEnd w:id="27"/>
    </w:p>
    <w:sectPr w:rsidR="00AC3438" w:rsidRPr="00AC3438" w:rsidSect="00D95E39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0974E" w14:textId="77777777" w:rsidR="00D95E39" w:rsidRDefault="00D95E39" w:rsidP="00F25CD7">
      <w:pPr>
        <w:spacing w:after="0" w:line="240" w:lineRule="auto"/>
      </w:pPr>
      <w:r>
        <w:separator/>
      </w:r>
    </w:p>
  </w:endnote>
  <w:endnote w:type="continuationSeparator" w:id="0">
    <w:p w14:paraId="074A1881" w14:textId="77777777" w:rsidR="00D95E39" w:rsidRDefault="00D95E3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16E99554" w14:textId="77777777" w:rsidTr="003E1AE9">
      <w:tc>
        <w:tcPr>
          <w:tcW w:w="867" w:type="pct"/>
        </w:tcPr>
        <w:p w14:paraId="65B1ACEF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7FE1F0A" wp14:editId="7AF9AE14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6C442FBA" w14:textId="095B3D80" w:rsidR="00DC4D2F" w:rsidRDefault="00D95E3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EE7E9C9" w14:textId="6A881717" w:rsidR="00DC4D2F" w:rsidRDefault="00D95E3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EASE_Assembly</w:t>
          </w:r>
        </w:p>
      </w:tc>
      <w:tc>
        <w:tcPr>
          <w:tcW w:w="0" w:type="auto"/>
          <w:vAlign w:val="bottom"/>
        </w:tcPr>
        <w:p w14:paraId="7200773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A127B2E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6D94BE7" w14:textId="77777777" w:rsidTr="00BF0BC4">
      <w:tc>
        <w:tcPr>
          <w:tcW w:w="1908" w:type="dxa"/>
        </w:tcPr>
        <w:p w14:paraId="35E36058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798213C" wp14:editId="023FF14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EF3E0AA" w14:textId="2FA8D1BF" w:rsidR="00DC4D2F" w:rsidRDefault="00D95E3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CFECBA7" w14:textId="1D3D9905" w:rsidR="00DC4D2F" w:rsidRDefault="00D95E3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EASE_Assembly</w:t>
          </w:r>
        </w:p>
      </w:tc>
      <w:tc>
        <w:tcPr>
          <w:tcW w:w="360" w:type="dxa"/>
          <w:vAlign w:val="bottom"/>
        </w:tcPr>
        <w:p w14:paraId="75D77CBD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941D6D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85BF9" w14:textId="77777777" w:rsidR="00D95E39" w:rsidRDefault="00D95E39" w:rsidP="00F25CD7">
      <w:pPr>
        <w:spacing w:after="0" w:line="240" w:lineRule="auto"/>
      </w:pPr>
      <w:r>
        <w:separator/>
      </w:r>
    </w:p>
  </w:footnote>
  <w:footnote w:type="continuationSeparator" w:id="0">
    <w:p w14:paraId="3BBCED71" w14:textId="77777777" w:rsidR="00D95E39" w:rsidRDefault="00D95E3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95E3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5E39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517B"/>
  <w15:docId w15:val="{D2445C5E-40F6-4586-89F8-D85EA84DC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A3A4E-4FD3-4C36-ABBF-464E145BF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2</TotalTime>
  <Pages>12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2020-12-07T04:31:00Z</dcterms:created>
  <dcterms:modified xsi:type="dcterms:W3CDTF">2020-12-07T04:33:00Z</dcterms:modified>
</cp:coreProperties>
</file>