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E278125" w14:textId="77777777" w:rsidTr="00A43A5B">
        <w:trPr>
          <w:cantSplit/>
          <w:trHeight w:val="4488"/>
        </w:trPr>
        <w:tc>
          <w:tcPr>
            <w:tcW w:w="6285" w:type="dxa"/>
          </w:tcPr>
          <w:p w14:paraId="73034E19" w14:textId="728D840C" w:rsidR="00F448BC" w:rsidRDefault="002C2C1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FA789" wp14:editId="151DC739">
                  <wp:extent cx="3853815" cy="199961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4825A3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0D80D91" w14:textId="20583B70" w:rsidR="00B77317" w:rsidRPr="00CD1539" w:rsidRDefault="002C2C1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EASE_Assembly</w:t>
                  </w:r>
                </w:p>
                <w:p w14:paraId="5B8D5083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57568D73" w14:textId="56112CA0" w:rsidR="00B77317" w:rsidRPr="00CD1539" w:rsidRDefault="002C2C19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December 6, 2020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2E7D6924" w14:textId="1A0CB33E" w:rsidR="00B77317" w:rsidRPr="00CD1539" w:rsidRDefault="002C2C19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C37674B" w14:textId="449225AB" w:rsidR="00B77317" w:rsidRPr="006A441F" w:rsidRDefault="002C2C19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7E64A29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67CC1C77" w14:textId="0798D55E" w:rsidR="00B77317" w:rsidRDefault="002C2C19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87BCD05" w14:textId="0293ED9E" w:rsidR="002C2C19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8186250" w:history="1">
                        <w:r w:rsidR="002C2C19" w:rsidRPr="00FD497D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2C2C19">
                          <w:rPr>
                            <w:noProof/>
                            <w:webHidden/>
                          </w:rPr>
                          <w:tab/>
                        </w:r>
                        <w:r w:rsidR="002C2C1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C2C19">
                          <w:rPr>
                            <w:noProof/>
                            <w:webHidden/>
                          </w:rPr>
                          <w:instrText xml:space="preserve"> PAGEREF _Toc58186250 \h </w:instrText>
                        </w:r>
                        <w:r w:rsidR="002C2C19">
                          <w:rPr>
                            <w:noProof/>
                            <w:webHidden/>
                          </w:rPr>
                        </w:r>
                        <w:r w:rsidR="002C2C1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C2C19">
                          <w:rPr>
                            <w:noProof/>
                            <w:webHidden/>
                          </w:rPr>
                          <w:t>1</w:t>
                        </w:r>
                        <w:r w:rsidR="002C2C1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74E805" w14:textId="5A89412A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1" w:history="1">
                        <w:r w:rsidRPr="00FD497D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F5F249" w14:textId="11BB8358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2" w:history="1">
                        <w:r w:rsidRPr="00FD497D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5CDEFF" w14:textId="37D7071B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3" w:history="1">
                        <w:r w:rsidRPr="00FD497D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E39583" w14:textId="4001EB16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4" w:history="1">
                        <w:r w:rsidRPr="00FD497D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EB70E6" w14:textId="7D8EE158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5" w:history="1">
                        <w:r w:rsidRPr="00FD497D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56E4C6" w14:textId="01184CED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6" w:history="1">
                        <w:r w:rsidRPr="00FD497D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9342C4" w14:textId="18E84647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7" w:history="1">
                        <w:r w:rsidRPr="00FD497D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7533F1" w14:textId="0F2ACB04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8" w:history="1">
                        <w:r w:rsidRPr="00FD497D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567D1F" w14:textId="15856900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59" w:history="1">
                        <w:r w:rsidRPr="00FD497D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0AB633" w14:textId="2204A22C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60" w:history="1">
                        <w:r w:rsidRPr="00FD497D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FC9540" w14:textId="79CFB8C0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61" w:history="1">
                        <w:r w:rsidRPr="00FD497D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FF6801B" w14:textId="59D067B9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62" w:history="1">
                        <w:r w:rsidRPr="00FD497D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9D6D11" w14:textId="409EF86C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63" w:history="1">
                        <w:r w:rsidRPr="00FD497D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6DF62D" w14:textId="2F5DA236" w:rsidR="002C2C19" w:rsidRDefault="002C2C1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58186264" w:history="1">
                        <w:r w:rsidRPr="00FD497D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_Toc58186264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6CE051" w14:textId="6D89DD62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8B7CC5A" w14:textId="77777777" w:rsidR="00F448BC" w:rsidRDefault="00F448BC" w:rsidP="00A5373F"/>
        </w:tc>
      </w:tr>
      <w:tr w:rsidR="00F448BC" w14:paraId="3E5A9CE8" w14:textId="77777777" w:rsidTr="00BE081A">
        <w:trPr>
          <w:cantSplit/>
          <w:trHeight w:val="3924"/>
        </w:trPr>
        <w:tc>
          <w:tcPr>
            <w:tcW w:w="6285" w:type="dxa"/>
          </w:tcPr>
          <w:p w14:paraId="0C924A60" w14:textId="24F60DCC" w:rsidR="00C27B5D" w:rsidRDefault="002C2C19" w:rsidP="00C27B5D">
            <w:pPr>
              <w:pStyle w:val="Heading1"/>
              <w:outlineLvl w:val="0"/>
            </w:pPr>
            <w:bookmarkStart w:id="0" w:name="_Toc58186250"/>
            <w:r>
              <w:t>Description</w:t>
            </w:r>
            <w:bookmarkEnd w:id="0"/>
          </w:p>
          <w:p w14:paraId="633C07DC" w14:textId="4B9110BA" w:rsidR="00F448BC" w:rsidRPr="00E65D6E" w:rsidRDefault="002C2C19" w:rsidP="00FF408C">
            <w:r>
              <w:t>No Data</w:t>
            </w:r>
          </w:p>
        </w:tc>
        <w:tc>
          <w:tcPr>
            <w:tcW w:w="4713" w:type="dxa"/>
            <w:vMerge/>
          </w:tcPr>
          <w:p w14:paraId="11066B9A" w14:textId="77777777" w:rsidR="00F448BC" w:rsidRPr="00A33AA4" w:rsidRDefault="00F448BC" w:rsidP="00840CC7">
            <w:pPr>
              <w:pStyle w:val="TOC3"/>
            </w:pPr>
          </w:p>
        </w:tc>
      </w:tr>
    </w:tbl>
    <w:p w14:paraId="35423F5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BE8D5B7" w14:textId="77777777" w:rsidTr="00DD03CF">
        <w:tc>
          <w:tcPr>
            <w:tcW w:w="11016" w:type="dxa"/>
          </w:tcPr>
          <w:p w14:paraId="49846B8E" w14:textId="5FF6EB21" w:rsidR="00343025" w:rsidRDefault="002C2C19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8186251"/>
            <w:r>
              <w:lastRenderedPageBreak/>
              <w:t>Assumptions</w:t>
            </w:r>
            <w:bookmarkEnd w:id="4"/>
          </w:p>
          <w:p w14:paraId="781F11F5" w14:textId="77777777" w:rsidR="00E1211B" w:rsidRDefault="00E1211B" w:rsidP="00343025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92"/>
              <w:gridCol w:w="5393"/>
            </w:tblGrid>
            <w:tr w:rsidR="00221495" w14:paraId="7AEE8E05" w14:textId="77777777" w:rsidTr="00DD03CF">
              <w:tc>
                <w:tcPr>
                  <w:tcW w:w="5392" w:type="dxa"/>
                  <w:vAlign w:val="center"/>
                </w:tcPr>
                <w:p w14:paraId="5B00C902" w14:textId="67BA930C" w:rsidR="00221495" w:rsidRDefault="002C2C19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A824CC" wp14:editId="4FE8E554">
                        <wp:extent cx="3286760" cy="2100580"/>
                        <wp:effectExtent l="0" t="0" r="8890" b="0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2100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2C25DF" w14:textId="6C7AC30D" w:rsidR="00221495" w:rsidRDefault="002C2C19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Original Model</w:t>
                  </w:r>
                </w:p>
              </w:tc>
              <w:tc>
                <w:tcPr>
                  <w:tcW w:w="5393" w:type="dxa"/>
                  <w:vAlign w:val="center"/>
                </w:tcPr>
                <w:p w14:paraId="60B5B52D" w14:textId="4A9CE0A4" w:rsidR="00221495" w:rsidRDefault="002C2C19" w:rsidP="00221495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F62DEDF" wp14:editId="422E7EEC">
                        <wp:extent cx="3287395" cy="1705610"/>
                        <wp:effectExtent l="0" t="0" r="8255" b="889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7395" cy="170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F45F08" w14:textId="6F5523EA" w:rsidR="00221495" w:rsidRDefault="002C2C19" w:rsidP="00221495">
                  <w:pPr>
                    <w:jc w:val="center"/>
                  </w:pPr>
                  <w:r>
                    <w:rPr>
                      <w:sz w:val="20"/>
                      <w:szCs w:val="20"/>
                    </w:rPr>
                    <w:t>Model Analyzed</w:t>
                  </w:r>
                </w:p>
              </w:tc>
            </w:tr>
          </w:tbl>
          <w:p w14:paraId="12B59A30" w14:textId="37B4345D" w:rsidR="00A96F2C" w:rsidRDefault="00A96F2C" w:rsidP="00A96F2C"/>
        </w:tc>
      </w:tr>
    </w:tbl>
    <w:p w14:paraId="0E5BA2C1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A8FA450" w14:textId="77777777" w:rsidTr="00ED5A01">
        <w:tc>
          <w:tcPr>
            <w:tcW w:w="11016" w:type="dxa"/>
          </w:tcPr>
          <w:p w14:paraId="6C7F6E59" w14:textId="7DC24562" w:rsidR="00FF408C" w:rsidRDefault="002C2C19" w:rsidP="00FF408C">
            <w:pPr>
              <w:pStyle w:val="Heading1"/>
              <w:outlineLvl w:val="0"/>
            </w:pPr>
            <w:bookmarkStart w:id="5" w:name="_Toc58186252"/>
            <w:r>
              <w:t>Model Information</w:t>
            </w:r>
            <w:bookmarkEnd w:id="5"/>
          </w:p>
          <w:p w14:paraId="6FB93AE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BA7510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8669535" w14:textId="77777777" w:rsidTr="00077EA0">
                    <w:tc>
                      <w:tcPr>
                        <w:tcW w:w="8640" w:type="dxa"/>
                      </w:tcPr>
                      <w:p w14:paraId="301673D6" w14:textId="177CBBA2" w:rsidR="00077EA0" w:rsidRDefault="002C2C1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73706DA" wp14:editId="24150FAA">
                              <wp:extent cx="5349240" cy="3418205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182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277027F" w14:textId="35A00E99" w:rsidR="00C16188" w:rsidRDefault="002C2C19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</w:t>
                  </w:r>
                </w:p>
                <w:p w14:paraId="6AA79FB8" w14:textId="667AEAC9" w:rsidR="00C16188" w:rsidRDefault="002C2C19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944419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DC44B3" w14:textId="265C15E8" w:rsidR="00C16188" w:rsidRPr="0044448A" w:rsidRDefault="002C2C1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F1DAE8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964C3F" w14:textId="4D60CAD1" w:rsidR="00C16188" w:rsidRDefault="002C2C19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lastRenderedPageBreak/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F804C5" w14:textId="7822428F" w:rsidR="00C16188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DBEB63" w14:textId="6AB15E24" w:rsidR="00C16188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E1E513" w14:textId="04E600E9" w:rsidR="00C16188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2C2C19" w14:paraId="7BD4A44F" w14:textId="77777777" w:rsidTr="00EC36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2E70D7" w14:textId="31616C15" w:rsidR="002C2C19" w:rsidRDefault="002C2C19" w:rsidP="00EC360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14:paraId="61ABA552" w14:textId="61CD7222" w:rsidR="002C2C19" w:rsidRPr="0044448A" w:rsidRDefault="002C2C19" w:rsidP="00EC360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1A07E0F" wp14:editId="6175EC35">
                        <wp:extent cx="1562735" cy="9988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223FE" w14:textId="11B82DAC" w:rsidR="002C2C19" w:rsidRPr="0044448A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600D2" w14:textId="77777777" w:rsidR="002C2C19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Mass:0.407647 kg</w:t>
                  </w:r>
                </w:p>
                <w:p w14:paraId="20C67E25" w14:textId="77777777" w:rsidR="002C2C19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Volume:0.000196362 m^3</w:t>
                  </w:r>
                </w:p>
                <w:p w14:paraId="6F78F651" w14:textId="77777777" w:rsidR="002C2C19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08A5F68E" w14:textId="77777777" w:rsidR="002C2C19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Weight:3.99494 N</w:t>
                  </w:r>
                </w:p>
                <w:p w14:paraId="345B7BA6" w14:textId="0E8E6ADA" w:rsidR="002C2C19" w:rsidRPr="0044448A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C07A2C" w14:textId="77777777" w:rsidR="002C2C19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Challenge\EASE\Mechanical_Components\EASE_Bottom_Plate.SLDPRT</w:t>
                  </w:r>
                </w:p>
                <w:p w14:paraId="34A367DF" w14:textId="081B96DF" w:rsidR="002C2C19" w:rsidRPr="0044448A" w:rsidRDefault="002C2C19" w:rsidP="00EC36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 6 22:13:43 2020</w:t>
                  </w:r>
                </w:p>
              </w:tc>
            </w:tr>
            <w:tr w:rsidR="00C16188" w14:paraId="5FD3FE6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DDD85" w14:textId="581BFD75" w:rsidR="00C16188" w:rsidRDefault="002C2C19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2EE80BB0" w14:textId="3FC1ED10" w:rsidR="004B3022" w:rsidRPr="0044448A" w:rsidRDefault="002C2C1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DB04D91" wp14:editId="5D6810DA">
                        <wp:extent cx="1562735" cy="99885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9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526A6" w14:textId="1238C33B" w:rsidR="00C16188" w:rsidRPr="0044448A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86629" w14:textId="77777777" w:rsidR="002C2C19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Mass:0.190661 kg</w:t>
                  </w:r>
                </w:p>
                <w:p w14:paraId="7929E0BF" w14:textId="77777777" w:rsidR="002C2C19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Volume:9.18408e-05 m^3</w:t>
                  </w:r>
                </w:p>
                <w:p w14:paraId="535972D0" w14:textId="77777777" w:rsidR="002C2C19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09B2C5D0" w14:textId="77777777" w:rsidR="002C2C19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Weight:1.86848 N</w:t>
                  </w:r>
                </w:p>
                <w:p w14:paraId="21785B44" w14:textId="2996652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44713C" w14:textId="77777777" w:rsidR="002C2C19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Challenge\EASE\Mechanical_Components\EASE_Top_Plate.SLDPRT</w:t>
                  </w:r>
                </w:p>
                <w:p w14:paraId="2151F295" w14:textId="77B8ED2D" w:rsidR="00C16188" w:rsidRPr="0044448A" w:rsidRDefault="002C2C1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 6 22:13:42 2020</w:t>
                  </w:r>
                </w:p>
              </w:tc>
            </w:tr>
          </w:tbl>
          <w:p w14:paraId="7403A2F6" w14:textId="2DBDC1E7" w:rsidR="00FF408C" w:rsidRDefault="00FF408C" w:rsidP="00A96F2C"/>
        </w:tc>
      </w:tr>
    </w:tbl>
    <w:p w14:paraId="039F7A7E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350EB576" w14:textId="77777777" w:rsidTr="005E294F">
        <w:tc>
          <w:tcPr>
            <w:tcW w:w="11016" w:type="dxa"/>
          </w:tcPr>
          <w:p w14:paraId="182AD6B1" w14:textId="02C31F3F" w:rsidR="00B35001" w:rsidRPr="00B35001" w:rsidRDefault="002C2C19" w:rsidP="00B35001">
            <w:pPr>
              <w:pStyle w:val="Heading1"/>
              <w:outlineLvl w:val="0"/>
            </w:pPr>
            <w:bookmarkStart w:id="6" w:name="_Toc58186253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148C830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7B1081" w14:textId="14243D04" w:rsidR="00B35001" w:rsidRDefault="002C2C1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34F44A" w14:textId="7EBB46C2" w:rsidR="00B35001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2C2C19" w14:paraId="35F7D18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F3A2A8" w14:textId="7F2D2690" w:rsidR="002C2C19" w:rsidRDefault="002C2C1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B3D4CE" w14:textId="022D6750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2C2C19" w14:paraId="0E13A71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2DD60C" w14:textId="22FE420D" w:rsidR="002C2C19" w:rsidRDefault="002C2C1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797894" w14:textId="0F38A9A5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C2C19" w14:paraId="026CA68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08AE24" w14:textId="1D3C9090" w:rsidR="002C2C19" w:rsidRDefault="002C2C1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0D9DD5" w14:textId="3782A04B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C2C19" w14:paraId="06215ED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B4050F" w14:textId="49411BBA" w:rsidR="002C2C19" w:rsidRDefault="002C2C1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3303AF" w14:textId="61D1876F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2C2C19" w14:paraId="7FB0F4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1DB04" w14:textId="429DE87E" w:rsidR="002C2C19" w:rsidRDefault="002C2C1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BBFBA0" w14:textId="3EECFD05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2C2C19" w14:paraId="1BFE99A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CC63D2" w14:textId="1159C4DC" w:rsidR="002C2C19" w:rsidRDefault="002C2C1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1E6468" w14:textId="3BE1E4F1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586A058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3F7799" w14:textId="766244A2" w:rsidR="002C2C19" w:rsidRDefault="002C2C1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DBFC46" w14:textId="32EFF715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2C2C19" w14:paraId="037F7DA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4A4BE9" w14:textId="4D04AA3D" w:rsidR="002C2C19" w:rsidRDefault="002C2C19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4EF0FA" w14:textId="4703CAF0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156D52B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C5B947" w14:textId="1E0A7B37" w:rsidR="002C2C19" w:rsidRDefault="002C2C1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61C271" w14:textId="1325ACD3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27768CE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E37757" w14:textId="0A079D3C" w:rsidR="002C2C19" w:rsidRDefault="002C2C1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663119" w14:textId="6127C62F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55065DE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925F36" w14:textId="704E71A3" w:rsidR="002C2C19" w:rsidRDefault="002C2C1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5B4F85" w14:textId="0C6A75ED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2C2C19" w14:paraId="58C5DAD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79D590" w14:textId="3968C6BD" w:rsidR="002C2C19" w:rsidRDefault="002C2C1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02E2DC" w14:textId="039D24B2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0E9708C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FD5BAD" w14:textId="5338B3C0" w:rsidR="002C2C19" w:rsidRDefault="002C2C1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B2DB61" w14:textId="4154B773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C2C19" w14:paraId="3693E0B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81F22D" w14:textId="6221DFBE" w:rsidR="002C2C19" w:rsidRDefault="002C2C1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345B00" w14:textId="48916C7E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28CFAC5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462E27" w14:textId="4213A979" w:rsidR="002C2C19" w:rsidRDefault="002C2C19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656490" w14:textId="07596A51" w:rsidR="002C2C19" w:rsidRDefault="002C2C1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2C19" w14:paraId="4F939E7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8B4956" w14:textId="6D325C25" w:rsidR="002C2C19" w:rsidRDefault="002C2C1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89411B" w14:textId="4005E463" w:rsidR="002C2C19" w:rsidRDefault="002C2C1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Challenge\EASE)</w:t>
                  </w:r>
                </w:p>
              </w:tc>
            </w:tr>
          </w:tbl>
          <w:p w14:paraId="66BB2887" w14:textId="4CC65003" w:rsidR="005E294F" w:rsidRDefault="005E294F" w:rsidP="00A96F2C"/>
        </w:tc>
      </w:tr>
      <w:bookmarkEnd w:id="1"/>
      <w:bookmarkEnd w:id="2"/>
      <w:bookmarkEnd w:id="3"/>
    </w:tbl>
    <w:p w14:paraId="1054315C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7A152D72" w14:textId="77777777" w:rsidTr="00E80CD9">
        <w:tc>
          <w:tcPr>
            <w:tcW w:w="11016" w:type="dxa"/>
          </w:tcPr>
          <w:p w14:paraId="08F64076" w14:textId="49FD9D87" w:rsidR="00F33129" w:rsidRPr="00B35001" w:rsidRDefault="002C2C19" w:rsidP="000A7C6B">
            <w:pPr>
              <w:pStyle w:val="Heading1"/>
              <w:outlineLvl w:val="0"/>
            </w:pPr>
            <w:bookmarkStart w:id="7" w:name="_Toc58186254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7DBAE38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139E85" w14:textId="583CACE0" w:rsidR="00F33129" w:rsidRDefault="002C2C1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B5423D" w14:textId="460E33AB" w:rsidR="00F33129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2C2C19" w14:paraId="7E79D4F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25A187" w14:textId="22EB97D8" w:rsidR="002C2C19" w:rsidRDefault="002C2C1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B283DE" w14:textId="432CEF0B" w:rsidR="002C2C19" w:rsidRDefault="002C2C1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2C2C19" w14:paraId="75A05A6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F9B201" w14:textId="23B9D035" w:rsidR="002C2C19" w:rsidRDefault="002C2C1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2EAC9A" w14:textId="2A75352E" w:rsidR="002C2C19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2C2C19" w14:paraId="315D157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943C8C" w14:textId="5B0CEFA3" w:rsidR="002C2C19" w:rsidRDefault="002C2C1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E38474" w14:textId="1A521AA8" w:rsidR="002C2C19" w:rsidRDefault="002C2C1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2C2C19" w14:paraId="0D36733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0F2F7F" w14:textId="7CEEF4FF" w:rsidR="002C2C19" w:rsidRDefault="002C2C1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9DF114" w14:textId="7639C9AD" w:rsidR="002C2C19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6FD283BF" w14:textId="34C76F05" w:rsidR="00F33129" w:rsidRDefault="00F33129" w:rsidP="000A7C6B"/>
        </w:tc>
      </w:tr>
    </w:tbl>
    <w:p w14:paraId="197D6062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30BFCC0" w14:textId="77777777" w:rsidTr="005273D5">
        <w:trPr>
          <w:trHeight w:val="4158"/>
        </w:trPr>
        <w:tc>
          <w:tcPr>
            <w:tcW w:w="11136" w:type="dxa"/>
          </w:tcPr>
          <w:p w14:paraId="79E74DB7" w14:textId="6FD79769" w:rsidR="00E80CD9" w:rsidRPr="00AC3438" w:rsidRDefault="002C2C19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8186255"/>
            <w:r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BD6946D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9D5593" w14:textId="5B418DF1" w:rsidR="00E80CD9" w:rsidRPr="003E6C57" w:rsidRDefault="002C2C1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E8B80D" w14:textId="003CD133" w:rsidR="00E80CD9" w:rsidRPr="003E6C57" w:rsidRDefault="002C2C1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E9A7C8" w14:textId="7D99317F" w:rsidR="00E80CD9" w:rsidRPr="003E6C57" w:rsidRDefault="002C2C1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D96FC5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208DB4F" w14:textId="5EED739F" w:rsidR="00E80CD9" w:rsidRPr="00577134" w:rsidRDefault="002C2C1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67994AB" wp14:editId="7C8E885A">
                        <wp:extent cx="1904365" cy="1216660"/>
                        <wp:effectExtent l="0" t="0" r="635" b="254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1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DDC9B7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D24B02" w14:textId="5F1FCD8A" w:rsidR="00E80CD9" w:rsidRPr="00BE6656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942F06" w14:textId="12362589" w:rsidR="00E80CD9" w:rsidRPr="00BE6656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2C2C19" w:rsidRPr="00577134" w14:paraId="66C92A7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3A2377" w14:textId="4E6F0C91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6F457A" w14:textId="154201C0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2C2C19" w:rsidRPr="00577134" w14:paraId="01A0ABB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BA1CD1" w14:textId="0BE768AA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F04556" w14:textId="47A7008C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2C2C19" w:rsidRPr="00577134" w14:paraId="2935CFA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B8228B" w14:textId="106C9C41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11FD79" w14:textId="31B327E1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2C2C19" w:rsidRPr="00577134" w14:paraId="3FB269D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48E240" w14:textId="3A92A5BC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1C749C" w14:textId="26ECEE39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2C2C19" w:rsidRPr="00577134" w14:paraId="217B5A8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411F29" w14:textId="144D4849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550A5C" w14:textId="73DADE6D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2C2C19" w:rsidRPr="00577134" w14:paraId="45561EC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548176" w14:textId="13E89DEE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F767CF" w14:textId="5DFF65D0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2C2C19" w:rsidRPr="00577134" w14:paraId="1B88959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ED0B40" w14:textId="61DFD35D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D54A1A" w14:textId="62BC8D3F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2C2C19" w:rsidRPr="00577134" w14:paraId="4C23F94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981C42" w14:textId="1B1F1314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80E026" w14:textId="122BAA87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2C2C19" w:rsidRPr="00577134" w14:paraId="4B3F5CF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83D9BB" w14:textId="58DD8E66" w:rsidR="002C2C19" w:rsidRDefault="002C2C1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44B779" w14:textId="46ACBAC4" w:rsidR="002C2C19" w:rsidRDefault="002C2C1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1346385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B32954B" w14:textId="77777777" w:rsidR="002C2C19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1(Fillet2)(EASE_Bottom_Plate-1),</w:t>
                  </w:r>
                </w:p>
                <w:p w14:paraId="07EB6BE6" w14:textId="7E962C9E" w:rsidR="00E80CD9" w:rsidRPr="00577134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Line1)(EASE_Top_Plate-1)</w:t>
                  </w:r>
                </w:p>
              </w:tc>
            </w:tr>
            <w:tr w:rsidR="00E80CD9" w:rsidRPr="000841BF" w14:paraId="299DA8D6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616894B" w14:textId="747674E0" w:rsidR="00E80CD9" w:rsidRPr="000841BF" w:rsidRDefault="002C2C19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0DDA195F" w14:textId="38BB4214" w:rsidR="00E80CD9" w:rsidRDefault="00E80CD9" w:rsidP="000A7C6B"/>
        </w:tc>
      </w:tr>
      <w:bookmarkEnd w:id="8"/>
      <w:bookmarkEnd w:id="9"/>
      <w:bookmarkEnd w:id="10"/>
    </w:tbl>
    <w:p w14:paraId="7DEBFDCE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6F50A8D4" w14:textId="77777777" w:rsidTr="00452CBC">
        <w:tc>
          <w:tcPr>
            <w:tcW w:w="11016" w:type="dxa"/>
          </w:tcPr>
          <w:p w14:paraId="6174C08C" w14:textId="509EBD71" w:rsidR="005273D5" w:rsidRPr="00AF1A58" w:rsidRDefault="002C2C19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58186256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2C2C19" w14:paraId="051F81C6" w14:textId="77777777" w:rsidTr="001976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70B9D3D" w14:textId="1A3DBCE8" w:rsidR="002C2C19" w:rsidRPr="004E282D" w:rsidRDefault="002C2C1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39C19F4" w14:textId="7DCBE7CD" w:rsidR="002C2C19" w:rsidRPr="004E282D" w:rsidRDefault="002C2C1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117B24A" w14:textId="20F2FF0A" w:rsidR="002C2C19" w:rsidRPr="004E282D" w:rsidRDefault="002C2C1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2C2C19" w14:paraId="5E6E8092" w14:textId="77777777" w:rsidTr="00B458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4C247F3" w14:textId="14063D3F" w:rsidR="002C2C19" w:rsidRPr="00AD5FBA" w:rsidRDefault="002C2C1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4C4EEB09" w14:textId="190474FC" w:rsidR="002C2C19" w:rsidRPr="006208CB" w:rsidRDefault="002C2C1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B08B373" wp14:editId="179514E6">
                        <wp:extent cx="1772285" cy="113220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2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2C2C19" w14:paraId="365D2E4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C4F513E" w14:textId="7ABF7EF2" w:rsidR="002C2C19" w:rsidRPr="00BE6656" w:rsidRDefault="002C2C1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9ECA404" w14:textId="1F760E64" w:rsidR="002C2C19" w:rsidRPr="00154A1A" w:rsidRDefault="002C2C1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17 face(s)</w:t>
                        </w:r>
                      </w:p>
                    </w:tc>
                  </w:tr>
                  <w:tr w:rsidR="002C2C19" w14:paraId="4A3A407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61AB9BF" w14:textId="37C72DFB" w:rsidR="002C2C19" w:rsidRDefault="002C2C1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549738" w14:textId="6F3BC47B" w:rsidR="002C2C19" w:rsidRDefault="002C2C1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514EFDE1" w14:textId="77777777" w:rsidR="002C2C19" w:rsidRPr="004C6DEB" w:rsidRDefault="002C2C1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C0BB943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0474717" w14:textId="507D9C6C" w:rsidR="003F154A" w:rsidRPr="003F154A" w:rsidRDefault="002C2C19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2005B70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97F2654" w14:textId="17D9FEC6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DEE50B5" w14:textId="725480EA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9B3B0C" w14:textId="41ADBB9C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035089C" w14:textId="31FA7126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D982CED" w14:textId="24099E50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E3DD3C6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2C09B46" w14:textId="67CAD701" w:rsidR="003F154A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11A020" w14:textId="0A2F9E10" w:rsidR="003F154A" w:rsidRPr="00EF37BF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-2.08813e-06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38C158" w14:textId="3C2C41A8" w:rsidR="003F154A" w:rsidRPr="00EF37BF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15E1F04" w14:textId="7FB0D547" w:rsidR="003F154A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7.51673e-06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2D8B253" w14:textId="1FA6BF9A" w:rsidR="003F154A" w:rsidRPr="00EF37BF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270</w:t>
                        </w:r>
                      </w:p>
                    </w:tc>
                  </w:tr>
                  <w:tr w:rsidR="00935682" w14:paraId="071BBFEB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4F2208F" w14:textId="6BA7386C" w:rsidR="00935682" w:rsidRDefault="002C2C19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7D7DF52" w14:textId="5FCF92B1" w:rsidR="00935682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F9F30AB" w14:textId="08DFAC91" w:rsidR="00935682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1AEED4" w14:textId="3DF2FE7A" w:rsidR="00935682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9492BA1" w14:textId="5B114AF0" w:rsidR="00935682" w:rsidRDefault="002C2C19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E9E5ABC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58CF0672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2C2C19" w14:paraId="430075B9" w14:textId="77777777" w:rsidTr="0095462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9372BB8" w14:textId="06799C36" w:rsidR="002C2C19" w:rsidRPr="004E282D" w:rsidRDefault="002C2C1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494DF53" w14:textId="46E0E27D" w:rsidR="002C2C19" w:rsidRPr="004E282D" w:rsidRDefault="002C2C1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8370D28" w14:textId="7201E872" w:rsidR="002C2C19" w:rsidRPr="004E282D" w:rsidRDefault="002C2C1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2C2C19" w14:paraId="75402765" w14:textId="77777777" w:rsidTr="00F45B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3B10AE9" w14:textId="704204C8" w:rsidR="002C2C19" w:rsidRPr="00F42DD1" w:rsidRDefault="002C2C1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9FC31CF" w14:textId="031C7E7E" w:rsidR="002C2C19" w:rsidRPr="006208CB" w:rsidRDefault="002C2C1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72D4B36" wp14:editId="10C450A1">
                        <wp:extent cx="1907540" cy="121920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19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2C2C19" w14:paraId="7B65FBE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32D94A7" w14:textId="3930FFBB" w:rsidR="002C2C19" w:rsidRPr="00BE6656" w:rsidRDefault="002C2C1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6ACB9F0" w14:textId="27CF6E18" w:rsidR="002C2C19" w:rsidRPr="00B77EA3" w:rsidRDefault="002C2C1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2C2C19" w14:paraId="36D54C2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E510181" w14:textId="2FD682F4" w:rsidR="002C2C19" w:rsidRDefault="002C2C1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B38A81" w14:textId="536A92DF" w:rsidR="002C2C19" w:rsidRDefault="002C2C1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2C2C19" w14:paraId="789E03B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615EA5B" w14:textId="61020DD9" w:rsidR="002C2C19" w:rsidRDefault="002C2C1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1CC607A" w14:textId="26DA33D9" w:rsidR="002C2C19" w:rsidRDefault="002C2C1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270 N</w:t>
                        </w:r>
                      </w:p>
                    </w:tc>
                  </w:tr>
                </w:tbl>
                <w:p w14:paraId="46458D07" w14:textId="77777777" w:rsidR="002C2C19" w:rsidRDefault="002C2C1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ACCD694" w14:textId="65C7DE33" w:rsidR="005273D5" w:rsidRDefault="005273D5" w:rsidP="000A7C6B">
            <w:pPr>
              <w:rPr>
                <w:rStyle w:val="Strong"/>
              </w:rPr>
            </w:pPr>
          </w:p>
        </w:tc>
      </w:tr>
    </w:tbl>
    <w:p w14:paraId="0469CEA5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5FB0D4C4" w14:textId="77777777" w:rsidTr="005B3D16">
        <w:tc>
          <w:tcPr>
            <w:tcW w:w="11016" w:type="dxa"/>
          </w:tcPr>
          <w:p w14:paraId="6A294CB5" w14:textId="78282D99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58186257"/>
            <w:r w:rsidR="002C2C19">
              <w:t>Connector Definitions</w:t>
            </w:r>
            <w:bookmarkEnd w:id="13"/>
          </w:p>
          <w:p w14:paraId="6F910870" w14:textId="386A4B95" w:rsidR="00132707" w:rsidRDefault="002C2C19" w:rsidP="000A7C6B">
            <w:r>
              <w:t>No Data</w:t>
            </w:r>
          </w:p>
          <w:p w14:paraId="29FDB503" w14:textId="3FA428DD" w:rsidR="00EF37BF" w:rsidRPr="009C0A33" w:rsidRDefault="00EF37BF" w:rsidP="000A7C6B"/>
          <w:p w14:paraId="7A0BA90B" w14:textId="77777777" w:rsidR="000F2729" w:rsidRDefault="000F2729" w:rsidP="000A7C6B"/>
          <w:p w14:paraId="2C61147E" w14:textId="17C07410" w:rsidR="00E12C21" w:rsidRDefault="00E12C21" w:rsidP="000A7C6B"/>
          <w:p w14:paraId="22EFAC47" w14:textId="7C931C64" w:rsidR="00132707" w:rsidRDefault="00132707" w:rsidP="000A7C6B"/>
        </w:tc>
      </w:tr>
    </w:tbl>
    <w:p w14:paraId="1DDF4D27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38FB13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9848800" w14:textId="62033FC5" w:rsidR="00104BD8" w:rsidRDefault="002C2C19" w:rsidP="002C2C19">
            <w:pPr>
              <w:pStyle w:val="Heading1"/>
            </w:pPr>
            <w:bookmarkStart w:id="14" w:name="_Toc58186258"/>
            <w:r>
              <w:lastRenderedPageBreak/>
              <w:t>Contact Information</w:t>
            </w:r>
            <w:bookmarkEnd w:id="14"/>
          </w:p>
          <w:p w14:paraId="6C626068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55388DE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197217" w14:textId="1AFFFE21" w:rsidR="002B4DE8" w:rsidRDefault="002C2C19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3A9D06" w14:textId="45BD410B" w:rsidR="002B4DE8" w:rsidRDefault="002C2C1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A6994A" w14:textId="120516B7" w:rsidR="002B4DE8" w:rsidRDefault="002C2C19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E209B5B" w14:textId="77777777" w:rsidTr="002C2C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B69673" w14:textId="7E03B5FE" w:rsidR="002B4DE8" w:rsidRPr="00211C62" w:rsidRDefault="002C2C19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7B67F8A" w14:textId="09A50729" w:rsidR="002B4DE8" w:rsidRPr="000B04D4" w:rsidRDefault="002C2C19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B106133" wp14:editId="26C94E94">
                        <wp:extent cx="2445385" cy="156273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F67975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F4788BB" w14:textId="6A7E23AA" w:rsidR="0017091B" w:rsidRPr="00BE6656" w:rsidRDefault="002C2C19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6553F3C" w14:textId="042B280C" w:rsidR="0017091B" w:rsidRPr="00BE6656" w:rsidRDefault="002C2C1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No Penetration contact pair </w:t>
                        </w:r>
                      </w:p>
                    </w:tc>
                  </w:tr>
                  <w:tr w:rsidR="002C2C19" w14:paraId="06F7D6E2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38E1848" w14:textId="6CFB5DF6" w:rsidR="002C2C19" w:rsidRDefault="002C2C19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46249F" w14:textId="0250999C" w:rsidR="002C2C19" w:rsidRDefault="002C2C1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46 face(s)</w:t>
                        </w:r>
                      </w:p>
                    </w:tc>
                  </w:tr>
                  <w:tr w:rsidR="002C2C19" w14:paraId="642CD68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8334429" w14:textId="272EC5D9" w:rsidR="002C2C19" w:rsidRDefault="002C2C19" w:rsidP="004F6DE4">
                        <w:pPr>
                          <w:jc w:val="right"/>
                        </w:pPr>
                        <w:r>
                          <w:t>Advanced: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1CA97C2" w14:textId="4868D047" w:rsidR="002C2C19" w:rsidRDefault="002C2C19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Node to surface</w:t>
                        </w:r>
                      </w:p>
                    </w:tc>
                  </w:tr>
                </w:tbl>
                <w:p w14:paraId="1425EDCD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2C2C19" w14:paraId="369D9DE8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1038B6" w14:textId="593F66BB" w:rsidR="002C2C19" w:rsidRDefault="002C2C19" w:rsidP="00EC3603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2C2C19" w14:paraId="761A390C" w14:textId="77777777" w:rsidTr="00EC3603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45CA284" w14:textId="08B36E41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0D37A4B" w14:textId="28D20F79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C076F01" w14:textId="6067A886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3A5874" w14:textId="6B2F0E78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D5FFA82" w14:textId="60C68C9A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2C2C19" w14:paraId="3CA97CB7" w14:textId="77777777" w:rsidTr="00EC3603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70B69CF" w14:textId="563DA0CC" w:rsidR="002C2C19" w:rsidRDefault="002C2C19" w:rsidP="00EC3603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BE70C22" w14:textId="01A95776" w:rsidR="002C2C19" w:rsidRDefault="002C2C19" w:rsidP="00EC360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9C93757" w14:textId="346144D3" w:rsidR="002C2C19" w:rsidRDefault="002C2C19" w:rsidP="00EC360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2.7889E-19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75CC6EB" w14:textId="3C84D3A8" w:rsidR="002C2C19" w:rsidRDefault="002C2C19" w:rsidP="00EC360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D47F5B2" w14:textId="1E54D14A" w:rsidR="002C2C19" w:rsidRDefault="002C2C19" w:rsidP="00EC3603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2.7889E-19  </w:t>
                        </w:r>
                      </w:p>
                    </w:tc>
                  </w:tr>
                </w:tbl>
                <w:p w14:paraId="4D224428" w14:textId="77777777" w:rsidR="002C2C19" w:rsidRPr="00213D4E" w:rsidRDefault="002C2C19" w:rsidP="00EC3603">
                  <w:r>
                    <w:t xml:space="preserve">              </w:t>
                  </w:r>
                </w:p>
              </w:tc>
            </w:tr>
            <w:tr w:rsidR="002C2C19" w14:paraId="0B842BCB" w14:textId="77777777" w:rsidTr="002C2C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F2469" w14:textId="5A8E7FD9" w:rsidR="002C2C19" w:rsidRPr="00211C62" w:rsidRDefault="002C2C19" w:rsidP="00EC3603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E4B0CD" w14:textId="4ABDB846" w:rsidR="002C2C19" w:rsidRPr="000B04D4" w:rsidRDefault="002C2C19" w:rsidP="00EC360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B533915" wp14:editId="4DA9FA75">
                        <wp:extent cx="2445385" cy="156273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6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2C2C19" w14:paraId="6245EFF9" w14:textId="77777777" w:rsidTr="00EC36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C5F8E73" w14:textId="73E25AB8" w:rsidR="002C2C19" w:rsidRPr="00BE6656" w:rsidRDefault="002C2C19" w:rsidP="00EC3603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E8B3CA" w14:textId="4DBF31CA" w:rsidR="002C2C19" w:rsidRPr="00BE6656" w:rsidRDefault="002C2C19" w:rsidP="00EC36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2C2C19" w14:paraId="26E434E6" w14:textId="77777777" w:rsidTr="00EC36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AF4481" w14:textId="1BCE248A" w:rsidR="002C2C19" w:rsidRDefault="002C2C19" w:rsidP="00EC3603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E3EC12" w14:textId="4E5C7276" w:rsidR="002C2C19" w:rsidRDefault="002C2C19" w:rsidP="00EC36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2C2C19" w14:paraId="7A946C5A" w14:textId="77777777" w:rsidTr="00EC36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EC3F21" w14:textId="2B0DBDFF" w:rsidR="002C2C19" w:rsidRDefault="002C2C19" w:rsidP="00EC3603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3EC18F" w14:textId="493E9882" w:rsidR="002C2C19" w:rsidRDefault="002C2C19" w:rsidP="00EC36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30140803" w14:textId="77777777" w:rsidR="002C2C19" w:rsidRPr="00211C62" w:rsidRDefault="002C2C19" w:rsidP="00EC360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AA45F76" w14:textId="3A734A78" w:rsidR="00104BD8" w:rsidRDefault="00104BD8" w:rsidP="000A7C6B">
            <w:pPr>
              <w:rPr>
                <w:rStyle w:val="A3"/>
              </w:rPr>
            </w:pPr>
          </w:p>
          <w:p w14:paraId="7EEF0B41" w14:textId="77777777" w:rsidR="00104BD8" w:rsidRDefault="00104BD8" w:rsidP="000A7C6B"/>
        </w:tc>
      </w:tr>
    </w:tbl>
    <w:p w14:paraId="2A8DE3A5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7F1F46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062FCEC" w14:textId="42DC1A90" w:rsidR="00A61A59" w:rsidRDefault="002C2C19" w:rsidP="000A7C6B">
            <w:pPr>
              <w:pStyle w:val="Heading1"/>
              <w:outlineLvl w:val="0"/>
            </w:pPr>
            <w:bookmarkStart w:id="15" w:name="_Toc5818625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93ABB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8DA442" w14:textId="770208CD" w:rsidR="00A9531D" w:rsidRDefault="002C2C1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32622" w14:textId="6096960F" w:rsidR="00A9531D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C2C19" w14:paraId="0E68163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F8ED7E" w14:textId="4A2A13AD" w:rsidR="002C2C19" w:rsidRDefault="002C2C19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BBD85C" w14:textId="4B41B4CE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2C2C19" w14:paraId="6049D50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88E34D" w14:textId="0B7F4D1C" w:rsidR="002C2C19" w:rsidRDefault="002C2C19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84D772" w14:textId="2DBDF401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2C2C19" w14:paraId="16DE4CC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9B8EC9" w14:textId="693532F4" w:rsidR="002C2C19" w:rsidRDefault="002C2C19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C16220" w14:textId="38F0BCB8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0.833764 in</w:t>
                  </w:r>
                </w:p>
              </w:tc>
            </w:tr>
            <w:tr w:rsidR="002C2C19" w14:paraId="463C17A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5576E3" w14:textId="0A638B34" w:rsidR="002C2C19" w:rsidRDefault="002C2C19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BEC945" w14:textId="27E00C34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0.166753 in</w:t>
                  </w:r>
                </w:p>
              </w:tc>
            </w:tr>
            <w:tr w:rsidR="002C2C19" w14:paraId="58C64C8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FEA695" w14:textId="4A71C502" w:rsidR="002C2C19" w:rsidRDefault="002C2C19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498D81" w14:textId="099FB6E5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2C2C19" w14:paraId="1AFD081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89479B" w14:textId="782C0403" w:rsidR="002C2C19" w:rsidRDefault="002C2C19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8CF0C1" w14:textId="4BA2E6FE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D4AF0B8" w14:textId="77777777" w:rsidR="00690657" w:rsidRDefault="00690657" w:rsidP="00690657"/>
          <w:p w14:paraId="5F017678" w14:textId="065E0460" w:rsidR="00A9531D" w:rsidRPr="00690657" w:rsidRDefault="002C2C1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39D33B9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2AB934" w14:textId="4C5CBE11" w:rsidR="007107BE" w:rsidRDefault="002C2C1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0FD10A" w14:textId="6B0B42A7" w:rsidR="007107BE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111699</w:t>
                  </w:r>
                </w:p>
              </w:tc>
            </w:tr>
            <w:tr w:rsidR="002C2C19" w14:paraId="7DB0D06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0637E4" w14:textId="0337996C" w:rsidR="002C2C19" w:rsidRDefault="002C2C1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9B0237" w14:textId="070578EA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68056</w:t>
                  </w:r>
                </w:p>
              </w:tc>
            </w:tr>
            <w:tr w:rsidR="002C2C19" w14:paraId="52BAAF4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07E1D6" w14:textId="5EE3C92E" w:rsidR="002C2C19" w:rsidRDefault="002C2C1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6F952E" w14:textId="63A9C9FE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80.558</w:t>
                  </w:r>
                </w:p>
              </w:tc>
            </w:tr>
            <w:tr w:rsidR="002C2C19" w14:paraId="5652047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1E26CB" w14:textId="23833E4D" w:rsidR="002C2C19" w:rsidRDefault="002C2C1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C3098B" w14:textId="7CF9D25B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17.3</w:t>
                  </w:r>
                </w:p>
              </w:tc>
            </w:tr>
            <w:tr w:rsidR="002C2C19" w14:paraId="5212AD2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DE1D11" w14:textId="3188A474" w:rsidR="002C2C19" w:rsidRDefault="002C2C19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0DF8E8" w14:textId="6219CB55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31.6</w:t>
                  </w:r>
                </w:p>
              </w:tc>
            </w:tr>
            <w:tr w:rsidR="002C2C19" w14:paraId="32D3A02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FF6EE" w14:textId="7BB4BE2D" w:rsidR="002C2C19" w:rsidRDefault="002C2C19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00EEBE" w14:textId="5FF0D0C3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C2C19" w14:paraId="0ACDC00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CA1F2F" w14:textId="124CA902" w:rsidR="002C2C19" w:rsidRDefault="002C2C19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1B425D" w14:textId="21FC6AC0" w:rsidR="002C2C19" w:rsidRDefault="002C2C1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00:00:34</w:t>
                  </w:r>
                </w:p>
              </w:tc>
            </w:tr>
            <w:tr w:rsidR="002C2C19" w14:paraId="0785974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1704B1" w14:textId="2B08C5C6" w:rsidR="002C2C19" w:rsidRDefault="002C2C1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1BFB53" w14:textId="77777777" w:rsidR="002C2C19" w:rsidRDefault="002C2C1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79B189FA" w14:textId="5FDA7957" w:rsidR="002F5299" w:rsidRDefault="002F5299" w:rsidP="00690657">
            <w:pPr>
              <w:pStyle w:val="Heading2"/>
              <w:outlineLvl w:val="1"/>
              <w:rPr>
                <w:sz w:val="24"/>
                <w:szCs w:val="24"/>
              </w:rPr>
            </w:pPr>
          </w:p>
          <w:p w14:paraId="2740059E" w14:textId="2345BA5C" w:rsidR="00A61A59" w:rsidRPr="00690657" w:rsidRDefault="002C2C1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Quality Plots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8"/>
              <w:gridCol w:w="2688"/>
              <w:gridCol w:w="2689"/>
              <w:gridCol w:w="2689"/>
            </w:tblGrid>
            <w:tr w:rsidR="00A61A59" w14:paraId="734CE282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5E24455B" w14:textId="570A7F69" w:rsidR="00A61A59" w:rsidRDefault="002C2C19" w:rsidP="00AB7ED5">
                  <w:pPr>
                    <w:jc w:val="center"/>
                  </w:pPr>
                  <w:r>
                    <w:t>Name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0858E6C" w14:textId="0DEF47FA" w:rsidR="00A61A59" w:rsidRDefault="002C2C1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0EB5A153" w14:textId="0021F2EC" w:rsidR="00A61A59" w:rsidRDefault="002C2C1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68FAA9B1" w14:textId="57818B5B" w:rsidR="00A61A59" w:rsidRDefault="002C2C19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1A59" w14:paraId="01DBFB11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9A950D" w14:textId="731D8F19" w:rsidR="00A61A59" w:rsidRPr="004D2956" w:rsidRDefault="002C2C19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Mesh Quality Plot1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550F6E" w14:textId="515277A5" w:rsidR="00A61A59" w:rsidRPr="004D2956" w:rsidRDefault="002C2C1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Aspect Ratio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A8308" w14:textId="77777777" w:rsidR="002C2C19" w:rsidRDefault="002C2C1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14:paraId="4A3DC487" w14:textId="75817630" w:rsidR="00A61A59" w:rsidRPr="004D2956" w:rsidRDefault="002C2C1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38229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D6EACA" w14:textId="77777777" w:rsidR="002C2C19" w:rsidRDefault="002C2C1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3.738e+01 </w:t>
                  </w:r>
                </w:p>
                <w:p w14:paraId="3EA95984" w14:textId="15FA4112" w:rsidR="00A61A59" w:rsidRPr="004D2956" w:rsidRDefault="002C2C19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10648</w:t>
                  </w:r>
                </w:p>
              </w:tc>
            </w:tr>
            <w:tr w:rsidR="00A61A59" w14:paraId="61969833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3B740B" w14:textId="35B08FE4" w:rsidR="00A61A59" w:rsidRDefault="002C2C19" w:rsidP="000A7C6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18CE90E" wp14:editId="323B9267">
                        <wp:extent cx="6691630" cy="347154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471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DFC508" w14:textId="7E13DB8E" w:rsidR="00A61A59" w:rsidRPr="004D2956" w:rsidRDefault="002C2C19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1-Mesh Quality Plot-Mesh Quality Plot1</w:t>
                  </w:r>
                </w:p>
              </w:tc>
            </w:tr>
          </w:tbl>
          <w:p w14:paraId="1AE6EBD4" w14:textId="69608421" w:rsidR="00A61A59" w:rsidRPr="00F077CB" w:rsidRDefault="00A61A59" w:rsidP="000A7C6B"/>
        </w:tc>
      </w:tr>
    </w:tbl>
    <w:p w14:paraId="083A5C87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1608148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1FC6E9A" w14:textId="1390052F" w:rsidR="002C53F9" w:rsidRDefault="002C2C19" w:rsidP="000A7C6B">
            <w:pPr>
              <w:pStyle w:val="Heading1"/>
              <w:outlineLvl w:val="0"/>
            </w:pPr>
            <w:bookmarkStart w:id="16" w:name="_Toc58186260"/>
            <w:r>
              <w:t>Sensor Details</w:t>
            </w:r>
            <w:bookmarkEnd w:id="16"/>
          </w:p>
          <w:p w14:paraId="6BC8CCAA" w14:textId="4084AD7C" w:rsidR="002C53F9" w:rsidRPr="00F077CB" w:rsidRDefault="002C2C19" w:rsidP="000A7C6B">
            <w:r>
              <w:t>No Data</w:t>
            </w:r>
          </w:p>
        </w:tc>
      </w:tr>
    </w:tbl>
    <w:p w14:paraId="3E4C73CF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4590DFA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6039F13" w14:textId="511D06C1" w:rsidR="005F5B79" w:rsidRDefault="002C2C19" w:rsidP="000A7C6B">
            <w:pPr>
              <w:pStyle w:val="Heading1"/>
              <w:outlineLvl w:val="0"/>
            </w:pPr>
            <w:bookmarkStart w:id="17" w:name="_Toc58186261"/>
            <w:r>
              <w:t>Resultant Forces</w:t>
            </w:r>
            <w:bookmarkEnd w:id="17"/>
          </w:p>
          <w:p w14:paraId="23FA4B56" w14:textId="4440E466" w:rsidR="005F5B79" w:rsidRPr="000B04D4" w:rsidRDefault="002C2C19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029258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428D4E5" w14:textId="3C308712" w:rsidR="005F5B79" w:rsidRDefault="002C2C1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D7C26F0" w14:textId="6CD1A0F1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EEA58B" w14:textId="3FC86CA0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451B5F8" w14:textId="76F2EC34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DBE90DB" w14:textId="7BDBF26F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C81061" w14:textId="2584ACA4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F06613E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910F58" w14:textId="2CBA9CED" w:rsidR="005F5B79" w:rsidRPr="004D2956" w:rsidRDefault="002C2C1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068D71" w14:textId="41182780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B6D063C" w14:textId="06FBFFEF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-2.08813e-06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951200" w14:textId="605C7808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E05A8D" w14:textId="3FF07A18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7.51673e-06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FE90D1" w14:textId="6DDFCA3F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270</w:t>
                  </w:r>
                </w:p>
              </w:tc>
            </w:tr>
          </w:tbl>
          <w:p w14:paraId="72CD64A8" w14:textId="755FBE84" w:rsidR="005F5B79" w:rsidRPr="000B04D4" w:rsidRDefault="002C2C19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0D31B7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9B78C4" w14:textId="6D1AC67B" w:rsidR="005F5B79" w:rsidRDefault="002C2C1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74DB3D" w14:textId="5B0BC827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50B5315" w14:textId="4F0C5C59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E7F0EA5" w14:textId="40D4A3E9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B618464" w14:textId="43989699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20CFDD" w14:textId="50AF3482" w:rsidR="005F5B79" w:rsidRDefault="002C2C1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DC84A0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D17754" w14:textId="373D4835" w:rsidR="005F5B79" w:rsidRPr="004D2956" w:rsidRDefault="002C2C1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DB95D9" w14:textId="6E0A55F5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1098D9" w14:textId="283FA2B1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C48FB3" w14:textId="38A0EA1A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C9C22E" w14:textId="4FD655FB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2B5E29" w14:textId="6C7E33AB" w:rsidR="005F5B79" w:rsidRPr="004D2956" w:rsidRDefault="002C2C1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7CD91A4" w14:textId="77777777" w:rsidR="005F5B79" w:rsidRDefault="005F5B79" w:rsidP="000A7C6B"/>
        </w:tc>
      </w:tr>
      <w:tr w:rsidR="005F5B79" w14:paraId="0C1FF30F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0AA9B98" w14:textId="78CBD212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40BC3BF3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8874E3C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7EFAB4" w14:textId="16A145C3" w:rsidR="0050542D" w:rsidRPr="002C2C19" w:rsidRDefault="002C2C19" w:rsidP="002C2C19">
            <w:pPr>
              <w:pStyle w:val="Heading1"/>
            </w:pPr>
            <w:bookmarkStart w:id="21" w:name="_Toc58186262"/>
            <w:r>
              <w:t>Beams</w:t>
            </w:r>
            <w:bookmarkEnd w:id="21"/>
          </w:p>
          <w:p w14:paraId="706547FB" w14:textId="78097C3B" w:rsidR="00EC2432" w:rsidRDefault="002C2C19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79D13CEB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6230EABF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B1AFD94" w14:textId="727B874A" w:rsidR="00EC2432" w:rsidRDefault="002C2C19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8186263"/>
            <w:r>
              <w:lastRenderedPageBreak/>
              <w:t>Study Results</w:t>
            </w:r>
            <w:bookmarkEnd w:id="25"/>
          </w:p>
          <w:p w14:paraId="27BB9BB7" w14:textId="2154CFC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2C2C19" w14:paraId="5B1EC0A5" w14:textId="77777777" w:rsidTr="00EC36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EA342B" w14:textId="0EA11A3C" w:rsidR="002C2C19" w:rsidRDefault="002C2C19" w:rsidP="002C2C1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E02679" w14:textId="00663E25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30A30E" w14:textId="32E36AA0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3EC4BA5" w14:textId="5CA98DF0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2C19" w14:paraId="76F4B8CD" w14:textId="77777777" w:rsidTr="00EC36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D173A0" w14:textId="5F21DC85" w:rsidR="002C2C19" w:rsidRPr="004D2956" w:rsidRDefault="002C2C19" w:rsidP="002C2C1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4D9A5E" w14:textId="2AA71D72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1C8C4C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7.767e+00 N/m^2</w:t>
                  </w:r>
                </w:p>
                <w:p w14:paraId="2F27C870" w14:textId="203F1D92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8509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78CDFF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6.344e+06 N/m^2</w:t>
                  </w:r>
                </w:p>
                <w:p w14:paraId="244144AF" w14:textId="73839FE0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110679</w:t>
                  </w:r>
                </w:p>
              </w:tc>
            </w:tr>
            <w:tr w:rsidR="002C2C19" w14:paraId="35FFB901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627866" w14:textId="3CD8C77B" w:rsidR="002C2C19" w:rsidRDefault="002C2C19" w:rsidP="002C2C1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3699685" wp14:editId="10C24FDC">
                        <wp:extent cx="6858000" cy="3557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B1B87F" w14:textId="50DB5682" w:rsidR="002C2C19" w:rsidRPr="004D2956" w:rsidRDefault="002C2C19" w:rsidP="002C2C1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1-Stress-Stress1</w:t>
                  </w:r>
                </w:p>
              </w:tc>
            </w:tr>
          </w:tbl>
          <w:p w14:paraId="4DB3CC40" w14:textId="2E691F2D" w:rsidR="002C2C19" w:rsidRDefault="002C2C1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2C2C19" w14:paraId="36C981C5" w14:textId="77777777" w:rsidTr="00EC36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6953AA" w14:textId="5A03839C" w:rsidR="002C2C19" w:rsidRDefault="002C2C19" w:rsidP="002C2C1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BB8FBA" w14:textId="5B8EE70B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85ACC8" w14:textId="5345C2B3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842692B" w14:textId="7A951609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2C19" w14:paraId="3EEA19C9" w14:textId="77777777" w:rsidTr="00EC36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8432AA" w14:textId="49258228" w:rsidR="002C2C19" w:rsidRPr="004D2956" w:rsidRDefault="002C2C19" w:rsidP="002C2C1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988444" w14:textId="5BA42A58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908BBD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7B16FCBE" w14:textId="5F4DB1F1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D08689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6.447e-03 mm</w:t>
                  </w:r>
                </w:p>
                <w:p w14:paraId="3BEAEF46" w14:textId="18C62BEF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38494</w:t>
                  </w:r>
                </w:p>
              </w:tc>
            </w:tr>
            <w:tr w:rsidR="002C2C19" w14:paraId="3F100A57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EC0731" w14:textId="02951F91" w:rsidR="002C2C19" w:rsidRDefault="002C2C19" w:rsidP="002C2C1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DE8C190" wp14:editId="04FCDAEF">
                        <wp:extent cx="6858000" cy="3557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DCAE1B" w14:textId="6EEE80F1" w:rsidR="002C2C19" w:rsidRPr="004D2956" w:rsidRDefault="002C2C19" w:rsidP="002C2C1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1-Displacement-Displacement1</w:t>
                  </w:r>
                </w:p>
              </w:tc>
            </w:tr>
          </w:tbl>
          <w:p w14:paraId="11DDC396" w14:textId="65697ED9" w:rsidR="002C2C19" w:rsidRDefault="002C2C1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2C2C19" w14:paraId="13FF4181" w14:textId="77777777" w:rsidTr="00EC36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21164C" w14:textId="7109A9C6" w:rsidR="002C2C19" w:rsidRDefault="002C2C19" w:rsidP="002C2C1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6137DB" w14:textId="4974EB83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A882A9" w14:textId="1DED0350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7A9466A" w14:textId="57310C27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2C19" w14:paraId="089C477E" w14:textId="77777777" w:rsidTr="00EC36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80A20B" w14:textId="59AD315A" w:rsidR="002C2C19" w:rsidRPr="004D2956" w:rsidRDefault="002C2C19" w:rsidP="002C2C1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D551F7" w14:textId="30E9F897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903704D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2.706e-11 </w:t>
                  </w:r>
                </w:p>
                <w:p w14:paraId="21B665FF" w14:textId="03F7FFBC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12054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0C2852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1.568e-05 </w:t>
                  </w:r>
                </w:p>
                <w:p w14:paraId="6D73A560" w14:textId="1F73B49F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67159</w:t>
                  </w:r>
                </w:p>
              </w:tc>
            </w:tr>
            <w:tr w:rsidR="002C2C19" w14:paraId="239847F8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6F6ABD" w14:textId="47133F59" w:rsidR="002C2C19" w:rsidRDefault="002C2C19" w:rsidP="002C2C1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8721771" wp14:editId="407C9DA7">
                        <wp:extent cx="6858000" cy="3557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35EB6D1" w14:textId="5C057058" w:rsidR="002C2C19" w:rsidRPr="004D2956" w:rsidRDefault="002C2C19" w:rsidP="002C2C1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1-Strain-Strain1</w:t>
                  </w:r>
                </w:p>
              </w:tc>
            </w:tr>
          </w:tbl>
          <w:p w14:paraId="1B344378" w14:textId="240DB8FB" w:rsidR="002C2C19" w:rsidRDefault="002C2C1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2C2C19" w14:paraId="41178DF8" w14:textId="77777777" w:rsidTr="000451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25E9B4" w14:textId="28F11D93" w:rsidR="002C2C19" w:rsidRDefault="002C2C19" w:rsidP="002C2C19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7CFD8A" w14:textId="54DC78A9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2C2C19" w14:paraId="41FC43C6" w14:textId="77777777" w:rsidTr="00DF52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AE4B8B" w14:textId="108AFE04" w:rsidR="002C2C19" w:rsidRPr="004D2956" w:rsidRDefault="002C2C19" w:rsidP="002C2C1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4D3BCF" w14:textId="2DF0BF91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2C2C19" w14:paraId="4379A604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0D907" w14:textId="52F2829E" w:rsidR="002C2C19" w:rsidRDefault="002C2C19" w:rsidP="002C2C1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C89BA0B" wp14:editId="7B59D912">
                        <wp:extent cx="6858000" cy="3557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5289B4" w14:textId="5B316886" w:rsidR="002C2C19" w:rsidRPr="004D2956" w:rsidRDefault="002C2C19" w:rsidP="002C2C1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1-Displacement-Displacement1{1}</w:t>
                  </w:r>
                </w:p>
              </w:tc>
            </w:tr>
          </w:tbl>
          <w:p w14:paraId="3D7E3E64" w14:textId="2CE2C950" w:rsidR="002C2C19" w:rsidRDefault="002C2C1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322"/>
              <w:gridCol w:w="2487"/>
              <w:gridCol w:w="2463"/>
            </w:tblGrid>
            <w:tr w:rsidR="002C2C19" w14:paraId="72A4A908" w14:textId="77777777" w:rsidTr="00EC36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534E6A" w14:textId="06A46AFB" w:rsidR="002C2C19" w:rsidRDefault="002C2C19" w:rsidP="002C2C1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F3F26E" w14:textId="24C8C202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A82918" w14:textId="3476E541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A3D7455" w14:textId="1BDDCD38" w:rsidR="002C2C19" w:rsidRDefault="002C2C19" w:rsidP="002C2C1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2C19" w14:paraId="625EE3D5" w14:textId="77777777" w:rsidTr="00EC36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1F5950A" w14:textId="27E11869" w:rsidR="002C2C19" w:rsidRPr="004D2956" w:rsidRDefault="002C2C19" w:rsidP="002C2C1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63614C" w14:textId="176BE223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E7E0AC2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3.026e+00 </w:t>
                  </w:r>
                </w:p>
                <w:p w14:paraId="40987115" w14:textId="346F75F7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11411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6B7948" w14:textId="77777777" w:rsidR="002C2C19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2.830e+06 </w:t>
                  </w:r>
                </w:p>
                <w:p w14:paraId="33370F9E" w14:textId="7218AAE7" w:rsidR="002C2C19" w:rsidRPr="004D2956" w:rsidRDefault="002C2C19" w:rsidP="002C2C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115</w:t>
                  </w:r>
                </w:p>
              </w:tc>
            </w:tr>
            <w:tr w:rsidR="002C2C19" w14:paraId="37AD1A51" w14:textId="77777777" w:rsidTr="00EC36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574E7F" w14:textId="472B04B2" w:rsidR="002C2C19" w:rsidRDefault="002C2C19" w:rsidP="002C2C1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85FEB5E" wp14:editId="5232A86C">
                        <wp:extent cx="6858000" cy="355790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6B6276" w14:textId="0CF6499C" w:rsidR="002C2C19" w:rsidRPr="004D2956" w:rsidRDefault="002C2C19" w:rsidP="002C2C1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EASE_Assembly-Static 1-Factor of Safety-Factor of Safety1</w:t>
                  </w:r>
                </w:p>
              </w:tc>
            </w:tr>
          </w:tbl>
          <w:p w14:paraId="1351BE15" w14:textId="77777777" w:rsidR="002C2C19" w:rsidRPr="000B04D4" w:rsidRDefault="002C2C19" w:rsidP="000A7C6B"/>
          <w:bookmarkEnd w:id="22"/>
          <w:bookmarkEnd w:id="23"/>
          <w:bookmarkEnd w:id="24"/>
          <w:p w14:paraId="6697A20E" w14:textId="510091E5" w:rsidR="00EC2432" w:rsidRDefault="00EC2432" w:rsidP="000A7C6B"/>
        </w:tc>
      </w:tr>
    </w:tbl>
    <w:p w14:paraId="09AA7E4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1BA597A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3082CA4" w14:textId="02B0B6A8" w:rsidR="000B1701" w:rsidRDefault="002C2C19" w:rsidP="002C2C19">
            <w:pPr>
              <w:pStyle w:val="Heading1"/>
            </w:pPr>
            <w:bookmarkStart w:id="26" w:name="_Toc58186264"/>
            <w:r>
              <w:t>Conclusion</w:t>
            </w:r>
            <w:bookmarkEnd w:id="26"/>
          </w:p>
        </w:tc>
      </w:tr>
    </w:tbl>
    <w:p w14:paraId="110A4467" w14:textId="71F80D27" w:rsidR="00AC3438" w:rsidRPr="00AC3438" w:rsidRDefault="00AC3438" w:rsidP="00FE0924">
      <w:bookmarkStart w:id="27" w:name="_GoBack"/>
      <w:bookmarkEnd w:id="27"/>
    </w:p>
    <w:sectPr w:rsidR="00AC3438" w:rsidRPr="00AC3438" w:rsidSect="002C2C19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C0175" w14:textId="77777777" w:rsidR="002C2C19" w:rsidRDefault="002C2C19" w:rsidP="00F25CD7">
      <w:pPr>
        <w:spacing w:after="0" w:line="240" w:lineRule="auto"/>
      </w:pPr>
      <w:r>
        <w:separator/>
      </w:r>
    </w:p>
  </w:endnote>
  <w:endnote w:type="continuationSeparator" w:id="0">
    <w:p w14:paraId="1E2ED384" w14:textId="77777777" w:rsidR="002C2C19" w:rsidRDefault="002C2C1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3914991C" w14:textId="77777777" w:rsidTr="003E1AE9">
      <w:tc>
        <w:tcPr>
          <w:tcW w:w="867" w:type="pct"/>
        </w:tcPr>
        <w:p w14:paraId="795BEECA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A3B07C9" wp14:editId="45A6A74D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6E4BB82" w14:textId="5D51E6FC" w:rsidR="00DC4D2F" w:rsidRDefault="002C2C1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FFA5B72" w14:textId="57F64EF8" w:rsidR="00DC4D2F" w:rsidRDefault="002C2C1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EASE_Assembly</w:t>
          </w:r>
        </w:p>
      </w:tc>
      <w:tc>
        <w:tcPr>
          <w:tcW w:w="0" w:type="auto"/>
          <w:vAlign w:val="bottom"/>
        </w:tcPr>
        <w:p w14:paraId="6292E97F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6429731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3AF077D" w14:textId="77777777" w:rsidTr="00BF0BC4">
      <w:tc>
        <w:tcPr>
          <w:tcW w:w="1908" w:type="dxa"/>
        </w:tcPr>
        <w:p w14:paraId="11885F4F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56D036D" wp14:editId="622926E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37BD0801" w14:textId="78725F8E" w:rsidR="00DC4D2F" w:rsidRDefault="002C2C1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9E8F1F1" w14:textId="71464B79" w:rsidR="00DC4D2F" w:rsidRDefault="002C2C1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EASE_Assembly</w:t>
          </w:r>
        </w:p>
      </w:tc>
      <w:tc>
        <w:tcPr>
          <w:tcW w:w="360" w:type="dxa"/>
          <w:vAlign w:val="bottom"/>
        </w:tcPr>
        <w:p w14:paraId="289693C0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CBF1EF9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20D3B" w14:textId="77777777" w:rsidR="002C2C19" w:rsidRDefault="002C2C19" w:rsidP="00F25CD7">
      <w:pPr>
        <w:spacing w:after="0" w:line="240" w:lineRule="auto"/>
      </w:pPr>
      <w:r>
        <w:separator/>
      </w:r>
    </w:p>
  </w:footnote>
  <w:footnote w:type="continuationSeparator" w:id="0">
    <w:p w14:paraId="2DFF90E7" w14:textId="77777777" w:rsidR="002C2C19" w:rsidRDefault="002C2C1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C2C1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2C19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DECE"/>
  <w15:docId w15:val="{929538D9-28FD-42C5-BC4F-DF7C83328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AA6FA-5AA3-48D3-B621-C128BD72D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12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2020-12-07T04:29:00Z</dcterms:created>
  <dcterms:modified xsi:type="dcterms:W3CDTF">2020-12-07T04:30:00Z</dcterms:modified>
</cp:coreProperties>
</file>